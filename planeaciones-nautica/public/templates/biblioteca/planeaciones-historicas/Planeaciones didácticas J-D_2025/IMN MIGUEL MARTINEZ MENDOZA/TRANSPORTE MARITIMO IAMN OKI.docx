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99A3" w14:textId="77777777" w:rsidR="004D3241" w:rsidRPr="00CF6071" w:rsidRDefault="004D3241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2883FA40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6A2442A3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0C1D5BCF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5D57B996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8"/>
        <w:gridCol w:w="1762"/>
        <w:gridCol w:w="2525"/>
        <w:gridCol w:w="1625"/>
        <w:gridCol w:w="1105"/>
        <w:gridCol w:w="2410"/>
        <w:gridCol w:w="1765"/>
      </w:tblGrid>
      <w:tr w:rsidR="000C6A22" w:rsidRPr="00CF6071" w14:paraId="4C56C491" w14:textId="77777777" w:rsidTr="000F7082">
        <w:trPr>
          <w:trHeight w:val="935"/>
        </w:trPr>
        <w:tc>
          <w:tcPr>
            <w:tcW w:w="9281" w:type="dxa"/>
            <w:gridSpan w:val="4"/>
            <w:shd w:val="clear" w:color="auto" w:fill="D9D9D9"/>
            <w:vAlign w:val="center"/>
          </w:tcPr>
          <w:p w14:paraId="0977A1D6" w14:textId="77777777" w:rsidR="000C6A22" w:rsidRPr="00CF6071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CF6071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51" w:type="dxa"/>
            <w:gridSpan w:val="2"/>
            <w:shd w:val="clear" w:color="auto" w:fill="D9D9D9"/>
            <w:vAlign w:val="center"/>
          </w:tcPr>
          <w:p w14:paraId="4D884943" w14:textId="77777777" w:rsidR="000C6A22" w:rsidRPr="00CF6071" w:rsidRDefault="000C6A22" w:rsidP="000F7082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 xml:space="preserve">PERIODO DE IMPARTICIÓN 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006F63DD" w14:textId="0CAACF89" w:rsidR="000C6A22" w:rsidRPr="00CF6071" w:rsidRDefault="00CF6071" w:rsidP="00DE2C1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JUL</w:t>
            </w:r>
            <w:r w:rsidR="004B3DE6" w:rsidRPr="00CF6071">
              <w:rPr>
                <w:rFonts w:ascii="Montserrat" w:hAnsi="Montserrat" w:cs="Arial"/>
              </w:rPr>
              <w:t>-DIC 202</w:t>
            </w:r>
            <w:r w:rsidR="0055631D">
              <w:rPr>
                <w:rFonts w:ascii="Montserrat" w:hAnsi="Montserrat" w:cs="Arial"/>
              </w:rPr>
              <w:t>5</w:t>
            </w:r>
          </w:p>
        </w:tc>
      </w:tr>
      <w:tr w:rsidR="000C6A22" w:rsidRPr="00CF6071" w14:paraId="5EEA51CB" w14:textId="77777777" w:rsidTr="000F7082">
        <w:trPr>
          <w:trHeight w:val="344"/>
        </w:trPr>
        <w:tc>
          <w:tcPr>
            <w:tcW w:w="3226" w:type="dxa"/>
            <w:shd w:val="clear" w:color="auto" w:fill="D9D9D9"/>
            <w:vAlign w:val="center"/>
          </w:tcPr>
          <w:p w14:paraId="37BFB9C2" w14:textId="77777777" w:rsidR="000C6A22" w:rsidRPr="00CF6071" w:rsidRDefault="000C6A22" w:rsidP="000F708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ASIGNATURA/CURSO:</w:t>
            </w:r>
          </w:p>
        </w:tc>
        <w:tc>
          <w:tcPr>
            <w:tcW w:w="7196" w:type="dxa"/>
            <w:gridSpan w:val="4"/>
            <w:shd w:val="clear" w:color="auto" w:fill="auto"/>
            <w:vAlign w:val="center"/>
          </w:tcPr>
          <w:p w14:paraId="51460691" w14:textId="77777777" w:rsidR="000C6A22" w:rsidRPr="00CF6071" w:rsidRDefault="00AF5216" w:rsidP="000F7082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Transporte </w:t>
            </w:r>
            <w:r w:rsidR="000F7385" w:rsidRPr="00CF6071">
              <w:rPr>
                <w:rFonts w:ascii="Montserrat" w:hAnsi="Montserrat"/>
              </w:rPr>
              <w:t>Marítimo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676C045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CLAVE DE LA ASIGNATURA/CURSO: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4BAD782" w14:textId="77777777" w:rsidR="000C6A22" w:rsidRPr="00CF6071" w:rsidRDefault="00AF5216" w:rsidP="000F7082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TMO101</w:t>
            </w:r>
          </w:p>
        </w:tc>
      </w:tr>
      <w:tr w:rsidR="00BE7D75" w:rsidRPr="00CF6071" w14:paraId="21DE9A8B" w14:textId="77777777" w:rsidTr="000F7082">
        <w:trPr>
          <w:trHeight w:val="412"/>
        </w:trPr>
        <w:tc>
          <w:tcPr>
            <w:tcW w:w="3226" w:type="dxa"/>
            <w:shd w:val="clear" w:color="auto" w:fill="D9D9D9"/>
            <w:vAlign w:val="center"/>
          </w:tcPr>
          <w:p w14:paraId="5E50C218" w14:textId="77777777" w:rsidR="000C6A22" w:rsidRPr="00CF6071" w:rsidRDefault="000C6A22" w:rsidP="000F708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ESCUELA NÁUTICA MERCANTE:</w:t>
            </w:r>
          </w:p>
        </w:tc>
        <w:tc>
          <w:tcPr>
            <w:tcW w:w="7196" w:type="dxa"/>
            <w:gridSpan w:val="4"/>
            <w:shd w:val="clear" w:color="auto" w:fill="auto"/>
            <w:vAlign w:val="center"/>
          </w:tcPr>
          <w:p w14:paraId="5B32FB64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Escuela N</w:t>
            </w:r>
            <w:r w:rsidR="00FD3CEC" w:rsidRPr="00CF6071">
              <w:rPr>
                <w:rFonts w:ascii="Montserrat" w:hAnsi="Montserrat"/>
              </w:rPr>
              <w:t xml:space="preserve">áutica Mercante de </w:t>
            </w:r>
            <w:r w:rsidR="003D5FA5" w:rsidRPr="00CF6071">
              <w:rPr>
                <w:rFonts w:ascii="Montserrat" w:hAnsi="Montserrat"/>
              </w:rPr>
              <w:t>Tampico “Cap.</w:t>
            </w:r>
            <w:r w:rsidR="008E2B4C">
              <w:rPr>
                <w:rFonts w:ascii="Montserrat" w:hAnsi="Montserrat"/>
              </w:rPr>
              <w:t xml:space="preserve"> </w:t>
            </w:r>
            <w:r w:rsidRPr="00CF6071">
              <w:rPr>
                <w:rFonts w:ascii="Montserrat" w:hAnsi="Montserrat"/>
              </w:rPr>
              <w:t>Alt. Luis Gonzaga Priego González”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DE32204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NÚMERO DE ESTUDIANTES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D9CC281" w14:textId="1E4B411F" w:rsidR="000C6A22" w:rsidRPr="00CF6071" w:rsidRDefault="00414B93" w:rsidP="000F708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27</w:t>
            </w:r>
          </w:p>
        </w:tc>
      </w:tr>
      <w:tr w:rsidR="000C6A22" w:rsidRPr="00CF6071" w14:paraId="0057F0CC" w14:textId="77777777" w:rsidTr="000F7082">
        <w:trPr>
          <w:trHeight w:val="546"/>
        </w:trPr>
        <w:tc>
          <w:tcPr>
            <w:tcW w:w="3226" w:type="dxa"/>
            <w:shd w:val="clear" w:color="auto" w:fill="D9D9D9"/>
            <w:vAlign w:val="center"/>
          </w:tcPr>
          <w:p w14:paraId="73DB8B81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NOMBRE DEL DOCENTE</w:t>
            </w:r>
          </w:p>
        </w:tc>
        <w:tc>
          <w:tcPr>
            <w:tcW w:w="11390" w:type="dxa"/>
            <w:gridSpan w:val="6"/>
            <w:shd w:val="clear" w:color="auto" w:fill="auto"/>
            <w:vAlign w:val="center"/>
          </w:tcPr>
          <w:p w14:paraId="4883B8DE" w14:textId="77777777" w:rsidR="000C6A22" w:rsidRPr="00CF6071" w:rsidRDefault="00DE2C1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IMN </w:t>
            </w:r>
            <w:r w:rsidR="004B3DE6" w:rsidRPr="00CF6071">
              <w:rPr>
                <w:rFonts w:ascii="Montserrat" w:hAnsi="Montserrat"/>
              </w:rPr>
              <w:t>MIGUEL ANGEL MARTINEZ MENDOZA</w:t>
            </w:r>
          </w:p>
        </w:tc>
      </w:tr>
      <w:tr w:rsidR="00BE7D75" w:rsidRPr="00CF6071" w14:paraId="79B22959" w14:textId="77777777" w:rsidTr="000F7082">
        <w:trPr>
          <w:trHeight w:val="568"/>
        </w:trPr>
        <w:tc>
          <w:tcPr>
            <w:tcW w:w="3226" w:type="dxa"/>
            <w:shd w:val="clear" w:color="auto" w:fill="D9D9D9"/>
            <w:vAlign w:val="center"/>
          </w:tcPr>
          <w:p w14:paraId="48BD74E9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TOTALES: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73AEE55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90</w:t>
            </w:r>
          </w:p>
        </w:tc>
        <w:tc>
          <w:tcPr>
            <w:tcW w:w="2572" w:type="dxa"/>
            <w:shd w:val="clear" w:color="auto" w:fill="D9D9D9"/>
            <w:vAlign w:val="center"/>
          </w:tcPr>
          <w:p w14:paraId="1AD5F305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HORAS TEÓRICAS </w:t>
            </w:r>
            <w:r w:rsidR="000C6A22" w:rsidRPr="00CF6071">
              <w:rPr>
                <w:rFonts w:ascii="Montserrat" w:hAnsi="Montserrat"/>
              </w:rPr>
              <w:t xml:space="preserve"> (HT):</w:t>
            </w:r>
          </w:p>
        </w:tc>
        <w:tc>
          <w:tcPr>
            <w:tcW w:w="2814" w:type="dxa"/>
            <w:gridSpan w:val="2"/>
            <w:shd w:val="clear" w:color="auto" w:fill="auto"/>
            <w:vAlign w:val="center"/>
          </w:tcPr>
          <w:p w14:paraId="1CD8CCE0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70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43880D8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PRÁCTICAS</w:t>
            </w:r>
            <w:r w:rsidR="000C6A22" w:rsidRPr="00CF6071">
              <w:rPr>
                <w:rFonts w:ascii="Montserrat" w:hAnsi="Montserrat"/>
              </w:rPr>
              <w:t xml:space="preserve"> (HP):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46B3C5A5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20</w:t>
            </w:r>
          </w:p>
        </w:tc>
      </w:tr>
      <w:tr w:rsidR="00BE7D75" w:rsidRPr="00CF6071" w14:paraId="66096107" w14:textId="77777777" w:rsidTr="000F7082">
        <w:trPr>
          <w:trHeight w:val="568"/>
        </w:trPr>
        <w:tc>
          <w:tcPr>
            <w:tcW w:w="3226" w:type="dxa"/>
            <w:shd w:val="clear" w:color="auto" w:fill="D9D9D9"/>
            <w:vAlign w:val="center"/>
          </w:tcPr>
          <w:p w14:paraId="42E93670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HORAS INDEPENDIENTES 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7DA5150" w14:textId="77777777" w:rsidR="00BE7D75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10</w:t>
            </w:r>
          </w:p>
        </w:tc>
        <w:tc>
          <w:tcPr>
            <w:tcW w:w="2572" w:type="dxa"/>
            <w:shd w:val="clear" w:color="auto" w:fill="D9D9D9"/>
            <w:vAlign w:val="center"/>
          </w:tcPr>
          <w:p w14:paraId="5D6E2FBF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POR SEMANA</w:t>
            </w:r>
          </w:p>
        </w:tc>
        <w:tc>
          <w:tcPr>
            <w:tcW w:w="2814" w:type="dxa"/>
            <w:gridSpan w:val="2"/>
            <w:shd w:val="clear" w:color="auto" w:fill="auto"/>
            <w:vAlign w:val="center"/>
          </w:tcPr>
          <w:p w14:paraId="672A8960" w14:textId="77777777" w:rsidR="00BE7D75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5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5E523A8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MODALIDAD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2295C092" w14:textId="77777777" w:rsidR="00BE7D75" w:rsidRPr="00CF6071" w:rsidRDefault="00DE2C1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Presencial</w:t>
            </w:r>
          </w:p>
        </w:tc>
      </w:tr>
    </w:tbl>
    <w:p w14:paraId="10DC2808" w14:textId="77777777" w:rsidR="004D3241" w:rsidRPr="00CF6071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0"/>
        <w:gridCol w:w="7420"/>
      </w:tblGrid>
      <w:tr w:rsidR="009B2919" w:rsidRPr="00CF6071" w14:paraId="345FE916" w14:textId="77777777" w:rsidTr="00F37C49">
        <w:tc>
          <w:tcPr>
            <w:tcW w:w="7054" w:type="dxa"/>
            <w:shd w:val="clear" w:color="auto" w:fill="D9D9D9"/>
          </w:tcPr>
          <w:p w14:paraId="68F87041" w14:textId="77777777" w:rsidR="009B2919" w:rsidRPr="00CF6071" w:rsidRDefault="000C6A22" w:rsidP="00307FCD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625A3E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6:25</w:t>
            </w:r>
          </w:p>
        </w:tc>
        <w:tc>
          <w:tcPr>
            <w:tcW w:w="7513" w:type="dxa"/>
            <w:shd w:val="clear" w:color="auto" w:fill="D9D9D9"/>
          </w:tcPr>
          <w:p w14:paraId="1DF7540B" w14:textId="7CB81F46" w:rsidR="009B2919" w:rsidRPr="00CF6071" w:rsidRDefault="00D635F3" w:rsidP="00DE2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GRUPO</w:t>
            </w:r>
            <w:r w:rsidR="00DD67C9" w:rsidRPr="00CF6071">
              <w:rPr>
                <w:rFonts w:ascii="Montserrat" w:hAnsi="Montserrat" w:cs="Arial"/>
                <w:b/>
                <w:sz w:val="24"/>
                <w:szCs w:val="28"/>
              </w:rPr>
              <w:t>S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B42074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55631D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414B93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8B6A5D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414B93">
              <w:rPr>
                <w:rFonts w:ascii="Montserrat" w:hAnsi="Montserrat" w:cs="Arial"/>
                <w:b/>
                <w:sz w:val="24"/>
                <w:szCs w:val="28"/>
              </w:rPr>
              <w:t>M</w:t>
            </w:r>
            <w:r w:rsidR="00CF745D" w:rsidRPr="00CF6071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CF6071" w14:paraId="1A84E2EF" w14:textId="77777777" w:rsidTr="00405489">
        <w:trPr>
          <w:trHeight w:val="198"/>
        </w:trPr>
        <w:tc>
          <w:tcPr>
            <w:tcW w:w="14567" w:type="dxa"/>
            <w:gridSpan w:val="2"/>
            <w:shd w:val="clear" w:color="auto" w:fill="D9D9D9"/>
          </w:tcPr>
          <w:p w14:paraId="5E7DC895" w14:textId="77777777" w:rsidR="002E385E" w:rsidRPr="00CF6071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CF6071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CF6071" w14:paraId="3BB633AE" w14:textId="77777777" w:rsidTr="00D3487C">
        <w:trPr>
          <w:trHeight w:val="198"/>
        </w:trPr>
        <w:tc>
          <w:tcPr>
            <w:tcW w:w="14567" w:type="dxa"/>
            <w:gridSpan w:val="2"/>
            <w:shd w:val="clear" w:color="auto" w:fill="auto"/>
          </w:tcPr>
          <w:p w14:paraId="7702A664" w14:textId="77777777" w:rsidR="002E385E" w:rsidRPr="00A17375" w:rsidRDefault="003D5FA5" w:rsidP="00CF6071">
            <w:pPr>
              <w:jc w:val="both"/>
              <w:rPr>
                <w:rFonts w:ascii="Montserrat" w:hAnsi="Montserrat" w:cs="Arial"/>
                <w:b/>
                <w:szCs w:val="18"/>
              </w:rPr>
            </w:pPr>
            <w:r w:rsidRPr="00A17375">
              <w:rPr>
                <w:rFonts w:ascii="Montserrat" w:hAnsi="Montserrat" w:cs="Arial"/>
                <w:bCs/>
                <w:szCs w:val="18"/>
              </w:rPr>
              <w:t xml:space="preserve">Identifica la nomenclatura de los diferentes tipos de buque,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los elementos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 xml:space="preserve"> estructurales, así como los equipos de maniobra y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fondeo, realizando</w:t>
            </w:r>
            <w:r w:rsidRPr="00A17375">
              <w:rPr>
                <w:rFonts w:ascii="Montserrat" w:hAnsi="Montserrat" w:cs="Arial"/>
                <w:bCs/>
                <w:szCs w:val="18"/>
              </w:rPr>
              <w:t xml:space="preserve"> actividades teórico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>/</w:t>
            </w:r>
            <w:r w:rsidRPr="00A17375">
              <w:rPr>
                <w:rFonts w:ascii="Montserrat" w:hAnsi="Montserrat" w:cs="Arial"/>
                <w:bCs/>
                <w:szCs w:val="18"/>
              </w:rPr>
              <w:t xml:space="preserve">prácticas, para relacionarse con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el ámbito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 xml:space="preserve"> marítim</w:t>
            </w:r>
            <w:r w:rsidR="00F37C49" w:rsidRPr="00A17375">
              <w:rPr>
                <w:rFonts w:ascii="Montserrat" w:hAnsi="Montserrat" w:cs="Arial"/>
                <w:bCs/>
                <w:szCs w:val="18"/>
              </w:rPr>
              <w:t xml:space="preserve">o. </w:t>
            </w:r>
          </w:p>
        </w:tc>
      </w:tr>
      <w:tr w:rsidR="009B2919" w:rsidRPr="00CF6071" w14:paraId="27B03632" w14:textId="77777777" w:rsidTr="00F37C49">
        <w:tc>
          <w:tcPr>
            <w:tcW w:w="7054" w:type="dxa"/>
            <w:shd w:val="clear" w:color="auto" w:fill="D9D9D9"/>
          </w:tcPr>
          <w:p w14:paraId="57E95CAC" w14:textId="77777777" w:rsidR="009B2919" w:rsidRPr="00CF6071" w:rsidRDefault="009B291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CF6071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513" w:type="dxa"/>
            <w:shd w:val="clear" w:color="auto" w:fill="D9D9D9"/>
          </w:tcPr>
          <w:p w14:paraId="2E9510BF" w14:textId="77777777" w:rsidR="009B2919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CF6071" w14:paraId="22EA663B" w14:textId="77777777" w:rsidTr="00DA5B20">
        <w:trPr>
          <w:trHeight w:val="616"/>
        </w:trPr>
        <w:tc>
          <w:tcPr>
            <w:tcW w:w="7054" w:type="dxa"/>
            <w:shd w:val="clear" w:color="auto" w:fill="auto"/>
          </w:tcPr>
          <w:p w14:paraId="2E1BE898" w14:textId="77777777" w:rsidR="004830CF" w:rsidRPr="00DA5B20" w:rsidRDefault="00D163F1" w:rsidP="006076BC">
            <w:pPr>
              <w:rPr>
                <w:rFonts w:ascii="Montserrat" w:hAnsi="Montserrat" w:cs="Arial"/>
                <w:b/>
                <w:bCs/>
              </w:rPr>
            </w:pPr>
            <w:r w:rsidRPr="000D0DB9">
              <w:rPr>
                <w:rFonts w:ascii="Montserrat" w:hAnsi="Montserrat" w:cs="Arial"/>
                <w:b/>
                <w:bCs/>
              </w:rPr>
              <w:t>1.  Antecedentes del Transporte Marítimo</w:t>
            </w:r>
          </w:p>
        </w:tc>
        <w:tc>
          <w:tcPr>
            <w:tcW w:w="7513" w:type="dxa"/>
            <w:shd w:val="clear" w:color="auto" w:fill="auto"/>
          </w:tcPr>
          <w:p w14:paraId="7FB6CD2E" w14:textId="148DE1F1" w:rsidR="009B2919" w:rsidRPr="00CF6071" w:rsidRDefault="00D163F1" w:rsidP="006076BC">
            <w:p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la importancia de la actividad marítima, a través </w:t>
            </w:r>
            <w:r w:rsidR="00A17375" w:rsidRPr="00CF6071">
              <w:rPr>
                <w:rFonts w:ascii="Montserrat" w:hAnsi="Montserrat" w:cs="Arial"/>
                <w:bCs/>
              </w:rPr>
              <w:t>de la</w:t>
            </w:r>
            <w:r w:rsidRPr="00CF6071">
              <w:rPr>
                <w:rFonts w:ascii="Montserrat" w:hAnsi="Montserrat" w:cs="Arial"/>
                <w:bCs/>
              </w:rPr>
              <w:t xml:space="preserve">  historia,  </w:t>
            </w:r>
            <w:r w:rsidR="000D0DB9">
              <w:rPr>
                <w:rFonts w:ascii="Montserrat" w:hAnsi="Montserrat" w:cs="Arial"/>
                <w:bCs/>
              </w:rPr>
              <w:t>d</w:t>
            </w:r>
            <w:r w:rsidRPr="00CF6071">
              <w:rPr>
                <w:rFonts w:ascii="Montserrat" w:hAnsi="Montserrat" w:cs="Arial"/>
                <w:bCs/>
              </w:rPr>
              <w:t>escribiendo  las  diferentes  etapas  de  la navegación  en  el  mundo,  así  como  el  desarrollo comercial marítimo hasta nuestros días</w:t>
            </w:r>
          </w:p>
        </w:tc>
      </w:tr>
      <w:tr w:rsidR="009B2919" w:rsidRPr="00CF6071" w14:paraId="48A17B75" w14:textId="77777777" w:rsidTr="00F37C49">
        <w:tc>
          <w:tcPr>
            <w:tcW w:w="7054" w:type="dxa"/>
            <w:shd w:val="clear" w:color="auto" w:fill="D9D9D9"/>
          </w:tcPr>
          <w:p w14:paraId="1560BD7A" w14:textId="77777777" w:rsidR="009B2919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13" w:type="dxa"/>
            <w:shd w:val="clear" w:color="auto" w:fill="D9D9D9"/>
          </w:tcPr>
          <w:p w14:paraId="3B51B535" w14:textId="77777777" w:rsidR="009B2919" w:rsidRPr="00CF6071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CF6071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CF6071" w14:paraId="10ADC62E" w14:textId="77777777" w:rsidTr="00F37C49">
        <w:tc>
          <w:tcPr>
            <w:tcW w:w="7054" w:type="dxa"/>
            <w:shd w:val="clear" w:color="auto" w:fill="auto"/>
          </w:tcPr>
          <w:p w14:paraId="760A2319" w14:textId="77777777" w:rsidR="00D163F1" w:rsidRPr="00CF6071" w:rsidRDefault="00D163F1" w:rsidP="00D163F1">
            <w:p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del transporte en el comercio marítimo internacional.</w:t>
            </w:r>
          </w:p>
          <w:p w14:paraId="7DF16FFD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32622B21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7B1D7251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33B78BC2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</w:tc>
        <w:tc>
          <w:tcPr>
            <w:tcW w:w="7513" w:type="dxa"/>
            <w:shd w:val="clear" w:color="auto" w:fill="auto"/>
          </w:tcPr>
          <w:p w14:paraId="23794E8C" w14:textId="77777777" w:rsidR="00D163F1" w:rsidRPr="00CF6071" w:rsidRDefault="00C61D32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en </w:t>
            </w:r>
            <w:r w:rsidR="003D5FA5" w:rsidRPr="00CF6071">
              <w:rPr>
                <w:rFonts w:ascii="Montserrat" w:hAnsi="Montserrat" w:cs="Arial"/>
                <w:bCs/>
              </w:rPr>
              <w:t>lo general y específico los alcances de los programas de estudio y sus contenidos</w:t>
            </w:r>
            <w:r w:rsidR="00D163F1" w:rsidRPr="00CF6071">
              <w:rPr>
                <w:rFonts w:ascii="Montserrat" w:hAnsi="Montserrat" w:cs="Arial"/>
                <w:bCs/>
              </w:rPr>
              <w:t xml:space="preserve"> disciplinares.</w:t>
            </w:r>
          </w:p>
          <w:p w14:paraId="7FC705C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Utiliza las tecnologías de la información</w:t>
            </w:r>
            <w:r w:rsidRPr="00CF6071">
              <w:rPr>
                <w:rFonts w:ascii="Montserrat" w:hAnsi="Montserrat" w:cs="Arial"/>
                <w:bCs/>
                <w:sz w:val="24"/>
                <w:szCs w:val="28"/>
              </w:rPr>
              <w:t xml:space="preserve"> y </w:t>
            </w:r>
            <w:r w:rsidRPr="00CF6071">
              <w:rPr>
                <w:rFonts w:ascii="Montserrat" w:hAnsi="Montserrat" w:cs="Arial"/>
                <w:bCs/>
              </w:rPr>
              <w:t>comunicación con eficacia y eficiencia.</w:t>
            </w:r>
          </w:p>
          <w:p w14:paraId="1134C676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Aplica con habilidad y destreza conocimientos </w:t>
            </w:r>
            <w:r w:rsidR="00C61D32" w:rsidRPr="00CF6071">
              <w:rPr>
                <w:rFonts w:ascii="Montserrat" w:hAnsi="Montserrat" w:cs="Arial"/>
                <w:bCs/>
              </w:rPr>
              <w:t>en computación</w:t>
            </w:r>
            <w:r w:rsidRPr="00CF6071">
              <w:rPr>
                <w:rFonts w:ascii="Montserrat" w:hAnsi="Montserrat" w:cs="Arial"/>
                <w:bCs/>
              </w:rPr>
              <w:t>.</w:t>
            </w:r>
          </w:p>
          <w:p w14:paraId="30AE4E65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Analiza y sintetiza información proveniente de distintas fuentes.</w:t>
            </w:r>
          </w:p>
          <w:p w14:paraId="2A02550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Organiza eficaz y eficientemente el tiempo.</w:t>
            </w:r>
          </w:p>
          <w:p w14:paraId="3683D8D0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y valora la diversidad cultural.</w:t>
            </w:r>
          </w:p>
          <w:p w14:paraId="7B21680B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Reconoce la importancia de capacitarse y </w:t>
            </w:r>
            <w:r w:rsidR="003D5FA5" w:rsidRPr="00CF6071">
              <w:rPr>
                <w:rFonts w:ascii="Montserrat" w:hAnsi="Montserrat" w:cs="Arial"/>
                <w:bCs/>
              </w:rPr>
              <w:t>actualizarse permanentemente</w:t>
            </w:r>
            <w:r w:rsidRPr="00CF6071">
              <w:rPr>
                <w:rFonts w:ascii="Montserrat" w:hAnsi="Montserrat" w:cs="Arial"/>
                <w:bCs/>
              </w:rPr>
              <w:t>.</w:t>
            </w:r>
          </w:p>
          <w:p w14:paraId="4BA16EF3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>•  Colabora eficazmente en equipos de trabajo.</w:t>
            </w:r>
          </w:p>
          <w:p w14:paraId="0B2A2AFC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Sistemáticas</w:t>
            </w:r>
          </w:p>
          <w:p w14:paraId="6BBFBCB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la preservación del medio    ambiente.</w:t>
            </w:r>
          </w:p>
          <w:p w14:paraId="35B6C684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Obtiene resultados positivos ante casos y situaciones      nuevas.</w:t>
            </w:r>
          </w:p>
          <w:p w14:paraId="3FEA854D" w14:textId="77777777" w:rsidR="000D0DB9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Genera ideas innovadoras para la mejo</w:t>
            </w:r>
            <w:r w:rsidR="000D0DB9">
              <w:rPr>
                <w:rFonts w:ascii="Montserrat" w:hAnsi="Montserrat" w:cs="Arial"/>
                <w:bCs/>
              </w:rPr>
              <w:t>ra del desempeño    profesional.</w:t>
            </w:r>
          </w:p>
          <w:p w14:paraId="2308C287" w14:textId="77777777" w:rsidR="00D163F1" w:rsidRPr="000D0DB9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0D0DB9">
              <w:rPr>
                <w:rFonts w:ascii="Montserrat" w:hAnsi="Montserrat" w:cs="Arial"/>
                <w:bCs/>
              </w:rPr>
              <w:t xml:space="preserve">Trabaja con autonomía para conseguir fines concretos. </w:t>
            </w:r>
          </w:p>
          <w:p w14:paraId="221B6992" w14:textId="77777777" w:rsidR="00BE7D75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Ejecuta acciones bajo estándares de calidad el desempeño    profesional</w:t>
            </w:r>
          </w:p>
        </w:tc>
      </w:tr>
      <w:tr w:rsidR="000324DB" w:rsidRPr="00CF6071" w14:paraId="7A299109" w14:textId="77777777" w:rsidTr="00405489">
        <w:tc>
          <w:tcPr>
            <w:tcW w:w="14567" w:type="dxa"/>
            <w:gridSpan w:val="2"/>
            <w:shd w:val="clear" w:color="auto" w:fill="D9D9D9"/>
          </w:tcPr>
          <w:p w14:paraId="759898C4" w14:textId="77777777" w:rsidR="000324DB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CF6071" w14:paraId="5857482E" w14:textId="77777777" w:rsidTr="00405489">
        <w:tc>
          <w:tcPr>
            <w:tcW w:w="14567" w:type="dxa"/>
            <w:gridSpan w:val="2"/>
            <w:shd w:val="clear" w:color="auto" w:fill="auto"/>
          </w:tcPr>
          <w:p w14:paraId="27ADED99" w14:textId="77777777" w:rsidR="00822BFF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Explica la evolución de la navegación a través del tiempo</w:t>
            </w:r>
          </w:p>
          <w:p w14:paraId="5680CCA4" w14:textId="77777777" w:rsidR="00E9478C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Presenta y ejemplifica los distintos tipos de buques.</w:t>
            </w:r>
          </w:p>
          <w:p w14:paraId="2637830D" w14:textId="77777777" w:rsidR="00E9478C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Define los principios y fundamentos básicos del transporte marítimo.</w:t>
            </w:r>
          </w:p>
          <w:p w14:paraId="3AAB4A89" w14:textId="77777777" w:rsidR="00822BFF" w:rsidRPr="00CF6071" w:rsidRDefault="00E9478C" w:rsidP="006076B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Analiza el transporte multimodal</w:t>
            </w:r>
            <w:r w:rsidRPr="00CF6071">
              <w:rPr>
                <w:rFonts w:ascii="Montserrat" w:hAnsi="Montserrat" w:cs="Arial"/>
                <w:b/>
              </w:rPr>
              <w:t>.</w:t>
            </w:r>
          </w:p>
        </w:tc>
      </w:tr>
      <w:tr w:rsidR="000324DB" w:rsidRPr="00CF6071" w14:paraId="636E09B0" w14:textId="77777777" w:rsidTr="00405489">
        <w:tc>
          <w:tcPr>
            <w:tcW w:w="14567" w:type="dxa"/>
            <w:gridSpan w:val="2"/>
            <w:shd w:val="clear" w:color="auto" w:fill="D9D9D9"/>
          </w:tcPr>
          <w:p w14:paraId="2778E175" w14:textId="77777777" w:rsidR="000324DB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CF6071" w14:paraId="5156AB47" w14:textId="77777777" w:rsidTr="000573CA">
        <w:tc>
          <w:tcPr>
            <w:tcW w:w="14567" w:type="dxa"/>
            <w:gridSpan w:val="2"/>
            <w:shd w:val="clear" w:color="auto" w:fill="auto"/>
          </w:tcPr>
          <w:p w14:paraId="0F768A05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Lluvia de ideas</w:t>
            </w:r>
          </w:p>
          <w:p w14:paraId="51999691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Exposición del docente</w:t>
            </w:r>
          </w:p>
          <w:p w14:paraId="0C320DB9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Investigación y trabajo </w:t>
            </w:r>
            <w:r w:rsidR="00B73D13" w:rsidRPr="00CF6071">
              <w:rPr>
                <w:rFonts w:ascii="Montserrat" w:hAnsi="Montserrat" w:cs="Arial"/>
                <w:bCs/>
              </w:rPr>
              <w:t>individual</w:t>
            </w:r>
          </w:p>
          <w:p w14:paraId="77452BE6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Dialogo discusión</w:t>
            </w:r>
          </w:p>
          <w:p w14:paraId="33B21183" w14:textId="77777777" w:rsidR="00822BFF" w:rsidRPr="00CF6071" w:rsidRDefault="00B73D13" w:rsidP="006076B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Investigación</w:t>
            </w:r>
          </w:p>
        </w:tc>
      </w:tr>
    </w:tbl>
    <w:p w14:paraId="04F590B9" w14:textId="77777777" w:rsidR="00021882" w:rsidRPr="00CF6071" w:rsidRDefault="0002188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BBDB916" w14:textId="77777777" w:rsidR="00021882" w:rsidRPr="00CF6071" w:rsidRDefault="0002188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3"/>
        <w:gridCol w:w="2805"/>
        <w:gridCol w:w="2743"/>
        <w:gridCol w:w="1118"/>
        <w:gridCol w:w="1810"/>
        <w:gridCol w:w="2112"/>
        <w:gridCol w:w="2242"/>
        <w:gridCol w:w="47"/>
      </w:tblGrid>
      <w:tr w:rsidR="00CF6071" w:rsidRPr="00CF6071" w14:paraId="2DDE3599" w14:textId="77777777" w:rsidTr="00551B40">
        <w:trPr>
          <w:trHeight w:val="20"/>
        </w:trPr>
        <w:tc>
          <w:tcPr>
            <w:tcW w:w="1516" w:type="dxa"/>
            <w:shd w:val="clear" w:color="auto" w:fill="D9D9D9"/>
            <w:vAlign w:val="center"/>
          </w:tcPr>
          <w:p w14:paraId="18725D7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846" w:type="dxa"/>
            <w:shd w:val="clear" w:color="auto" w:fill="D9D9D9"/>
            <w:vAlign w:val="center"/>
          </w:tcPr>
          <w:p w14:paraId="76780A8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6389948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4016" w:type="dxa"/>
            <w:gridSpan w:val="2"/>
            <w:shd w:val="clear" w:color="auto" w:fill="D9D9D9"/>
            <w:vAlign w:val="center"/>
          </w:tcPr>
          <w:p w14:paraId="745D60DB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D599B9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31B27DDE" w14:textId="03BBC202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27938637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307" w:type="dxa"/>
            <w:gridSpan w:val="2"/>
            <w:shd w:val="clear" w:color="auto" w:fill="D9D9D9"/>
            <w:vAlign w:val="center"/>
          </w:tcPr>
          <w:p w14:paraId="6190BA47" w14:textId="77777777" w:rsid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</w:p>
          <w:p w14:paraId="08472EE1" w14:textId="77777777" w:rsidR="00822BFF" w:rsidRPr="00CF6071" w:rsidRDefault="00661AF6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27D99" w:rsidRPr="00CF6071" w14:paraId="1975E66B" w14:textId="77777777" w:rsidTr="00551B40">
        <w:trPr>
          <w:trHeight w:val="20"/>
        </w:trPr>
        <w:tc>
          <w:tcPr>
            <w:tcW w:w="1516" w:type="dxa"/>
            <w:shd w:val="clear" w:color="auto" w:fill="auto"/>
          </w:tcPr>
          <w:p w14:paraId="3AE110D4" w14:textId="77777777" w:rsidR="00427D99" w:rsidRPr="00CF6071" w:rsidRDefault="00C750AC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2</w:t>
            </w:r>
            <w:r w:rsidR="00DE2C12" w:rsidRPr="00CF6071">
              <w:rPr>
                <w:rFonts w:ascii="Montserrat" w:hAnsi="Montserrat" w:cs="Arial"/>
              </w:rPr>
              <w:t xml:space="preserve"> sesiones</w:t>
            </w:r>
          </w:p>
          <w:p w14:paraId="674F61F7" w14:textId="748FB8FF" w:rsidR="002D0986" w:rsidRDefault="00551B40" w:rsidP="00551B4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28/07/25</w:t>
            </w:r>
          </w:p>
          <w:p w14:paraId="7C5EB82A" w14:textId="6DE37862" w:rsidR="00551B40" w:rsidRPr="00CF6071" w:rsidRDefault="00551B40" w:rsidP="00551B4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29/07/25</w:t>
            </w:r>
          </w:p>
          <w:p w14:paraId="7D2020A0" w14:textId="77777777" w:rsidR="00CF745D" w:rsidRPr="00CF6071" w:rsidRDefault="00CF745D" w:rsidP="00551B40">
            <w:pPr>
              <w:jc w:val="center"/>
              <w:rPr>
                <w:rFonts w:ascii="Montserrat" w:hAnsi="Montserrat" w:cs="Arial"/>
              </w:rPr>
            </w:pPr>
          </w:p>
          <w:p w14:paraId="54909B13" w14:textId="77777777" w:rsidR="00CF745D" w:rsidRPr="00CF6071" w:rsidRDefault="00CF745D" w:rsidP="00551B40">
            <w:pPr>
              <w:jc w:val="center"/>
              <w:rPr>
                <w:rFonts w:ascii="Montserrat" w:hAnsi="Montserrat" w:cs="Arial"/>
              </w:rPr>
            </w:pPr>
          </w:p>
          <w:p w14:paraId="4A9A18F8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14BCBF9B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280F6B29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728ED32A" w14:textId="77777777" w:rsidR="00AF3846" w:rsidRPr="00CF6071" w:rsidRDefault="00AF3846" w:rsidP="00CF6071">
            <w:pPr>
              <w:jc w:val="center"/>
              <w:rPr>
                <w:rFonts w:ascii="Montserrat" w:hAnsi="Montserrat" w:cs="Arial"/>
              </w:rPr>
            </w:pPr>
          </w:p>
          <w:p w14:paraId="6C47F934" w14:textId="77777777" w:rsidR="00AF3846" w:rsidRPr="00CF6071" w:rsidRDefault="00AF3846" w:rsidP="00CF6071">
            <w:pPr>
              <w:jc w:val="center"/>
              <w:rPr>
                <w:rFonts w:ascii="Montserrat" w:hAnsi="Montserrat" w:cs="Arial"/>
              </w:rPr>
            </w:pPr>
          </w:p>
          <w:p w14:paraId="20301EFA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712123A0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1F60A3EB" w14:textId="77777777" w:rsidR="00427D99" w:rsidRPr="00CF6071" w:rsidRDefault="00427D99" w:rsidP="00CF607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7D2C56" w14:textId="77777777" w:rsidR="00427D99" w:rsidRPr="00CF6071" w:rsidRDefault="00427D99" w:rsidP="00CF607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846" w:type="dxa"/>
            <w:shd w:val="clear" w:color="auto" w:fill="auto"/>
          </w:tcPr>
          <w:p w14:paraId="321AC166" w14:textId="77777777" w:rsidR="00427D99" w:rsidRPr="00CF6071" w:rsidRDefault="00427D99" w:rsidP="00551B40">
            <w:pPr>
              <w:spacing w:before="80"/>
              <w:jc w:val="center"/>
              <w:rPr>
                <w:rFonts w:ascii="Montserrat" w:eastAsia="Soberana Sans" w:hAnsi="Montserrat" w:cs="Arial"/>
                <w:b/>
                <w:color w:val="000000"/>
              </w:rPr>
            </w:pPr>
            <w:r w:rsidRPr="00CF6071">
              <w:rPr>
                <w:rFonts w:ascii="Montserrat" w:eastAsia="Soberana Sans" w:hAnsi="Montserrat" w:cs="Arial"/>
                <w:b/>
                <w:color w:val="000000"/>
              </w:rPr>
              <w:lastRenderedPageBreak/>
              <w:t>Presentación</w:t>
            </w:r>
          </w:p>
          <w:p w14:paraId="477A3DF2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37A7493A" w14:textId="77777777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 xml:space="preserve">Presentación del docente y estudiantes. </w:t>
            </w:r>
          </w:p>
          <w:p w14:paraId="27B10785" w14:textId="77777777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Establecimiento de reglas internas para el desarrollo de la asignatura.</w:t>
            </w:r>
          </w:p>
          <w:p w14:paraId="4D7A3DCD" w14:textId="77777777" w:rsidR="00DE2C12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 xml:space="preserve">En cuadre de la asignatura; exposición del docente sobre el objetivo general, los temas a abordar, la metodología de </w:t>
            </w:r>
            <w:r w:rsidRPr="00CF6071">
              <w:rPr>
                <w:rFonts w:ascii="Montserrat" w:eastAsia="Soberana Sans" w:hAnsi="Montserrat" w:cs="Arial"/>
              </w:rPr>
              <w:lastRenderedPageBreak/>
              <w:t xml:space="preserve">enseñanza y los criterios de evaluación de la asignatura. </w:t>
            </w:r>
          </w:p>
          <w:p w14:paraId="288AD198" w14:textId="50DFC20B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>El estudiante participa en el establecimiento de las reglas internas del desarrollo de la asignatura.</w:t>
            </w:r>
          </w:p>
          <w:p w14:paraId="0003D4B4" w14:textId="4E4BD3BA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 xml:space="preserve">Solución de dudas sobre encuadre de la asignatura </w:t>
            </w:r>
          </w:p>
          <w:p w14:paraId="2E03BB35" w14:textId="77777777" w:rsidR="00427D99" w:rsidRPr="00CF6071" w:rsidRDefault="00427D99" w:rsidP="003B77E6">
            <w:pPr>
              <w:spacing w:before="80"/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031B479" w14:textId="77777777" w:rsidR="00427D99" w:rsidRPr="00CF6071" w:rsidRDefault="004B3DE6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lastRenderedPageBreak/>
              <w:t>Presencial</w:t>
            </w:r>
          </w:p>
          <w:p w14:paraId="6DE573E9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Laptop</w:t>
            </w:r>
          </w:p>
          <w:p w14:paraId="169CB406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 xml:space="preserve">Diapositivas </w:t>
            </w:r>
          </w:p>
          <w:p w14:paraId="14B2FFC2" w14:textId="77777777" w:rsidR="00CF6071" w:rsidRDefault="004B3DE6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Videos</w:t>
            </w:r>
          </w:p>
          <w:p w14:paraId="320A6415" w14:textId="77777777" w:rsidR="00427D99" w:rsidRPr="00CF6071" w:rsidRDefault="00CF6071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hAnsi="Montserrat" w:cs="Arial"/>
              </w:rPr>
            </w:pPr>
            <w:r>
              <w:rPr>
                <w:rFonts w:ascii="Montserrat" w:eastAsia="Soberana Sans" w:hAnsi="Montserrat" w:cs="Arial"/>
                <w:color w:val="000000"/>
              </w:rPr>
              <w:t>D</w:t>
            </w:r>
            <w:r w:rsidR="004B3DE6" w:rsidRPr="00CF6071">
              <w:rPr>
                <w:rFonts w:ascii="Montserrat" w:eastAsia="Soberana Sans" w:hAnsi="Montserrat" w:cs="Arial"/>
                <w:color w:val="000000"/>
              </w:rPr>
              <w:t>iapositivas</w:t>
            </w:r>
            <w:r w:rsidR="00427D99" w:rsidRPr="00CF6071">
              <w:rPr>
                <w:rFonts w:ascii="Montserrat" w:eastAsia="Soberana Sans" w:hAnsi="Montserrat" w:cs="Arial"/>
                <w:color w:val="000000"/>
              </w:rPr>
              <w:t xml:space="preserve"> </w:t>
            </w:r>
          </w:p>
          <w:p w14:paraId="53AE52B8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eastAsia="Soberana Sans" w:hAnsi="Montserrat" w:cs="Arial"/>
              </w:rPr>
              <w:t>examen diagnóstico</w:t>
            </w:r>
          </w:p>
          <w:p w14:paraId="61A8358F" w14:textId="77777777" w:rsidR="00427D99" w:rsidRPr="00CF6071" w:rsidRDefault="00427D99" w:rsidP="003B77E6">
            <w:pPr>
              <w:rPr>
                <w:rFonts w:ascii="Montserrat" w:hAnsi="Montserrat" w:cs="Arial"/>
                <w:bCs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D1B8B30" w14:textId="77777777" w:rsidR="00427D99" w:rsidRPr="00CF6071" w:rsidRDefault="00427D99" w:rsidP="00551B40">
            <w:pPr>
              <w:spacing w:before="80"/>
              <w:jc w:val="center"/>
              <w:rPr>
                <w:rFonts w:ascii="Montserrat" w:eastAsia="Soberana Sans" w:hAnsi="Montserrat" w:cs="Arial"/>
              </w:rPr>
            </w:pPr>
          </w:p>
          <w:p w14:paraId="74B77AE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3DF351F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3A9CBE1C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2A360D4B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76A8B6E8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417DD91E" w14:textId="77777777" w:rsidR="00427D99" w:rsidRPr="00CF6071" w:rsidRDefault="00C61D32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Examen diagnó</w:t>
            </w:r>
            <w:r w:rsidR="00427D99" w:rsidRPr="00CF6071">
              <w:rPr>
                <w:rFonts w:ascii="Montserrat" w:hAnsi="Montserrat" w:cs="Arial"/>
              </w:rPr>
              <w:t>stico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13FF310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08F7A4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113275" w14:textId="34F04B2E" w:rsidR="00427D99" w:rsidRPr="00551B40" w:rsidRDefault="00551B40" w:rsidP="00551B40">
            <w:pPr>
              <w:jc w:val="center"/>
              <w:rPr>
                <w:rFonts w:ascii="Montserrat" w:hAnsi="Montserrat" w:cs="Arial"/>
                <w:bCs/>
              </w:rPr>
            </w:pPr>
            <w:r w:rsidRPr="00551B40">
              <w:rPr>
                <w:rFonts w:ascii="Montserrat" w:hAnsi="Montserrat" w:cs="Arial"/>
                <w:bCs/>
              </w:rPr>
              <w:t>N/A</w:t>
            </w:r>
          </w:p>
          <w:p w14:paraId="35C99137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0D4B53D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3998DC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AA167F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2DF987" w14:textId="77777777" w:rsidR="00427D99" w:rsidRPr="00CF6071" w:rsidRDefault="00C61D32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Evaluación diagnó</w:t>
            </w:r>
            <w:r w:rsidR="00427D99" w:rsidRPr="00CF6071">
              <w:rPr>
                <w:rFonts w:ascii="Montserrat" w:hAnsi="Montserrat" w:cs="Arial"/>
              </w:rPr>
              <w:t>stica</w:t>
            </w:r>
          </w:p>
          <w:p w14:paraId="49CA7F64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8606E0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C2C0A0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64A0B3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D3A1A" w:rsidRPr="00CF6071" w14:paraId="51D94080" w14:textId="77777777" w:rsidTr="007B460F">
        <w:trPr>
          <w:trHeight w:val="20"/>
        </w:trPr>
        <w:tc>
          <w:tcPr>
            <w:tcW w:w="1516" w:type="dxa"/>
            <w:shd w:val="clear" w:color="auto" w:fill="auto"/>
          </w:tcPr>
          <w:p w14:paraId="5B156638" w14:textId="77777777" w:rsidR="000D3A1A" w:rsidRPr="00CF6071" w:rsidRDefault="000D3A1A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EFF59E5" w14:textId="77777777" w:rsidR="000D3A1A" w:rsidRPr="00CF6071" w:rsidRDefault="005848E3" w:rsidP="00DA5B2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 xml:space="preserve">5 </w:t>
            </w:r>
            <w:r w:rsidR="00DE2C12" w:rsidRPr="00CF6071">
              <w:rPr>
                <w:rFonts w:ascii="Montserrat" w:hAnsi="Montserrat" w:cs="Arial"/>
                <w:lang w:val="en-US"/>
              </w:rPr>
              <w:t xml:space="preserve"> sesiones</w:t>
            </w:r>
          </w:p>
          <w:p w14:paraId="05288115" w14:textId="77777777" w:rsidR="001033B7" w:rsidRPr="00CF6071" w:rsidRDefault="001033B7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EF8C59F" w14:textId="506ABCED" w:rsidR="002D0986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30/07/25</w:t>
            </w:r>
          </w:p>
          <w:p w14:paraId="6C496D43" w14:textId="5F5DC005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31/07/25</w:t>
            </w:r>
          </w:p>
          <w:p w14:paraId="11A82667" w14:textId="77777777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DFF92FC" w14:textId="4225CFDC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01/08/25</w:t>
            </w:r>
          </w:p>
          <w:p w14:paraId="2C318A91" w14:textId="1950D12B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04/08/25</w:t>
            </w:r>
          </w:p>
          <w:p w14:paraId="452C9942" w14:textId="6A14E91A" w:rsidR="00551B40" w:rsidRPr="00CF6071" w:rsidRDefault="007B460F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05/08/25</w:t>
            </w:r>
          </w:p>
          <w:p w14:paraId="6B786182" w14:textId="77777777" w:rsidR="000D3A1A" w:rsidRPr="00CF6071" w:rsidRDefault="000D3A1A" w:rsidP="00551B4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</w:tc>
        <w:tc>
          <w:tcPr>
            <w:tcW w:w="2846" w:type="dxa"/>
            <w:shd w:val="clear" w:color="auto" w:fill="auto"/>
          </w:tcPr>
          <w:p w14:paraId="0441A926" w14:textId="77777777" w:rsidR="000D3A1A" w:rsidRPr="00CF6071" w:rsidRDefault="000D3A1A" w:rsidP="0055631D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Antecedentes del Transporte Marítimo</w:t>
            </w:r>
          </w:p>
          <w:p w14:paraId="6602C017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12900F6B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3BAC4647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5B10D36E" w14:textId="77777777" w:rsidR="000D3A1A" w:rsidRPr="00CF6071" w:rsidRDefault="000D3A1A" w:rsidP="0055631D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1.1 Historia antigua de la navegación.</w:t>
            </w:r>
          </w:p>
          <w:p w14:paraId="2F8C014C" w14:textId="77777777" w:rsidR="000D3A1A" w:rsidRPr="00CF6071" w:rsidRDefault="000D3A1A" w:rsidP="00B73D1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291A8E63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Inicio:</w:t>
            </w:r>
          </w:p>
          <w:p w14:paraId="7AD53444" w14:textId="77777777" w:rsidR="00DE2C12" w:rsidRPr="00CF6071" w:rsidRDefault="00CF23EB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Saludo al grupo </w:t>
            </w:r>
          </w:p>
          <w:p w14:paraId="60431FC5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Lluvia de ideas </w:t>
            </w:r>
            <w:r w:rsidR="003D5FA5" w:rsidRPr="00CF6071">
              <w:rPr>
                <w:rFonts w:ascii="Montserrat" w:hAnsi="Montserrat" w:cs="Arial"/>
              </w:rPr>
              <w:t>del tema</w:t>
            </w:r>
            <w:r w:rsidRPr="00CF6071">
              <w:rPr>
                <w:rFonts w:ascii="Montserrat" w:hAnsi="Montserrat" w:cs="Arial"/>
              </w:rPr>
              <w:t xml:space="preserve"> que se abordaran en la sesión</w:t>
            </w:r>
          </w:p>
          <w:p w14:paraId="0A26A734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</w:p>
          <w:p w14:paraId="07E9392E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Desarrollo:</w:t>
            </w:r>
          </w:p>
          <w:p w14:paraId="469BB49C" w14:textId="0CD9FA64" w:rsidR="00DE2C12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El docente expone </w:t>
            </w:r>
            <w:r w:rsidR="00DE2C12" w:rsidRPr="00CF6071">
              <w:rPr>
                <w:rFonts w:ascii="Montserrat" w:hAnsi="Montserrat" w:cs="Arial"/>
              </w:rPr>
              <w:t>los antecedentes del transporte.</w:t>
            </w:r>
          </w:p>
          <w:p w14:paraId="06A5694D" w14:textId="2A334B3C" w:rsidR="00DE2C12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El estudiante conoce la historia antigua de la navegación</w:t>
            </w:r>
            <w:r w:rsidR="00CF23EB" w:rsidRPr="00CF6071">
              <w:rPr>
                <w:rFonts w:ascii="Montserrat" w:hAnsi="Montserrat" w:cs="Arial"/>
              </w:rPr>
              <w:t xml:space="preserve"> mediante apoyo</w:t>
            </w:r>
            <w:r w:rsidR="00DE2C12" w:rsidRPr="00CF6071">
              <w:rPr>
                <w:rFonts w:ascii="Montserrat" w:hAnsi="Montserrat" w:cs="Arial"/>
              </w:rPr>
              <w:t xml:space="preserve"> audiovisual.</w:t>
            </w:r>
          </w:p>
          <w:p w14:paraId="12C56E4A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Exposición </w:t>
            </w:r>
            <w:r w:rsidR="00CF6071" w:rsidRPr="00CF6071">
              <w:rPr>
                <w:rFonts w:ascii="Montserrat" w:hAnsi="Montserrat" w:cs="Arial"/>
              </w:rPr>
              <w:t>docente sobre la</w:t>
            </w:r>
            <w:r w:rsidRPr="00CF6071">
              <w:rPr>
                <w:rFonts w:ascii="Montserrat" w:hAnsi="Montserrat" w:cs="Arial"/>
              </w:rPr>
              <w:t xml:space="preserve"> historia antigua </w:t>
            </w:r>
          </w:p>
          <w:p w14:paraId="3B24D304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</w:p>
          <w:p w14:paraId="0EC01AE5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Cierre:</w:t>
            </w:r>
          </w:p>
          <w:p w14:paraId="7AD47FE1" w14:textId="77777777" w:rsidR="000D3A1A" w:rsidRPr="00CF6071" w:rsidRDefault="00D927F2" w:rsidP="007B4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DE2C12" w:rsidRPr="00CF6071"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1810" w:type="dxa"/>
            <w:shd w:val="clear" w:color="auto" w:fill="auto"/>
          </w:tcPr>
          <w:p w14:paraId="21A78DC1" w14:textId="77777777" w:rsidR="000D3A1A" w:rsidRPr="00CF6071" w:rsidRDefault="000D3A1A" w:rsidP="007B460F">
            <w:pPr>
              <w:rPr>
                <w:rFonts w:ascii="Montserrat" w:hAnsi="Montserrat" w:cs="Arial"/>
              </w:rPr>
            </w:pPr>
          </w:p>
          <w:p w14:paraId="33F5E195" w14:textId="77777777" w:rsidR="000D3A1A" w:rsidRPr="00CF6071" w:rsidRDefault="000D3A1A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7ADBDB01" w14:textId="77777777" w:rsidR="000D3A1A" w:rsidRPr="00CF6071" w:rsidRDefault="000D3A1A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5F6DB94F" w14:textId="77777777" w:rsidR="000D3A1A" w:rsidRPr="00CF6071" w:rsidRDefault="00D927F2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Libro de consulta</w:t>
            </w:r>
          </w:p>
          <w:p w14:paraId="0F6B06F6" w14:textId="77777777" w:rsidR="00D927F2" w:rsidRPr="00CF6071" w:rsidRDefault="00D927F2" w:rsidP="00DE2C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540598C8" w14:textId="77777777" w:rsidR="00CF23EB" w:rsidRPr="00A17375" w:rsidRDefault="00CF23EB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Resumen</w:t>
            </w:r>
          </w:p>
          <w:p w14:paraId="75C31AE7" w14:textId="209D6176" w:rsidR="00A17375" w:rsidRPr="00A17375" w:rsidRDefault="00E311FD" w:rsidP="00A1737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6B6447">
              <w:rPr>
                <w:rFonts w:ascii="Montserrat" w:hAnsi="Montserrat" w:cs="Arial"/>
              </w:rPr>
              <w:t>5</w:t>
            </w:r>
            <w:r w:rsidR="00A17375" w:rsidRPr="00A17375">
              <w:rPr>
                <w:rFonts w:ascii="Montserrat" w:hAnsi="Montserrat" w:cs="Arial"/>
              </w:rPr>
              <w:t>%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36C2D5EE" w14:textId="77777777" w:rsidR="00CF23EB" w:rsidRPr="00A17375" w:rsidRDefault="00CF23EB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Lista de cotejo.</w:t>
            </w:r>
          </w:p>
          <w:p w14:paraId="6B95EC1E" w14:textId="77777777" w:rsidR="00C61D32" w:rsidRPr="00A17375" w:rsidRDefault="00C61D32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(Evaluación formativa)</w:t>
            </w:r>
          </w:p>
          <w:p w14:paraId="719020E0" w14:textId="77777777" w:rsidR="000D3A1A" w:rsidRPr="00A17375" w:rsidRDefault="000D3A1A" w:rsidP="007B460F">
            <w:pPr>
              <w:jc w:val="center"/>
              <w:rPr>
                <w:rFonts w:ascii="Montserrat" w:hAnsi="Montserrat" w:cs="Arial"/>
              </w:rPr>
            </w:pPr>
          </w:p>
          <w:p w14:paraId="414A1375" w14:textId="77777777" w:rsidR="000D3A1A" w:rsidRPr="00A17375" w:rsidRDefault="000D3A1A" w:rsidP="007B460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F6071" w:rsidRPr="00CF6071" w14:paraId="66F444EC" w14:textId="77777777" w:rsidTr="00DA5B20">
        <w:trPr>
          <w:trHeight w:val="20"/>
        </w:trPr>
        <w:tc>
          <w:tcPr>
            <w:tcW w:w="1516" w:type="dxa"/>
            <w:shd w:val="clear" w:color="auto" w:fill="auto"/>
          </w:tcPr>
          <w:p w14:paraId="168C55E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20C84BDF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99FB413" w14:textId="6F624765" w:rsidR="00CF6071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t>06/08/25</w:t>
            </w:r>
          </w:p>
          <w:p w14:paraId="1B7E6DBC" w14:textId="289E2233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lastRenderedPageBreak/>
              <w:t>07/08/25</w:t>
            </w:r>
          </w:p>
          <w:p w14:paraId="7B2D7AB7" w14:textId="5CDF3BC6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t>08/08/25</w:t>
            </w:r>
          </w:p>
          <w:p w14:paraId="2ECC2248" w14:textId="558337EE" w:rsidR="00CF6071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11/08/25</w:t>
            </w:r>
          </w:p>
          <w:p w14:paraId="3B2287F5" w14:textId="0A418A6B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12/08/25</w:t>
            </w:r>
          </w:p>
          <w:p w14:paraId="684BF4C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  <w:p w14:paraId="44FA613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  <w:p w14:paraId="54705C89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</w:tc>
        <w:tc>
          <w:tcPr>
            <w:tcW w:w="2846" w:type="dxa"/>
            <w:shd w:val="clear" w:color="auto" w:fill="auto"/>
          </w:tcPr>
          <w:p w14:paraId="759AE0A3" w14:textId="77777777" w:rsidR="00CF6071" w:rsidRPr="00CF6071" w:rsidRDefault="00CF6071" w:rsidP="00CF6071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1.2 Historia Moderna de navegación.</w:t>
            </w:r>
          </w:p>
          <w:p w14:paraId="51A8CA7F" w14:textId="77777777" w:rsidR="00CF6071" w:rsidRPr="00CF6071" w:rsidRDefault="00CF6071" w:rsidP="00CF6071">
            <w:pPr>
              <w:jc w:val="center"/>
              <w:rPr>
                <w:rFonts w:ascii="Montserrat" w:hAnsi="Montserrat" w:cs="Arial"/>
              </w:rPr>
            </w:pPr>
          </w:p>
          <w:p w14:paraId="536D3896" w14:textId="77777777" w:rsidR="00CF6071" w:rsidRPr="00CF6071" w:rsidRDefault="00CF6071" w:rsidP="00CF6071">
            <w:pPr>
              <w:overflowPunct/>
              <w:autoSpaceDE/>
              <w:autoSpaceDN/>
              <w:adjustRightInd/>
              <w:textAlignment w:val="auto"/>
              <w:rPr>
                <w:rFonts w:ascii="Montserrat" w:hAnsi="Montserrat" w:cs="Arial"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2020B327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lastRenderedPageBreak/>
              <w:t>Inicio:</w:t>
            </w:r>
          </w:p>
          <w:p w14:paraId="21859EC9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Lluvia de ideas del tema que se abordaran en la sesión</w:t>
            </w:r>
          </w:p>
          <w:p w14:paraId="1E2940AA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2FA283B7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Desarrollo:</w:t>
            </w:r>
          </w:p>
          <w:p w14:paraId="08A3C1AD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El docente expone los antecedentes del transporte marítimo </w:t>
            </w:r>
          </w:p>
          <w:p w14:paraId="0D49B430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07DF0362" w14:textId="0F67D2E3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El estudiante conoce la historia antigua de la navegación.</w:t>
            </w:r>
          </w:p>
          <w:p w14:paraId="17EDA172" w14:textId="1D1201CB" w:rsidR="006D2F48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Exposición do</w:t>
            </w:r>
            <w:r w:rsidR="006D2F48">
              <w:rPr>
                <w:rFonts w:ascii="Montserrat" w:hAnsi="Montserrat"/>
              </w:rPr>
              <w:t>cente sobre la historia antigua.</w:t>
            </w:r>
          </w:p>
          <w:p w14:paraId="3A156282" w14:textId="56DB8C7B" w:rsidR="00CF6071" w:rsidRPr="00CF6071" w:rsidRDefault="00CF6071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El/la estudiante participa expresando sus ideas previas sobre el tema de la historia antigua y moderna de la navegación</w:t>
            </w:r>
            <w:r w:rsidR="006D2F48">
              <w:rPr>
                <w:rFonts w:ascii="Montserrat" w:hAnsi="Montserrat" w:cs="Arial"/>
              </w:rPr>
              <w:t>.</w:t>
            </w:r>
          </w:p>
          <w:p w14:paraId="6170E998" w14:textId="77777777" w:rsidR="00CF6071" w:rsidRPr="00CF6071" w:rsidRDefault="00CF6071" w:rsidP="007B460F">
            <w:pPr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CF6071">
              <w:rPr>
                <w:rFonts w:ascii="Montserrat" w:hAnsi="Montserrat" w:cs="Arial"/>
              </w:rPr>
              <w:t>El/la estudiante elabora de línea de tiempo de la historia antigua y moderna de la navegación</w:t>
            </w:r>
          </w:p>
          <w:p w14:paraId="43BE5A4A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789A9C33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Cierre:</w:t>
            </w:r>
          </w:p>
          <w:p w14:paraId="5E675021" w14:textId="77777777" w:rsidR="00CF6071" w:rsidRPr="00CF6071" w:rsidRDefault="00CF6071" w:rsidP="007B4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apoyo.</w:t>
            </w:r>
            <w:r w:rsidRPr="00CF6071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1810" w:type="dxa"/>
            <w:shd w:val="clear" w:color="auto" w:fill="auto"/>
          </w:tcPr>
          <w:p w14:paraId="3FD3C63E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Laptop</w:t>
            </w:r>
          </w:p>
          <w:p w14:paraId="3A691C2E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6D6ADA83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Libro de consulta</w:t>
            </w:r>
          </w:p>
          <w:p w14:paraId="374DD092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121" w:type="dxa"/>
            <w:shd w:val="clear" w:color="auto" w:fill="auto"/>
          </w:tcPr>
          <w:p w14:paraId="3F4749FB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lastRenderedPageBreak/>
              <w:t>Participación del estudiante</w:t>
            </w:r>
          </w:p>
          <w:p w14:paraId="2CEDECF7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3EA87DD9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60F0B78F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0DBEDEF7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6E7C606D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348C265E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1546A064" w14:textId="77777777" w:rsidR="00CF6071" w:rsidRDefault="00CF6071" w:rsidP="00A17375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Línea de tiempo</w:t>
            </w:r>
          </w:p>
          <w:p w14:paraId="7670B83F" w14:textId="5EBF431F" w:rsidR="00A17375" w:rsidRPr="00A17375" w:rsidRDefault="00E311FD" w:rsidP="00A17375">
            <w:pPr>
              <w:jc w:val="center"/>
              <w:rPr>
                <w:rFonts w:ascii="Montserrat" w:hAnsi="Montserrat" w:cs="Arial"/>
                <w:szCs w:val="22"/>
              </w:rPr>
            </w:pPr>
            <w:r>
              <w:rPr>
                <w:rFonts w:ascii="Montserrat" w:hAnsi="Montserrat" w:cs="Arial"/>
                <w:szCs w:val="22"/>
              </w:rPr>
              <w:t>0</w:t>
            </w:r>
            <w:r w:rsidR="006B6447">
              <w:rPr>
                <w:rFonts w:ascii="Montserrat" w:hAnsi="Montserrat" w:cs="Arial"/>
                <w:szCs w:val="22"/>
              </w:rPr>
              <w:t>5</w:t>
            </w:r>
            <w:r w:rsidR="00A17375">
              <w:rPr>
                <w:rFonts w:ascii="Montserrat" w:hAnsi="Montserrat" w:cs="Arial"/>
                <w:szCs w:val="22"/>
              </w:rPr>
              <w:t>%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3F59BD7D" w14:textId="128E180D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22"/>
              </w:rPr>
            </w:pPr>
            <w:r w:rsidRPr="00A17375">
              <w:rPr>
                <w:rFonts w:ascii="Montserrat" w:hAnsi="Montserrat" w:cs="Arial"/>
                <w:szCs w:val="22"/>
              </w:rPr>
              <w:lastRenderedPageBreak/>
              <w:t>N/A</w:t>
            </w:r>
          </w:p>
          <w:p w14:paraId="27022B0B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6464D8EE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23036D73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42544C59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5CDFB030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4C789A1E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002DAC36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50146968" w14:textId="408AB21B" w:rsidR="00CF6071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rubrica</w:t>
            </w:r>
            <w:r w:rsidR="00CF6071" w:rsidRPr="00A17375">
              <w:rPr>
                <w:rFonts w:ascii="Montserrat" w:hAnsi="Montserrat" w:cs="Arial"/>
                <w:szCs w:val="18"/>
              </w:rPr>
              <w:t xml:space="preserve"> de línea del tiempo</w:t>
            </w:r>
          </w:p>
          <w:p w14:paraId="3A1C880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(Evaluación formativa)</w:t>
            </w:r>
          </w:p>
          <w:p w14:paraId="739B7F2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2F6A2315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15D0B8B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034B2764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7532D1CF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39A7F20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7AFCE2D0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52963175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</w:tc>
      </w:tr>
      <w:tr w:rsidR="00DA5B20" w:rsidRPr="00CF6071" w14:paraId="0C60D17B" w14:textId="77777777" w:rsidTr="00DA5B20">
        <w:tc>
          <w:tcPr>
            <w:tcW w:w="14616" w:type="dxa"/>
            <w:gridSpan w:val="8"/>
            <w:shd w:val="clear" w:color="auto" w:fill="D9D9D9"/>
          </w:tcPr>
          <w:p w14:paraId="4404EF65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DA5B20" w:rsidRPr="00CF6071" w14:paraId="3EFB607D" w14:textId="77777777" w:rsidTr="00DA5B20">
        <w:tc>
          <w:tcPr>
            <w:tcW w:w="14616" w:type="dxa"/>
            <w:gridSpan w:val="8"/>
            <w:shd w:val="clear" w:color="auto" w:fill="auto"/>
          </w:tcPr>
          <w:p w14:paraId="795122B6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BT petroquímicos archivos personales </w:t>
            </w:r>
          </w:p>
          <w:p w14:paraId="38ADA7D0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790BAE9A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Historia del Comercio Marítimo Mundial</w:t>
            </w:r>
          </w:p>
          <w:p w14:paraId="50363431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8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A7D2B85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9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DA5B20" w:rsidRPr="00CF6071" w14:paraId="4CBE4303" w14:textId="77777777" w:rsidTr="00DA5B20">
        <w:tc>
          <w:tcPr>
            <w:tcW w:w="14616" w:type="dxa"/>
            <w:gridSpan w:val="8"/>
            <w:shd w:val="clear" w:color="auto" w:fill="D9D9D9"/>
          </w:tcPr>
          <w:p w14:paraId="4CB166B6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DA5B20" w:rsidRPr="00CF6071" w14:paraId="657E925C" w14:textId="77777777" w:rsidTr="00DA5B20">
        <w:tc>
          <w:tcPr>
            <w:tcW w:w="14616" w:type="dxa"/>
            <w:gridSpan w:val="8"/>
            <w:shd w:val="clear" w:color="auto" w:fill="auto"/>
          </w:tcPr>
          <w:p w14:paraId="1D29BE84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A5B20" w:rsidRPr="00CF6071" w14:paraId="7CF1DD87" w14:textId="77777777" w:rsidTr="00DA5B20">
        <w:tc>
          <w:tcPr>
            <w:tcW w:w="14616" w:type="dxa"/>
            <w:gridSpan w:val="8"/>
            <w:shd w:val="clear" w:color="auto" w:fill="D9D9D9"/>
          </w:tcPr>
          <w:p w14:paraId="43C1CD68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DA5B20" w:rsidRPr="00CF6071" w14:paraId="0B976071" w14:textId="77777777" w:rsidTr="00DA5B20">
        <w:tc>
          <w:tcPr>
            <w:tcW w:w="14616" w:type="dxa"/>
            <w:gridSpan w:val="8"/>
            <w:shd w:val="clear" w:color="auto" w:fill="auto"/>
          </w:tcPr>
          <w:p w14:paraId="716D5D0B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D7E6E" w:rsidRPr="00CF6071" w14:paraId="3CDE5B6F" w14:textId="77777777" w:rsidTr="00405489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D9D9D9"/>
          </w:tcPr>
          <w:p w14:paraId="495B82D3" w14:textId="77777777" w:rsidR="004D7E6E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56B6C632" w14:textId="77777777" w:rsidR="004D7E6E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0C195C" w:rsidRPr="00CF6071" w14:paraId="2A783F2D" w14:textId="77777777" w:rsidTr="00262B98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auto"/>
          </w:tcPr>
          <w:p w14:paraId="3966810C" w14:textId="77777777" w:rsidR="000C195C" w:rsidRPr="006D2F48" w:rsidRDefault="000C195C" w:rsidP="000C195C">
            <w:pPr>
              <w:rPr>
                <w:rFonts w:ascii="Montserrat" w:hAnsi="Montserrat"/>
                <w:b/>
              </w:rPr>
            </w:pPr>
            <w:r w:rsidRPr="006D2F48">
              <w:rPr>
                <w:rFonts w:ascii="Montserrat" w:hAnsi="Montserrat"/>
                <w:b/>
              </w:rPr>
              <w:t>2.  Transporte Marítimo</w:t>
            </w:r>
          </w:p>
          <w:p w14:paraId="2C718D64" w14:textId="77777777" w:rsidR="00CF6071" w:rsidRPr="006D2F48" w:rsidRDefault="00CF6071" w:rsidP="00CF6071">
            <w:pPr>
              <w:rPr>
                <w:rFonts w:ascii="Montserrat" w:hAnsi="Montserrat"/>
                <w:b/>
              </w:rPr>
            </w:pPr>
          </w:p>
          <w:p w14:paraId="1B49FB9D" w14:textId="77777777" w:rsidR="000C195C" w:rsidRPr="006D2F48" w:rsidRDefault="000C195C" w:rsidP="00DE6FBE">
            <w:pPr>
              <w:rPr>
                <w:rFonts w:ascii="Montserrat" w:hAnsi="Montserrat"/>
                <w:b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14:paraId="0046780D" w14:textId="77777777" w:rsidR="000C195C" w:rsidRPr="00D41ACF" w:rsidRDefault="00EC6BED" w:rsidP="00D41AC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 xml:space="preserve">Identifica tipos de buque, sus características, además de su participación en el transporte comercial, describiendo </w:t>
            </w:r>
            <w:r w:rsidR="003D5FA5" w:rsidRPr="00CF6071">
              <w:rPr>
                <w:rFonts w:ascii="Montserrat" w:hAnsi="Montserrat" w:cs="Arial"/>
              </w:rPr>
              <w:t xml:space="preserve">procesos </w:t>
            </w:r>
            <w:r w:rsidR="003D5FA5" w:rsidRPr="00CF6071">
              <w:rPr>
                <w:rFonts w:ascii="Montserrat" w:hAnsi="Montserrat" w:cs="Arial"/>
              </w:rPr>
              <w:lastRenderedPageBreak/>
              <w:t>multimodales, para destacar el papel de los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buques mercantes en las cadenas de transporte</w:t>
            </w:r>
            <w:r w:rsidR="00D41ACF">
              <w:rPr>
                <w:rFonts w:ascii="Montserrat" w:hAnsi="Montserrat" w:cs="Arial"/>
              </w:rPr>
              <w:t>.</w:t>
            </w:r>
          </w:p>
        </w:tc>
      </w:tr>
      <w:tr w:rsidR="000C195C" w:rsidRPr="00CF6071" w14:paraId="702F4466" w14:textId="77777777" w:rsidTr="00405489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D9D9D9"/>
          </w:tcPr>
          <w:p w14:paraId="621C5A85" w14:textId="77777777" w:rsidR="000C195C" w:rsidRPr="00CF6071" w:rsidRDefault="00D6049F" w:rsidP="00262B9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74C978E1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195C" w:rsidRPr="00CF6071" w14:paraId="2F1D6DA0" w14:textId="77777777" w:rsidTr="004D7E6E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auto"/>
          </w:tcPr>
          <w:p w14:paraId="605FF636" w14:textId="77777777" w:rsidR="00AC4320" w:rsidRPr="00CF6071" w:rsidRDefault="00AC4320" w:rsidP="006D2F48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  •  Comprende la función de las diversas organizaciones marítimas internacionales.</w:t>
            </w:r>
          </w:p>
          <w:p w14:paraId="5C756AE1" w14:textId="77777777" w:rsidR="00AC4320" w:rsidRPr="00CF6071" w:rsidRDefault="00AC4320" w:rsidP="00AC432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Interpreta planos de los diferentes tipos de embarcaciones.</w:t>
            </w:r>
          </w:p>
          <w:p w14:paraId="1F921DD8" w14:textId="77777777" w:rsidR="00AC4320" w:rsidRPr="00CF6071" w:rsidRDefault="00AC4320" w:rsidP="00AC432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Reconoce la importancia del transporte en el comercio marítimo internacional.</w:t>
            </w:r>
          </w:p>
          <w:p w14:paraId="438FB4B8" w14:textId="77777777" w:rsidR="000C195C" w:rsidRPr="00CF6071" w:rsidRDefault="000C195C" w:rsidP="00AC4320">
            <w:pPr>
              <w:rPr>
                <w:rFonts w:ascii="Montserrat" w:hAnsi="Montserrat" w:cs="Arial"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14:paraId="7B14DB18" w14:textId="77777777" w:rsidR="00D6049F" w:rsidRPr="00CF6071" w:rsidRDefault="003D5FA5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en lo general y específico los </w:t>
            </w:r>
            <w:r w:rsidR="00D41ACF" w:rsidRPr="00CF6071">
              <w:rPr>
                <w:rFonts w:ascii="Montserrat" w:hAnsi="Montserrat" w:cs="Arial"/>
                <w:bCs/>
              </w:rPr>
              <w:t>alcances de</w:t>
            </w:r>
            <w:r w:rsidRPr="00CF6071">
              <w:rPr>
                <w:rFonts w:ascii="Montserrat" w:hAnsi="Montserrat" w:cs="Arial"/>
                <w:bCs/>
              </w:rPr>
              <w:t xml:space="preserve"> los programas de estudio y sus contenidos</w:t>
            </w:r>
          </w:p>
          <w:p w14:paraId="6A262944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disciplinares.</w:t>
            </w:r>
          </w:p>
          <w:p w14:paraId="550A1827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•  Utiliza las tecnologías de la información</w:t>
            </w:r>
            <w:r w:rsidRPr="00CF6071">
              <w:rPr>
                <w:rFonts w:ascii="Montserrat" w:hAnsi="Montserrat" w:cs="Arial"/>
                <w:bCs/>
                <w:sz w:val="24"/>
                <w:szCs w:val="28"/>
              </w:rPr>
              <w:t xml:space="preserve"> y </w:t>
            </w:r>
          </w:p>
          <w:p w14:paraId="7F4D7312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comunicación con eficacia y eficiencia.</w:t>
            </w:r>
          </w:p>
          <w:p w14:paraId="594470C0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Aplica con habilidad y destreza conocimientos en </w:t>
            </w:r>
          </w:p>
          <w:p w14:paraId="31A64F4A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computación.</w:t>
            </w:r>
          </w:p>
          <w:p w14:paraId="543CA60B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Analiza y sintetiza información proveniente de distintas    fuentes.</w:t>
            </w:r>
          </w:p>
          <w:p w14:paraId="35BADDD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Organiza eficaz y eficientemente el tiempo.</w:t>
            </w:r>
          </w:p>
          <w:p w14:paraId="5CDE80B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Resuelve eficazmente problemas concretos inherentes al     campo profesional.</w:t>
            </w:r>
          </w:p>
          <w:p w14:paraId="5EFDAC7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Comunica eficazmente ideas, transmitiendo y recibiendo      información de fuentes orales y escritas.</w:t>
            </w:r>
          </w:p>
          <w:p w14:paraId="44CF7C2C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Ejecuta soluciones eficaces ante problemas concretos.</w:t>
            </w:r>
          </w:p>
          <w:p w14:paraId="66DB7D5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Interpersonales</w:t>
            </w:r>
          </w:p>
          <w:p w14:paraId="0D659A1B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Decide con certeza en disyuntivas del campo ético y       profesional.</w:t>
            </w:r>
          </w:p>
          <w:p w14:paraId="0DD5A334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Colabora eficazmente en equipos multidisciplinarios.</w:t>
            </w:r>
          </w:p>
          <w:p w14:paraId="57E2A781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Capaz de trabajar en contextos internacionales.</w:t>
            </w:r>
          </w:p>
          <w:p w14:paraId="2D40E0B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Establece relaciones interpersonales asertivamente.</w:t>
            </w:r>
          </w:p>
          <w:p w14:paraId="2CFAD3E8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y valora la diversidad cultural.</w:t>
            </w:r>
          </w:p>
          <w:p w14:paraId="2DA040E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capacitarse y actualizarse    permanentemente.</w:t>
            </w:r>
          </w:p>
          <w:p w14:paraId="77E78F2C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Colabora eficazmente en equipos de trabajo.</w:t>
            </w:r>
          </w:p>
          <w:p w14:paraId="096C8B57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Sistemáticas</w:t>
            </w:r>
          </w:p>
          <w:p w14:paraId="242A41E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la preservación del medio    ambiente.</w:t>
            </w:r>
          </w:p>
          <w:p w14:paraId="042FF938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Obtiene resultados positivos ante casos y situaciones      nuevas.</w:t>
            </w:r>
          </w:p>
          <w:p w14:paraId="3F787DD6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Genera ideas innovadoras para la mejora del desempeño    profesional.</w:t>
            </w:r>
          </w:p>
          <w:p w14:paraId="0C803FD4" w14:textId="77777777" w:rsidR="000C195C" w:rsidRPr="00CF6071" w:rsidRDefault="00D6049F" w:rsidP="00EB7ADC">
            <w:pPr>
              <w:jc w:val="both"/>
              <w:rPr>
                <w:rFonts w:ascii="Montserrat" w:hAnsi="Montserrat" w:cs="Arial"/>
                <w:bCs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•  Ejecuta acciones bajo estándares de calidad el desempeño    profesional</w:t>
            </w:r>
          </w:p>
        </w:tc>
      </w:tr>
      <w:tr w:rsidR="000C195C" w:rsidRPr="00CF6071" w14:paraId="77FF8257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17036327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0C195C" w:rsidRPr="00CF6071" w14:paraId="2EFEA88A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20384622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conocimientos previos</w:t>
            </w:r>
          </w:p>
          <w:p w14:paraId="29E74A03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la comprensión mediante la organización de la información</w:t>
            </w:r>
          </w:p>
          <w:p w14:paraId="290F2FC1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generen el espíritu de colaboración y trabajo en equipo</w:t>
            </w:r>
          </w:p>
          <w:p w14:paraId="46A7D0B6" w14:textId="77777777" w:rsidR="000C195C" w:rsidRPr="00CF6071" w:rsidRDefault="00411B03" w:rsidP="00DE6FBE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Estrategias demostrativas</w:t>
            </w:r>
            <w:r w:rsidRPr="00CF607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</w:p>
        </w:tc>
      </w:tr>
      <w:tr w:rsidR="000C195C" w:rsidRPr="00CF6071" w14:paraId="2F44A210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7A94887A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195C" w:rsidRPr="00CF6071" w14:paraId="79E83A41" w14:textId="77777777" w:rsidTr="000573CA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770A0F75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Lluvia de ideas</w:t>
            </w:r>
          </w:p>
          <w:p w14:paraId="57FFFEE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Técnica expositiva</w:t>
            </w:r>
          </w:p>
          <w:p w14:paraId="12E3BB05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Demostrativa </w:t>
            </w:r>
          </w:p>
          <w:p w14:paraId="458A5807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Técnicas grupales y de Trabajo en equipo </w:t>
            </w:r>
          </w:p>
          <w:p w14:paraId="675FDAA2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Resumen </w:t>
            </w:r>
          </w:p>
          <w:p w14:paraId="63536DB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Síntesis </w:t>
            </w:r>
          </w:p>
          <w:p w14:paraId="12A5D34A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7EA7795F" w14:textId="77777777" w:rsidR="000C195C" w:rsidRPr="00CF6071" w:rsidRDefault="00411B03" w:rsidP="00411B0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>Dialogo discusión</w:t>
            </w:r>
          </w:p>
        </w:tc>
      </w:tr>
    </w:tbl>
    <w:p w14:paraId="5D0FBC7C" w14:textId="77777777" w:rsidR="00A847E3" w:rsidRPr="00CF6071" w:rsidRDefault="00A847E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537"/>
        <w:gridCol w:w="3969"/>
        <w:gridCol w:w="1985"/>
        <w:gridCol w:w="2128"/>
        <w:gridCol w:w="2457"/>
      </w:tblGrid>
      <w:tr w:rsidR="00661AF6" w:rsidRPr="00CF6071" w14:paraId="4E41312A" w14:textId="77777777" w:rsidTr="00EB7ADC">
        <w:trPr>
          <w:trHeight w:val="1442"/>
        </w:trPr>
        <w:tc>
          <w:tcPr>
            <w:tcW w:w="1540" w:type="dxa"/>
            <w:shd w:val="clear" w:color="auto" w:fill="D9D9D9"/>
            <w:vAlign w:val="center"/>
          </w:tcPr>
          <w:p w14:paraId="3FBEB80A" w14:textId="77777777" w:rsidR="00661AF6" w:rsidRPr="00CF6071" w:rsidRDefault="00C95AB1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</w:t>
            </w:r>
            <w:r w:rsidR="00661AF6" w:rsidRPr="00CF6071">
              <w:rPr>
                <w:rFonts w:ascii="Montserrat" w:hAnsi="Montserrat" w:cs="Arial"/>
                <w:b/>
                <w:sz w:val="24"/>
                <w:szCs w:val="26"/>
              </w:rPr>
              <w:t>ESIONES</w:t>
            </w:r>
          </w:p>
        </w:tc>
        <w:tc>
          <w:tcPr>
            <w:tcW w:w="2537" w:type="dxa"/>
            <w:shd w:val="clear" w:color="auto" w:fill="D9D9D9"/>
            <w:vAlign w:val="center"/>
          </w:tcPr>
          <w:p w14:paraId="12A72D0E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782843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6AD5254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23C3F01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C49BEB6" w14:textId="59BA02DA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1426328D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shd w:val="clear" w:color="auto" w:fill="D9D9D9"/>
            <w:vAlign w:val="center"/>
          </w:tcPr>
          <w:p w14:paraId="186DFAF4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C95AB1" w:rsidRPr="00CF6071" w14:paraId="2051A13F" w14:textId="77777777" w:rsidTr="00E71932">
        <w:tc>
          <w:tcPr>
            <w:tcW w:w="1540" w:type="dxa"/>
            <w:shd w:val="clear" w:color="auto" w:fill="auto"/>
          </w:tcPr>
          <w:p w14:paraId="3607FFE2" w14:textId="77777777" w:rsidR="00C95AB1" w:rsidRPr="00386B40" w:rsidRDefault="005848E3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86B40">
              <w:rPr>
                <w:rFonts w:ascii="Montserrat" w:hAnsi="Montserrat" w:cs="Arial"/>
                <w:lang w:val="en-US"/>
              </w:rPr>
              <w:t>5</w:t>
            </w:r>
            <w:r w:rsidR="00C95AB1" w:rsidRPr="00386B40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6BF062F5" w14:textId="77777777" w:rsidR="0018302B" w:rsidRPr="00386B40" w:rsidRDefault="0018302B" w:rsidP="00405489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A39F020" w14:textId="5F671141" w:rsidR="00C750AC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13/08/25</w:t>
            </w:r>
          </w:p>
          <w:p w14:paraId="7D6F8E34" w14:textId="048D079B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14/08/25</w:t>
            </w:r>
          </w:p>
          <w:p w14:paraId="3728DEBC" w14:textId="1C61FB36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15/08/25</w:t>
            </w:r>
          </w:p>
          <w:p w14:paraId="6DCC0791" w14:textId="24B4B804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18/08/25</w:t>
            </w:r>
          </w:p>
          <w:p w14:paraId="7034572C" w14:textId="2CEC03B0" w:rsidR="007B460F" w:rsidRPr="00386B40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19/08/25</w:t>
            </w:r>
          </w:p>
          <w:p w14:paraId="6BBDAE80" w14:textId="77777777" w:rsidR="00C95AB1" w:rsidRPr="00386B40" w:rsidRDefault="00CF745D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86B40">
              <w:rPr>
                <w:rFonts w:ascii="Montserrat" w:hAnsi="Montserrat" w:cs="Arial"/>
                <w:lang w:val="en-US"/>
              </w:rPr>
              <w:t xml:space="preserve"> </w:t>
            </w:r>
          </w:p>
          <w:p w14:paraId="66DC4B2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C3BEB5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1BF353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F69D1C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9A0B13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4BBEF4A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8D7AEF8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56025B3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4933A6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F34CE0D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7D17E85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537" w:type="dxa"/>
            <w:shd w:val="clear" w:color="auto" w:fill="auto"/>
          </w:tcPr>
          <w:p w14:paraId="4AEF9E31" w14:textId="77777777" w:rsidR="00DE2C12" w:rsidRPr="00386B40" w:rsidRDefault="00DE2C12" w:rsidP="0047488A">
            <w:pPr>
              <w:pStyle w:val="Prrafodelista"/>
              <w:numPr>
                <w:ilvl w:val="1"/>
                <w:numId w:val="28"/>
              </w:numPr>
              <w:overflowPunct/>
              <w:autoSpaceDE/>
              <w:autoSpaceDN/>
              <w:adjustRightInd/>
              <w:ind w:left="172" w:hanging="172"/>
              <w:jc w:val="both"/>
              <w:textAlignment w:val="auto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Tipos de buque y sus particularidades. </w:t>
            </w:r>
          </w:p>
          <w:p w14:paraId="65948A86" w14:textId="77777777" w:rsidR="00C95AB1" w:rsidRPr="00386B40" w:rsidRDefault="00C95AB1" w:rsidP="0047488A">
            <w:pPr>
              <w:jc w:val="both"/>
              <w:rPr>
                <w:rFonts w:ascii="Montserrat" w:hAnsi="Montserrat" w:cs="Arial"/>
                <w:b/>
              </w:rPr>
            </w:pPr>
          </w:p>
          <w:p w14:paraId="0E9336E3" w14:textId="77777777" w:rsidR="00C95AB1" w:rsidRPr="00386B40" w:rsidRDefault="00C95AB1" w:rsidP="0047488A">
            <w:pPr>
              <w:overflowPunct/>
              <w:autoSpaceDE/>
              <w:autoSpaceDN/>
              <w:adjustRightInd/>
              <w:ind w:left="284"/>
              <w:jc w:val="both"/>
              <w:textAlignment w:val="auto"/>
              <w:rPr>
                <w:rFonts w:ascii="Montserrat" w:hAnsi="Montserrat"/>
              </w:rPr>
            </w:pPr>
          </w:p>
          <w:p w14:paraId="538D7E51" w14:textId="4793821F" w:rsidR="00C95AB1" w:rsidRPr="007B460F" w:rsidRDefault="00C95AB1" w:rsidP="0047488A">
            <w:pPr>
              <w:pStyle w:val="Prrafodelista"/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Fundamentos básicos del transporte marítimo. </w:t>
            </w:r>
          </w:p>
          <w:p w14:paraId="7633DE03" w14:textId="77777777" w:rsidR="0018302B" w:rsidRPr="00386B40" w:rsidRDefault="0018302B" w:rsidP="0047488A">
            <w:pPr>
              <w:jc w:val="both"/>
              <w:rPr>
                <w:rFonts w:ascii="Montserrat" w:hAnsi="Montserrat" w:cs="Arial"/>
                <w:b/>
              </w:rPr>
            </w:pPr>
          </w:p>
          <w:p w14:paraId="3ED90B35" w14:textId="77777777" w:rsidR="00C95AB1" w:rsidRPr="00386B40" w:rsidRDefault="00C95AB1" w:rsidP="0047488A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La comercialización del transporte marítimo. </w:t>
            </w:r>
          </w:p>
          <w:p w14:paraId="278FBC4F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5037E43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B39D5D7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44CD48C3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126D286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0B39671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49F282C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68D4DF8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498FFE37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3418591A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251EFB1C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309431A5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04163ED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lastRenderedPageBreak/>
              <w:t>Inicio:</w:t>
            </w:r>
          </w:p>
          <w:p w14:paraId="27A364E6" w14:textId="77777777" w:rsidR="00C95AB1" w:rsidRPr="00386B40" w:rsidRDefault="00C95AB1" w:rsidP="006E0BBA">
            <w:pPr>
              <w:jc w:val="both"/>
              <w:rPr>
                <w:rFonts w:ascii="Montserrat" w:hAnsi="Montserrat"/>
                <w:bCs/>
              </w:rPr>
            </w:pPr>
            <w:r w:rsidRPr="00386B40">
              <w:rPr>
                <w:rFonts w:ascii="Montserrat" w:hAnsi="Montserrat"/>
                <w:bCs/>
              </w:rPr>
              <w:t xml:space="preserve">Lluvia de ideas </w:t>
            </w:r>
            <w:r w:rsidR="003D5FA5" w:rsidRPr="00386B40">
              <w:rPr>
                <w:rFonts w:ascii="Montserrat" w:hAnsi="Montserrat"/>
                <w:bCs/>
              </w:rPr>
              <w:t>del tema</w:t>
            </w:r>
            <w:r w:rsidRPr="00386B40">
              <w:rPr>
                <w:rFonts w:ascii="Montserrat" w:hAnsi="Montserrat"/>
                <w:bCs/>
              </w:rPr>
              <w:t xml:space="preserve"> que se abordaran en la sesión</w:t>
            </w:r>
            <w:r w:rsidR="006D2F48">
              <w:rPr>
                <w:rFonts w:ascii="Montserrat" w:hAnsi="Montserrat"/>
                <w:bCs/>
              </w:rPr>
              <w:t>.</w:t>
            </w:r>
          </w:p>
          <w:p w14:paraId="42629150" w14:textId="77777777" w:rsidR="00C95AB1" w:rsidRPr="00386B40" w:rsidRDefault="00C95AB1" w:rsidP="006E0BBA">
            <w:pPr>
              <w:jc w:val="both"/>
              <w:rPr>
                <w:rFonts w:ascii="Montserrat" w:hAnsi="Montserrat"/>
                <w:bCs/>
              </w:rPr>
            </w:pPr>
          </w:p>
          <w:p w14:paraId="5A6D8805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Desarrollo:</w:t>
            </w:r>
          </w:p>
          <w:p w14:paraId="6A278243" w14:textId="0B24745F" w:rsidR="003273E8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El docente expone los antecedentes del transporte </w:t>
            </w:r>
            <w:r w:rsidR="006B6447" w:rsidRPr="00386B40">
              <w:rPr>
                <w:rFonts w:ascii="Montserrat" w:hAnsi="Montserrat"/>
              </w:rPr>
              <w:t xml:space="preserve">marítimo </w:t>
            </w:r>
            <w:r w:rsidR="006B6447">
              <w:rPr>
                <w:rFonts w:ascii="Montserrat" w:hAnsi="Montserrat"/>
              </w:rPr>
              <w:t>Exposición</w:t>
            </w:r>
            <w:r w:rsidRPr="00386B40">
              <w:rPr>
                <w:rFonts w:ascii="Montserrat" w:hAnsi="Montserrat"/>
              </w:rPr>
              <w:t xml:space="preserve"> docente</w:t>
            </w:r>
            <w:r w:rsidR="006B6447">
              <w:rPr>
                <w:rFonts w:ascii="Montserrat" w:hAnsi="Montserrat"/>
              </w:rPr>
              <w:t>.</w:t>
            </w:r>
          </w:p>
          <w:p w14:paraId="5D9715B6" w14:textId="0BECCDE4" w:rsidR="003273E8" w:rsidRPr="00386B40" w:rsidRDefault="003273E8" w:rsidP="006E0BBA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El/la estudiante participa expresando sus ideas previas sobre el tema</w:t>
            </w:r>
            <w:r w:rsidR="008E2B4C">
              <w:rPr>
                <w:rFonts w:ascii="Montserrat" w:hAnsi="Montserrat" w:cs="Arial"/>
              </w:rPr>
              <w:t>.</w:t>
            </w:r>
          </w:p>
          <w:p w14:paraId="45F2C8EC" w14:textId="5B94C5E9" w:rsidR="003273E8" w:rsidRPr="007B460F" w:rsidRDefault="003273E8" w:rsidP="006E0BBA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Identifica tipos de buque, sus características, además de su participación en el transporte comercial, describiendo </w:t>
            </w:r>
            <w:r w:rsidR="003D5FA5" w:rsidRPr="00386B40">
              <w:rPr>
                <w:rFonts w:ascii="Montserrat" w:hAnsi="Montserrat" w:cs="Arial"/>
              </w:rPr>
              <w:t>procesos multimodales, para destacar el papel de los</w:t>
            </w:r>
            <w:r w:rsidR="00EB7ADC">
              <w:rPr>
                <w:rFonts w:ascii="Montserrat" w:hAnsi="Montserrat" w:cs="Arial"/>
              </w:rPr>
              <w:t xml:space="preserve"> </w:t>
            </w:r>
            <w:r w:rsidRPr="00386B40">
              <w:rPr>
                <w:rFonts w:ascii="Montserrat" w:hAnsi="Montserrat" w:cs="Arial"/>
              </w:rPr>
              <w:t>buques mercantes en las cadenas de transporte.</w:t>
            </w:r>
          </w:p>
          <w:p w14:paraId="0E12D131" w14:textId="77777777" w:rsidR="00EE1183" w:rsidRPr="00386B40" w:rsidRDefault="003273E8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El estudiante realiza investigación y resumen del tema.</w:t>
            </w:r>
          </w:p>
          <w:p w14:paraId="02EFF4E9" w14:textId="77777777" w:rsidR="003273E8" w:rsidRPr="00386B40" w:rsidRDefault="003273E8" w:rsidP="006E0BBA">
            <w:pPr>
              <w:jc w:val="both"/>
              <w:rPr>
                <w:rFonts w:ascii="Montserrat" w:hAnsi="Montserrat"/>
              </w:rPr>
            </w:pPr>
          </w:p>
          <w:p w14:paraId="4A933349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Cierre:</w:t>
            </w:r>
          </w:p>
          <w:p w14:paraId="0C234A8C" w14:textId="77777777" w:rsidR="00C95AB1" w:rsidRPr="00386B40" w:rsidRDefault="004814B3" w:rsidP="00EE1183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eastAsia="Montserrat" w:hAnsi="Montserrat" w:cs="Montserrat"/>
              </w:rPr>
              <w:t xml:space="preserve">Retroalimentación y conclusión sobre los temas abordados para identificar los logros en el aprendizaje e </w:t>
            </w:r>
            <w:r w:rsidRPr="00386B40">
              <w:rPr>
                <w:rFonts w:ascii="Montserrat" w:eastAsia="Montserrat" w:hAnsi="Montserrat" w:cs="Montserrat"/>
              </w:rPr>
              <w:lastRenderedPageBreak/>
              <w:t xml:space="preserve">implementar estrategias para los estudiantes que requieran </w:t>
            </w:r>
            <w:r w:rsidR="00EE1183" w:rsidRPr="00386B4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5" w:type="dxa"/>
            <w:shd w:val="clear" w:color="auto" w:fill="auto"/>
          </w:tcPr>
          <w:p w14:paraId="40EF8ADE" w14:textId="77777777" w:rsidR="00C95AB1" w:rsidRPr="00386B40" w:rsidRDefault="00C95AB1" w:rsidP="007B460F">
            <w:pPr>
              <w:rPr>
                <w:rFonts w:ascii="Montserrat" w:hAnsi="Montserrat" w:cs="Arial"/>
              </w:rPr>
            </w:pPr>
          </w:p>
          <w:p w14:paraId="40AF2E5B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Laptop</w:t>
            </w:r>
          </w:p>
          <w:p w14:paraId="1B922C62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Presentación en Video</w:t>
            </w:r>
          </w:p>
          <w:p w14:paraId="51BD5E7A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Libro de consulta</w:t>
            </w:r>
          </w:p>
          <w:p w14:paraId="68DE54F8" w14:textId="77777777" w:rsidR="00C95AB1" w:rsidRPr="00386B40" w:rsidRDefault="00C95AB1" w:rsidP="00311F4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128" w:type="dxa"/>
            <w:shd w:val="clear" w:color="auto" w:fill="auto"/>
          </w:tcPr>
          <w:p w14:paraId="346EA874" w14:textId="77777777" w:rsidR="00C95AB1" w:rsidRPr="00386B40" w:rsidRDefault="00C95AB1" w:rsidP="007B460F">
            <w:pPr>
              <w:jc w:val="center"/>
              <w:rPr>
                <w:rFonts w:ascii="Montserrat" w:hAnsi="Montserrat" w:cs="Arial"/>
                <w:b/>
              </w:rPr>
            </w:pPr>
          </w:p>
          <w:p w14:paraId="1441355F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  <w:b/>
              </w:rPr>
            </w:pPr>
          </w:p>
          <w:p w14:paraId="24A93F13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Participación del estudiante</w:t>
            </w:r>
          </w:p>
          <w:p w14:paraId="0BE59346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014F8FF8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6452BEA9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5569419F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3A635322" w14:textId="77777777" w:rsidR="00BE7F1A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3DCD61C1" w14:textId="340F6A14" w:rsidR="006B6447" w:rsidRDefault="006B6447" w:rsidP="006B6447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Practicas</w:t>
            </w:r>
          </w:p>
          <w:p w14:paraId="4207491A" w14:textId="51BADC91" w:rsidR="006B6447" w:rsidRPr="006B6447" w:rsidRDefault="00E311FD" w:rsidP="006B6447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6B6447">
              <w:rPr>
                <w:rFonts w:ascii="Montserrat" w:hAnsi="Montserrat" w:cs="Arial"/>
              </w:rPr>
              <w:t>0%</w:t>
            </w:r>
          </w:p>
        </w:tc>
        <w:tc>
          <w:tcPr>
            <w:tcW w:w="2457" w:type="dxa"/>
            <w:shd w:val="clear" w:color="auto" w:fill="auto"/>
          </w:tcPr>
          <w:p w14:paraId="2C8C4A35" w14:textId="77777777" w:rsidR="00C95AB1" w:rsidRPr="00386B40" w:rsidRDefault="00C95AB1" w:rsidP="007B460F">
            <w:pPr>
              <w:jc w:val="center"/>
              <w:rPr>
                <w:rFonts w:ascii="Montserrat" w:hAnsi="Montserrat" w:cs="Arial"/>
              </w:rPr>
            </w:pPr>
          </w:p>
          <w:p w14:paraId="1D078BFA" w14:textId="2279DFC3" w:rsidR="00BE7F1A" w:rsidRPr="00386B40" w:rsidRDefault="007B460F" w:rsidP="007B460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4591BC8D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02FB590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7F93E371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67896E32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1E556695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4D4D239E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235C34C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23624C21" w14:textId="77777777" w:rsidR="00BE7F1A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Lista de cotejo</w:t>
            </w:r>
          </w:p>
          <w:p w14:paraId="0D0F558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(Evaluación formativa)</w:t>
            </w:r>
          </w:p>
        </w:tc>
      </w:tr>
      <w:tr w:rsidR="00BE7F1A" w:rsidRPr="00CF6071" w14:paraId="1B8693A5" w14:textId="77777777" w:rsidTr="00E71932">
        <w:trPr>
          <w:trHeight w:val="5213"/>
        </w:trPr>
        <w:tc>
          <w:tcPr>
            <w:tcW w:w="1540" w:type="dxa"/>
            <w:shd w:val="clear" w:color="auto" w:fill="auto"/>
          </w:tcPr>
          <w:p w14:paraId="76A3A901" w14:textId="77777777" w:rsidR="00BE7F1A" w:rsidRPr="00CF6071" w:rsidRDefault="00BE7F1A" w:rsidP="00B73D13">
            <w:pPr>
              <w:jc w:val="center"/>
              <w:rPr>
                <w:rFonts w:ascii="Montserrat" w:hAnsi="Montserrat" w:cs="Arial"/>
              </w:rPr>
            </w:pPr>
          </w:p>
          <w:p w14:paraId="7F977143" w14:textId="77777777" w:rsidR="00BE7F1A" w:rsidRPr="00CF6071" w:rsidRDefault="005848E3" w:rsidP="00B73D13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</w:t>
            </w:r>
            <w:r w:rsidR="00BE7F1A" w:rsidRPr="00CF6071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79814C18" w14:textId="3A8A8157" w:rsidR="00BE7F1A" w:rsidRPr="009D669B" w:rsidRDefault="00BE7F1A" w:rsidP="0042668F">
            <w:pPr>
              <w:rPr>
                <w:rFonts w:ascii="Montserrat" w:hAnsi="Montserrat" w:cs="Arial"/>
                <w:lang w:val="en-US"/>
              </w:rPr>
            </w:pPr>
          </w:p>
          <w:p w14:paraId="70512928" w14:textId="03BD321A" w:rsidR="00BE7F1A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20/08/25</w:t>
            </w:r>
          </w:p>
          <w:p w14:paraId="548DCEC4" w14:textId="39172BD8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21/08/25</w:t>
            </w:r>
          </w:p>
          <w:p w14:paraId="3535B2D1" w14:textId="6A37D749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22/08/25</w:t>
            </w:r>
          </w:p>
          <w:p w14:paraId="0838D374" w14:textId="0FE2CAD5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25/08/25</w:t>
            </w:r>
          </w:p>
          <w:p w14:paraId="370CAE9D" w14:textId="12177DC7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26/08/25</w:t>
            </w:r>
          </w:p>
          <w:p w14:paraId="74A4C7DB" w14:textId="77777777" w:rsidR="00BE7F1A" w:rsidRPr="009D669B" w:rsidRDefault="00BE7F1A" w:rsidP="00DA5B20">
            <w:pPr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537" w:type="dxa"/>
            <w:shd w:val="clear" w:color="auto" w:fill="auto"/>
          </w:tcPr>
          <w:p w14:paraId="70942526" w14:textId="77777777" w:rsidR="00BE7F1A" w:rsidRPr="009D669B" w:rsidRDefault="00BE7F1A" w:rsidP="00DA5B20">
            <w:pPr>
              <w:jc w:val="both"/>
              <w:rPr>
                <w:rFonts w:ascii="Montserrat" w:hAnsi="Montserrat"/>
                <w:lang w:val="en-US"/>
              </w:rPr>
            </w:pPr>
          </w:p>
          <w:p w14:paraId="7E622819" w14:textId="77777777" w:rsidR="00BE7F1A" w:rsidRPr="00CF6071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  <w:szCs w:val="24"/>
              </w:rPr>
            </w:pPr>
            <w:r w:rsidRPr="00CF6071">
              <w:rPr>
                <w:rFonts w:ascii="Montserrat" w:hAnsi="Montserrat"/>
                <w:szCs w:val="24"/>
              </w:rPr>
              <w:t xml:space="preserve">La interrelación entre el transporte marítimo, el puerto y los otros medios de transporte. </w:t>
            </w:r>
          </w:p>
          <w:p w14:paraId="16A94CAF" w14:textId="77777777" w:rsidR="00BE7F1A" w:rsidRPr="00CF6071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spacing w:line="232" w:lineRule="auto"/>
              <w:jc w:val="both"/>
              <w:textAlignment w:val="auto"/>
              <w:rPr>
                <w:rFonts w:ascii="Montserrat" w:hAnsi="Montserrat"/>
                <w:szCs w:val="24"/>
              </w:rPr>
            </w:pPr>
            <w:r w:rsidRPr="00CF6071">
              <w:rPr>
                <w:rFonts w:ascii="Montserrat" w:hAnsi="Montserrat"/>
                <w:szCs w:val="24"/>
              </w:rPr>
              <w:t xml:space="preserve">El transporte marítimo como parte de la cadena del transporte multimodal. </w:t>
            </w:r>
          </w:p>
          <w:p w14:paraId="77EF83F4" w14:textId="77777777" w:rsidR="00BE7F1A" w:rsidRPr="00DA5B20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spacing w:line="232" w:lineRule="auto"/>
              <w:jc w:val="both"/>
              <w:textAlignment w:val="auto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  <w:szCs w:val="24"/>
              </w:rPr>
              <w:t>Demanda del transporte marítimo en México y en el extranjero</w:t>
            </w:r>
          </w:p>
        </w:tc>
        <w:tc>
          <w:tcPr>
            <w:tcW w:w="3969" w:type="dxa"/>
            <w:shd w:val="clear" w:color="auto" w:fill="auto"/>
          </w:tcPr>
          <w:p w14:paraId="3AA6123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Inicio:</w:t>
            </w:r>
          </w:p>
          <w:p w14:paraId="1014A0AB" w14:textId="77777777" w:rsidR="00BE7F1A" w:rsidRPr="00386B40" w:rsidRDefault="00BE7F1A" w:rsidP="00DA5B20">
            <w:pPr>
              <w:jc w:val="both"/>
              <w:rPr>
                <w:rFonts w:ascii="Montserrat" w:hAnsi="Montserrat"/>
                <w:bCs/>
              </w:rPr>
            </w:pPr>
            <w:r w:rsidRPr="00386B40">
              <w:rPr>
                <w:rFonts w:ascii="Montserrat" w:hAnsi="Montserrat"/>
                <w:bCs/>
              </w:rPr>
              <w:t xml:space="preserve">Lluvia de ideas </w:t>
            </w:r>
            <w:r w:rsidR="003D5FA5" w:rsidRPr="00386B40">
              <w:rPr>
                <w:rFonts w:ascii="Montserrat" w:hAnsi="Montserrat"/>
                <w:bCs/>
              </w:rPr>
              <w:t>del tema</w:t>
            </w:r>
            <w:r w:rsidRPr="00386B40">
              <w:rPr>
                <w:rFonts w:ascii="Montserrat" w:hAnsi="Montserrat"/>
                <w:bCs/>
              </w:rPr>
              <w:t xml:space="preserve"> que se abordaran en la sesión</w:t>
            </w:r>
          </w:p>
          <w:p w14:paraId="026482D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</w:p>
          <w:p w14:paraId="64FB0C0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Desarrollo:</w:t>
            </w:r>
          </w:p>
          <w:p w14:paraId="0E083CD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El docente expone los antecedentes del transporte marítimo </w:t>
            </w:r>
          </w:p>
          <w:p w14:paraId="6D11B5C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</w:p>
          <w:p w14:paraId="5B767DCF" w14:textId="77777777" w:rsidR="00BE7F1A" w:rsidRPr="00386B40" w:rsidRDefault="00BE7F1A" w:rsidP="00DA5B20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El/la estudiante participa expresando sus ideas previas sobre el tema </w:t>
            </w:r>
          </w:p>
          <w:p w14:paraId="6BC5602A" w14:textId="77777777" w:rsidR="00BE7F1A" w:rsidRDefault="00BE7F1A" w:rsidP="00DA5B20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El/la estudiante investiga y elabora resumen de </w:t>
            </w:r>
            <w:r w:rsidR="003D5FA5" w:rsidRPr="00386B40">
              <w:rPr>
                <w:rFonts w:ascii="Montserrat" w:hAnsi="Montserrat" w:cs="Arial"/>
              </w:rPr>
              <w:t>tiempo de temas</w:t>
            </w:r>
            <w:r w:rsidR="00386B40">
              <w:rPr>
                <w:rFonts w:ascii="Montserrat" w:hAnsi="Montserrat" w:cs="Arial"/>
              </w:rPr>
              <w:t xml:space="preserve"> del trasporte y los puertos.</w:t>
            </w:r>
          </w:p>
          <w:p w14:paraId="0E070FAA" w14:textId="77777777" w:rsidR="00386B40" w:rsidRPr="00386B40" w:rsidRDefault="00386B40" w:rsidP="00DA5B20">
            <w:pPr>
              <w:jc w:val="both"/>
              <w:rPr>
                <w:rFonts w:ascii="Montserrat" w:hAnsi="Montserrat" w:cs="Arial"/>
              </w:rPr>
            </w:pPr>
          </w:p>
          <w:p w14:paraId="3FF0AF85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Cierre:</w:t>
            </w:r>
          </w:p>
          <w:p w14:paraId="0F8A5517" w14:textId="77777777" w:rsidR="00411B03" w:rsidRPr="00386B40" w:rsidRDefault="00411B03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Síntesis y conclusiones</w:t>
            </w:r>
          </w:p>
          <w:p w14:paraId="48EF09AE" w14:textId="77777777" w:rsidR="00BE7F1A" w:rsidRPr="00386B40" w:rsidRDefault="004814B3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EE1183" w:rsidRPr="00386B40">
              <w:rPr>
                <w:rFonts w:ascii="Montserrat" w:eastAsia="Montserrat" w:hAnsi="Montserrat" w:cs="Montserrat"/>
              </w:rPr>
              <w:t>.</w:t>
            </w:r>
            <w:r w:rsidRPr="00386B40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15532624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31EAE2F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1B11AD78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10388D9E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649DA2A4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0E7548EB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Libro de consulta</w:t>
            </w:r>
          </w:p>
          <w:p w14:paraId="447B22F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128" w:type="dxa"/>
            <w:shd w:val="clear" w:color="auto" w:fill="auto"/>
          </w:tcPr>
          <w:p w14:paraId="42F8E4B3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6A7CBE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D407D6F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3E18E131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5B83F4C8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705290A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2A83EAAD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21CEB582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Resumen</w:t>
            </w:r>
          </w:p>
        </w:tc>
        <w:tc>
          <w:tcPr>
            <w:tcW w:w="2457" w:type="dxa"/>
            <w:shd w:val="clear" w:color="auto" w:fill="auto"/>
          </w:tcPr>
          <w:p w14:paraId="1215FAB8" w14:textId="77777777" w:rsidR="00BE7F1A" w:rsidRPr="00CF6071" w:rsidRDefault="00BE7F1A" w:rsidP="00DA5B20">
            <w:pPr>
              <w:jc w:val="center"/>
              <w:rPr>
                <w:rFonts w:ascii="Montserrat" w:hAnsi="Montserrat"/>
              </w:rPr>
            </w:pPr>
          </w:p>
          <w:p w14:paraId="70402B0D" w14:textId="77777777" w:rsidR="00BE7F1A" w:rsidRPr="006B6447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68C07321" w14:textId="6FA0D39E" w:rsidR="00311F4C" w:rsidRPr="006B6447" w:rsidRDefault="006B6447" w:rsidP="00DA5B20">
            <w:pPr>
              <w:jc w:val="center"/>
              <w:rPr>
                <w:rFonts w:ascii="Montserrat" w:hAnsi="Montserrat" w:cs="Arial"/>
              </w:rPr>
            </w:pPr>
            <w:r w:rsidRPr="006B6447">
              <w:rPr>
                <w:rFonts w:ascii="Montserrat" w:hAnsi="Montserrat" w:cs="Arial"/>
              </w:rPr>
              <w:t>N/A</w:t>
            </w:r>
          </w:p>
          <w:p w14:paraId="3A0D97EC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368A17E5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6AC379E4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68280787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4819A974" w14:textId="5E2764CD" w:rsidR="00BE7F1A" w:rsidRPr="00CF6071" w:rsidRDefault="006B6447" w:rsidP="00DA5B20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6B6447">
              <w:rPr>
                <w:rFonts w:ascii="Montserrat" w:hAnsi="Montserrat" w:cs="Arial"/>
              </w:rPr>
              <w:t>N/A</w:t>
            </w:r>
          </w:p>
        </w:tc>
      </w:tr>
      <w:tr w:rsidR="00BE7F1A" w:rsidRPr="00CF6071" w14:paraId="2CB1A069" w14:textId="77777777" w:rsidTr="00405489">
        <w:tc>
          <w:tcPr>
            <w:tcW w:w="14616" w:type="dxa"/>
            <w:gridSpan w:val="6"/>
            <w:shd w:val="clear" w:color="auto" w:fill="D9D9D9"/>
          </w:tcPr>
          <w:p w14:paraId="14DAE5E1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BE7F1A" w:rsidRPr="00CF6071" w14:paraId="41350244" w14:textId="77777777" w:rsidTr="000573CA">
        <w:tc>
          <w:tcPr>
            <w:tcW w:w="14616" w:type="dxa"/>
            <w:gridSpan w:val="6"/>
            <w:shd w:val="clear" w:color="auto" w:fill="auto"/>
          </w:tcPr>
          <w:p w14:paraId="3563B46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D0CF8E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5B6CC08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0BE154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0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7429AAF" w14:textId="77777777" w:rsidR="00155665" w:rsidRPr="00CF6071" w:rsidRDefault="00155665" w:rsidP="00EE1183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1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BE7F1A" w:rsidRPr="00CF6071" w14:paraId="31FDAFB2" w14:textId="77777777" w:rsidTr="00405489">
        <w:tc>
          <w:tcPr>
            <w:tcW w:w="14616" w:type="dxa"/>
            <w:gridSpan w:val="6"/>
            <w:shd w:val="clear" w:color="auto" w:fill="D9D9D9"/>
          </w:tcPr>
          <w:p w14:paraId="29A4CA9D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E7F1A" w:rsidRPr="00CF6071" w14:paraId="62B0D624" w14:textId="77777777" w:rsidTr="000573CA">
        <w:tc>
          <w:tcPr>
            <w:tcW w:w="14616" w:type="dxa"/>
            <w:gridSpan w:val="6"/>
            <w:shd w:val="clear" w:color="auto" w:fill="auto"/>
          </w:tcPr>
          <w:p w14:paraId="6DA80ABD" w14:textId="77777777" w:rsidR="00AF37B1" w:rsidRPr="00CF6071" w:rsidRDefault="00AF37B1" w:rsidP="00AF37B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E7F1A" w:rsidRPr="00CF6071" w14:paraId="5CAC4017" w14:textId="77777777" w:rsidTr="00405489">
        <w:tc>
          <w:tcPr>
            <w:tcW w:w="14616" w:type="dxa"/>
            <w:gridSpan w:val="6"/>
            <w:shd w:val="clear" w:color="auto" w:fill="D9D9D9"/>
          </w:tcPr>
          <w:p w14:paraId="3514090E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BE7F1A" w:rsidRPr="00CF6071" w14:paraId="4D10A155" w14:textId="77777777" w:rsidTr="000573CA">
        <w:tc>
          <w:tcPr>
            <w:tcW w:w="14616" w:type="dxa"/>
            <w:gridSpan w:val="6"/>
            <w:shd w:val="clear" w:color="auto" w:fill="auto"/>
          </w:tcPr>
          <w:p w14:paraId="0D24850B" w14:textId="77777777" w:rsidR="00BE7F1A" w:rsidRPr="00CF6071" w:rsidRDefault="00BE7F1A" w:rsidP="00C95AB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0A0569" w14:textId="77777777" w:rsidR="00822BFF" w:rsidRPr="00CF6071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573CA" w:rsidRPr="00CF6071" w14:paraId="7A7F8776" w14:textId="77777777" w:rsidTr="00405489">
        <w:tc>
          <w:tcPr>
            <w:tcW w:w="7196" w:type="dxa"/>
            <w:shd w:val="clear" w:color="auto" w:fill="D9D9D9"/>
          </w:tcPr>
          <w:p w14:paraId="257E4438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371" w:type="dxa"/>
            <w:shd w:val="clear" w:color="auto" w:fill="D9D9D9"/>
          </w:tcPr>
          <w:p w14:paraId="780BDF39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CF6071" w14:paraId="469A1F54" w14:textId="77777777" w:rsidTr="00405489">
        <w:tc>
          <w:tcPr>
            <w:tcW w:w="7196" w:type="dxa"/>
            <w:shd w:val="clear" w:color="auto" w:fill="auto"/>
          </w:tcPr>
          <w:p w14:paraId="097CC084" w14:textId="77777777" w:rsidR="000C195C" w:rsidRPr="008E2B4C" w:rsidRDefault="000C195C" w:rsidP="0047488A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lastRenderedPageBreak/>
              <w:t xml:space="preserve">3.  </w:t>
            </w:r>
            <w:r w:rsidR="003D5FA5" w:rsidRPr="008E2B4C">
              <w:rPr>
                <w:rFonts w:ascii="Montserrat" w:hAnsi="Montserrat" w:cs="Arial"/>
                <w:b/>
              </w:rPr>
              <w:t>Organismos Internacionales que regulan la Marina</w:t>
            </w:r>
          </w:p>
          <w:p w14:paraId="11F24B2B" w14:textId="77777777" w:rsidR="00AF37B1" w:rsidRPr="008E2B4C" w:rsidRDefault="000C195C" w:rsidP="0047488A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t>Mercante Nacional</w:t>
            </w:r>
            <w:r w:rsidR="008E2B4C">
              <w:rPr>
                <w:rFonts w:ascii="Montserrat" w:hAnsi="Montserrat" w:cs="Arial"/>
                <w:b/>
              </w:rPr>
              <w:t>.</w:t>
            </w:r>
          </w:p>
          <w:p w14:paraId="173A617A" w14:textId="77777777" w:rsidR="000C195C" w:rsidRPr="00AF37B1" w:rsidRDefault="000C195C" w:rsidP="00D87552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35BA4948" w14:textId="156EDE19" w:rsidR="000573CA" w:rsidRPr="00CF6071" w:rsidRDefault="006B6447" w:rsidP="00BE7F1A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Relaciona la participación</w:t>
            </w:r>
            <w:r w:rsidR="00EC6BED" w:rsidRPr="00CF6071">
              <w:rPr>
                <w:rFonts w:ascii="Montserrat" w:hAnsi="Montserrat" w:cs="Arial"/>
              </w:rPr>
              <w:t xml:space="preserve">  de  los  diferentes  organismos internacionales  que  regulan  y  norman  la  actividad marítima, investigando sus funciones y alcances, para su </w:t>
            </w:r>
            <w:r w:rsidR="0047488A">
              <w:rPr>
                <w:rFonts w:ascii="Montserrat" w:hAnsi="Montserrat" w:cs="Arial"/>
              </w:rPr>
              <w:t>e</w:t>
            </w:r>
            <w:r w:rsidR="005C758C" w:rsidRPr="00CF6071">
              <w:rPr>
                <w:rFonts w:ascii="Montserrat" w:hAnsi="Montserrat" w:cs="Arial"/>
              </w:rPr>
              <w:t>ficiente</w:t>
            </w:r>
            <w:r w:rsidR="00EC6BED" w:rsidRPr="00CF6071">
              <w:rPr>
                <w:rFonts w:ascii="Montserrat" w:hAnsi="Montserrat" w:cs="Arial"/>
              </w:rPr>
              <w:t xml:space="preserve"> aplicación.</w:t>
            </w:r>
          </w:p>
        </w:tc>
      </w:tr>
      <w:tr w:rsidR="000573CA" w:rsidRPr="00CF6071" w14:paraId="3BEFD66D" w14:textId="77777777" w:rsidTr="00405489">
        <w:tc>
          <w:tcPr>
            <w:tcW w:w="7196" w:type="dxa"/>
            <w:shd w:val="clear" w:color="auto" w:fill="D9D9D9"/>
          </w:tcPr>
          <w:p w14:paraId="21B0C0FE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4E8A432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11B03" w:rsidRPr="00CF6071" w14:paraId="0CF12602" w14:textId="77777777" w:rsidTr="00405489">
        <w:tc>
          <w:tcPr>
            <w:tcW w:w="7196" w:type="dxa"/>
            <w:shd w:val="clear" w:color="auto" w:fill="auto"/>
          </w:tcPr>
          <w:p w14:paraId="7B01D947" w14:textId="334FDCB9" w:rsidR="00411B03" w:rsidRPr="00CF6071" w:rsidRDefault="006B6447" w:rsidP="00411B0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Ubica los</w:t>
            </w:r>
            <w:r w:rsidR="00411B03" w:rsidRPr="00CF6071">
              <w:rPr>
                <w:rFonts w:ascii="Montserrat" w:hAnsi="Montserrat" w:cs="Arial"/>
              </w:rPr>
              <w:t xml:space="preserve">  elementos  de  la  estructura  del  casco,  así  como los  elementos  utilizados  en  las  diferentes maniobras de atraque/desatraque y fondeo</w:t>
            </w:r>
          </w:p>
        </w:tc>
        <w:tc>
          <w:tcPr>
            <w:tcW w:w="7371" w:type="dxa"/>
            <w:shd w:val="clear" w:color="auto" w:fill="auto"/>
          </w:tcPr>
          <w:p w14:paraId="10F97627" w14:textId="77777777" w:rsidR="00411B03" w:rsidRPr="00CF6071" w:rsidRDefault="003D5FA5" w:rsidP="006D39DC">
            <w:pPr>
              <w:pStyle w:val="Prrafodelista"/>
              <w:numPr>
                <w:ilvl w:val="0"/>
                <w:numId w:val="22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 disciplinares</w:t>
            </w:r>
            <w:r w:rsidR="00411B03" w:rsidRPr="00CF6071">
              <w:rPr>
                <w:rFonts w:ascii="Montserrat" w:hAnsi="Montserrat" w:cs="Arial"/>
              </w:rPr>
              <w:t>.</w:t>
            </w:r>
          </w:p>
          <w:p w14:paraId="4D36654C" w14:textId="77777777" w:rsidR="00411B03" w:rsidRPr="00CF6071" w:rsidRDefault="00411B03" w:rsidP="00411B03">
            <w:pPr>
              <w:pStyle w:val="Prrafodelista"/>
              <w:numPr>
                <w:ilvl w:val="0"/>
                <w:numId w:val="22"/>
              </w:numPr>
              <w:ind w:left="172" w:hanging="141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3AD8F81D" w14:textId="77777777" w:rsidR="00411B03" w:rsidRPr="00CF6071" w:rsidRDefault="00411B03" w:rsidP="00411B03">
            <w:pPr>
              <w:pStyle w:val="Prrafodelista"/>
              <w:numPr>
                <w:ilvl w:val="0"/>
                <w:numId w:val="22"/>
              </w:numPr>
              <w:ind w:left="172" w:hanging="141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30B352C4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6A7B080F" w14:textId="77777777" w:rsidR="00411B03" w:rsidRPr="00CF6071" w:rsidRDefault="00411B03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transmitiendo y recibiendo información de fuentes orales y escritas</w:t>
            </w:r>
            <w:r w:rsidR="008E2B4C">
              <w:rPr>
                <w:rFonts w:ascii="Montserrat" w:hAnsi="Montserrat" w:cs="Arial"/>
              </w:rPr>
              <w:t>.</w:t>
            </w:r>
          </w:p>
        </w:tc>
      </w:tr>
      <w:tr w:rsidR="00411B03" w:rsidRPr="00CF6071" w14:paraId="67FEE066" w14:textId="77777777" w:rsidTr="00405489">
        <w:tc>
          <w:tcPr>
            <w:tcW w:w="14567" w:type="dxa"/>
            <w:gridSpan w:val="2"/>
            <w:shd w:val="clear" w:color="auto" w:fill="D9D9D9"/>
          </w:tcPr>
          <w:p w14:paraId="1A4BC630" w14:textId="77777777" w:rsidR="00411B03" w:rsidRPr="00CF6071" w:rsidRDefault="00411B03" w:rsidP="00411B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11B03" w:rsidRPr="00CF6071" w14:paraId="741C1ACB" w14:textId="77777777" w:rsidTr="00405489">
        <w:tc>
          <w:tcPr>
            <w:tcW w:w="14567" w:type="dxa"/>
            <w:gridSpan w:val="2"/>
            <w:shd w:val="clear" w:color="auto" w:fill="auto"/>
          </w:tcPr>
          <w:p w14:paraId="37F39567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conocimientos previos</w:t>
            </w:r>
          </w:p>
          <w:p w14:paraId="16B75CEC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la comprensión mediante la organización de la información</w:t>
            </w:r>
          </w:p>
          <w:p w14:paraId="13748EAC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generen el espíritu de colaboración y trabajo en equipo</w:t>
            </w:r>
          </w:p>
          <w:p w14:paraId="79921427" w14:textId="77777777" w:rsidR="00411B03" w:rsidRPr="00CF6071" w:rsidRDefault="00411B03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Estrategias demostrativas</w:t>
            </w:r>
            <w:r w:rsidRPr="00CF607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</w:p>
        </w:tc>
      </w:tr>
      <w:tr w:rsidR="00411B03" w:rsidRPr="00CF6071" w14:paraId="3AF90694" w14:textId="77777777" w:rsidTr="00405489">
        <w:tc>
          <w:tcPr>
            <w:tcW w:w="14567" w:type="dxa"/>
            <w:gridSpan w:val="2"/>
            <w:shd w:val="clear" w:color="auto" w:fill="D9D9D9"/>
          </w:tcPr>
          <w:p w14:paraId="753CDD0C" w14:textId="77777777" w:rsidR="00411B03" w:rsidRPr="00CF6071" w:rsidRDefault="00411B03" w:rsidP="00411B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11B03" w:rsidRPr="00CF6071" w14:paraId="7C588587" w14:textId="77777777" w:rsidTr="000573CA">
        <w:tc>
          <w:tcPr>
            <w:tcW w:w="14567" w:type="dxa"/>
            <w:gridSpan w:val="2"/>
            <w:shd w:val="clear" w:color="auto" w:fill="auto"/>
          </w:tcPr>
          <w:p w14:paraId="7E7E20EC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Lluvia de ideas</w:t>
            </w:r>
          </w:p>
          <w:p w14:paraId="47C1F0A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Técnica expositiva</w:t>
            </w:r>
          </w:p>
          <w:p w14:paraId="763AE8E6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Demostrativa </w:t>
            </w:r>
          </w:p>
          <w:p w14:paraId="4D05A768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Técnicas grupales y de Trabajo en equipo </w:t>
            </w:r>
          </w:p>
          <w:p w14:paraId="6CF41154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Resumen </w:t>
            </w:r>
          </w:p>
          <w:p w14:paraId="6A49A778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Síntesis </w:t>
            </w:r>
          </w:p>
          <w:p w14:paraId="26AA8C6C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77D9DF4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Dialogo discusión</w:t>
            </w:r>
          </w:p>
        </w:tc>
      </w:tr>
    </w:tbl>
    <w:p w14:paraId="338E43BA" w14:textId="77777777" w:rsidR="0047488A" w:rsidRPr="00CF6071" w:rsidRDefault="0047488A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2962"/>
        <w:gridCol w:w="3543"/>
        <w:gridCol w:w="1985"/>
        <w:gridCol w:w="2126"/>
        <w:gridCol w:w="2459"/>
      </w:tblGrid>
      <w:tr w:rsidR="004D00BC" w:rsidRPr="00CF6071" w14:paraId="1CDA2C99" w14:textId="77777777" w:rsidTr="0042668F">
        <w:tc>
          <w:tcPr>
            <w:tcW w:w="1541" w:type="dxa"/>
            <w:shd w:val="clear" w:color="auto" w:fill="D9D9D9"/>
            <w:vAlign w:val="center"/>
          </w:tcPr>
          <w:p w14:paraId="040E9CAD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3F9D3C5D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E219960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3A05A655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5CAD609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181D1DD" w14:textId="023F1306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C5CE6C5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30E0B74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43570" w:rsidRPr="00CF6071" w14:paraId="633FFE97" w14:textId="77777777" w:rsidTr="00DA0397">
        <w:tc>
          <w:tcPr>
            <w:tcW w:w="1541" w:type="dxa"/>
            <w:shd w:val="clear" w:color="auto" w:fill="auto"/>
          </w:tcPr>
          <w:p w14:paraId="78ED99AF" w14:textId="77777777" w:rsidR="00343570" w:rsidRPr="00784676" w:rsidRDefault="005848E3" w:rsidP="0034357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84676">
              <w:rPr>
                <w:rFonts w:ascii="Montserrat" w:hAnsi="Montserrat" w:cs="Arial"/>
                <w:lang w:val="en-US"/>
              </w:rPr>
              <w:t>5</w:t>
            </w:r>
            <w:r w:rsidR="00343570" w:rsidRPr="00784676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4E2DBFF1" w14:textId="77777777" w:rsidR="00343570" w:rsidRPr="00784676" w:rsidRDefault="00166E84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784676">
              <w:rPr>
                <w:rFonts w:ascii="Montserrat" w:hAnsi="Montserrat" w:cs="Arial"/>
                <w:b/>
                <w:lang w:val="en-US"/>
              </w:rPr>
              <w:t xml:space="preserve">  </w:t>
            </w:r>
          </w:p>
          <w:p w14:paraId="4200F4B8" w14:textId="4ADB5F6F" w:rsidR="00F34788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26/08/25</w:t>
            </w:r>
          </w:p>
          <w:p w14:paraId="73522BC1" w14:textId="68B73680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27/08/25</w:t>
            </w:r>
          </w:p>
          <w:p w14:paraId="7EBAA5B6" w14:textId="5E36DBE5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28/08/25</w:t>
            </w:r>
          </w:p>
          <w:p w14:paraId="58C0FD2C" w14:textId="527E6125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lastRenderedPageBreak/>
              <w:t>29/08/25</w:t>
            </w:r>
          </w:p>
          <w:p w14:paraId="21476B8A" w14:textId="5BFF814A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01/09/25</w:t>
            </w:r>
          </w:p>
          <w:p w14:paraId="39B8FF4D" w14:textId="77777777" w:rsidR="00F34788" w:rsidRPr="00784676" w:rsidRDefault="00F34788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926F94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734E2A5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2E797FB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9BE28F7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5F3648B9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090CC7F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E01F2E4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BCFC4A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CB75058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F92238C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46A9B22" w14:textId="77777777" w:rsidR="00343570" w:rsidRPr="00784676" w:rsidRDefault="00343570" w:rsidP="00343570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962" w:type="dxa"/>
            <w:shd w:val="clear" w:color="auto" w:fill="auto"/>
          </w:tcPr>
          <w:p w14:paraId="78CE490E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 xml:space="preserve">OMI (Organización Marítima Internacional). </w:t>
            </w:r>
          </w:p>
          <w:p w14:paraId="1CD598E5" w14:textId="77777777" w:rsidR="00155665" w:rsidRPr="00784676" w:rsidRDefault="00155665" w:rsidP="0047488A">
            <w:pPr>
              <w:overflowPunct/>
              <w:autoSpaceDE/>
              <w:autoSpaceDN/>
              <w:adjustRightInd/>
              <w:ind w:left="385"/>
              <w:jc w:val="both"/>
              <w:textAlignment w:val="auto"/>
              <w:rPr>
                <w:rFonts w:ascii="Montserrat" w:hAnsi="Montserrat"/>
              </w:rPr>
            </w:pPr>
          </w:p>
          <w:p w14:paraId="495757F1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 xml:space="preserve">OIT (Organización Internacional del Trabajo). </w:t>
            </w:r>
          </w:p>
          <w:p w14:paraId="36D58EB8" w14:textId="77777777" w:rsidR="00155665" w:rsidRPr="00784676" w:rsidRDefault="00155665" w:rsidP="0047488A">
            <w:pPr>
              <w:pStyle w:val="Prrafodelista"/>
              <w:jc w:val="both"/>
              <w:rPr>
                <w:rFonts w:ascii="Montserrat" w:hAnsi="Montserrat"/>
              </w:rPr>
            </w:pPr>
          </w:p>
          <w:p w14:paraId="39D0FE56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UIT (Unión Internacional de Telecomunicaciones). </w:t>
            </w:r>
          </w:p>
          <w:p w14:paraId="21BA0CC0" w14:textId="77777777" w:rsidR="00155665" w:rsidRPr="00784676" w:rsidRDefault="00155665" w:rsidP="0047488A">
            <w:pPr>
              <w:overflowPunct/>
              <w:autoSpaceDE/>
              <w:autoSpaceDN/>
              <w:adjustRightInd/>
              <w:ind w:left="385"/>
              <w:jc w:val="both"/>
              <w:textAlignment w:val="auto"/>
              <w:rPr>
                <w:rFonts w:ascii="Montserrat" w:hAnsi="Montserrat"/>
              </w:rPr>
            </w:pPr>
          </w:p>
          <w:p w14:paraId="7987DD9D" w14:textId="77777777" w:rsidR="00155665" w:rsidRPr="00784676" w:rsidRDefault="00343570" w:rsidP="0047488A">
            <w:pPr>
              <w:pStyle w:val="Prrafodelista"/>
              <w:ind w:left="19"/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3..4 OMM (Organización </w:t>
            </w:r>
          </w:p>
          <w:p w14:paraId="6C4DD541" w14:textId="77777777" w:rsidR="00343570" w:rsidRPr="00784676" w:rsidRDefault="00343570" w:rsidP="0047488A">
            <w:pPr>
              <w:ind w:left="385"/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Meteorológica Mundial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00FB1D52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>Inicio:</w:t>
            </w:r>
          </w:p>
          <w:p w14:paraId="3CA08C42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activación de conocimientos previos con cuestionamiento directo sobre los Organismos </w:t>
            </w:r>
            <w:r w:rsidRPr="00784676">
              <w:rPr>
                <w:rFonts w:ascii="Montserrat" w:hAnsi="Montserrat"/>
              </w:rPr>
              <w:lastRenderedPageBreak/>
              <w:t xml:space="preserve">Internacionales que regulan la marina mercante </w:t>
            </w:r>
          </w:p>
          <w:p w14:paraId="7631A607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</w:p>
          <w:p w14:paraId="69BB4EFB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Desarrollo:</w:t>
            </w:r>
          </w:p>
          <w:p w14:paraId="51D1D783" w14:textId="77777777" w:rsidR="00EE1183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Exposición docente </w:t>
            </w:r>
          </w:p>
          <w:p w14:paraId="7A459EBE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 </w:t>
            </w:r>
          </w:p>
          <w:p w14:paraId="6920C92D" w14:textId="3B36D4D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Relacionar la participación de los diferentes organismos internacionales que regulan y norman la actividad marítima, investigando sus funciones y alcances, para su eficiente aplicación.</w:t>
            </w:r>
          </w:p>
          <w:p w14:paraId="29D2C221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El estudiante realiza un cuadro comparativo con las funciones de los siguientes organismos Internacionales OMI, OIT, UIT, y OMM</w:t>
            </w:r>
          </w:p>
          <w:p w14:paraId="156E2C5B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</w:p>
          <w:p w14:paraId="3EA853A9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Cierre:</w:t>
            </w:r>
          </w:p>
          <w:p w14:paraId="5A9E4180" w14:textId="77777777" w:rsidR="001033B7" w:rsidRPr="00784676" w:rsidRDefault="001033B7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Síntesis y conclusiones</w:t>
            </w:r>
          </w:p>
          <w:p w14:paraId="0443B3CE" w14:textId="77777777" w:rsidR="00EE1183" w:rsidRPr="00784676" w:rsidRDefault="001033B7" w:rsidP="00E93B87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EE1183" w:rsidRPr="00784676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34559352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52016E14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1BE8E570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50B6A9F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Laptop</w:t>
            </w:r>
          </w:p>
          <w:p w14:paraId="0AA25B7F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125F6720" w14:textId="48294424" w:rsidR="00343570" w:rsidRPr="00784676" w:rsidRDefault="00343570" w:rsidP="006B6447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lastRenderedPageBreak/>
              <w:t>Presentación en Video</w:t>
            </w:r>
          </w:p>
          <w:p w14:paraId="7103DFE8" w14:textId="77777777" w:rsidR="00311F4C" w:rsidRPr="00784676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Libro de consulta</w:t>
            </w:r>
          </w:p>
          <w:p w14:paraId="3CB1CAB5" w14:textId="77777777" w:rsidR="00155665" w:rsidRPr="00784676" w:rsidRDefault="00155665" w:rsidP="00311F4C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 xml:space="preserve">Videos de temas indicados </w:t>
            </w:r>
          </w:p>
          <w:p w14:paraId="0BBA4C50" w14:textId="77777777" w:rsidR="00311F4C" w:rsidRPr="00784676" w:rsidRDefault="00311F4C" w:rsidP="00311F4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50E4247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lastRenderedPageBreak/>
              <w:t>Participación del estudiante en el dialogo discusión</w:t>
            </w:r>
          </w:p>
          <w:p w14:paraId="0F114D87" w14:textId="6193E131" w:rsidR="00343570" w:rsidRPr="00784676" w:rsidRDefault="006B6447" w:rsidP="0034357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10%</w:t>
            </w:r>
          </w:p>
          <w:p w14:paraId="25D7DC35" w14:textId="77777777" w:rsidR="00311F4C" w:rsidRPr="00784676" w:rsidRDefault="00311F4C" w:rsidP="00D87552">
            <w:pPr>
              <w:jc w:val="center"/>
              <w:rPr>
                <w:rFonts w:ascii="Montserrat" w:hAnsi="Montserrat"/>
              </w:rPr>
            </w:pPr>
          </w:p>
          <w:p w14:paraId="65279E84" w14:textId="77777777" w:rsidR="00311F4C" w:rsidRPr="00784676" w:rsidRDefault="00311F4C" w:rsidP="00D87552">
            <w:pPr>
              <w:jc w:val="center"/>
              <w:rPr>
                <w:rFonts w:ascii="Montserrat" w:hAnsi="Montserrat"/>
              </w:rPr>
            </w:pPr>
          </w:p>
          <w:p w14:paraId="3BF90FCF" w14:textId="77777777" w:rsidR="00343570" w:rsidRPr="00784676" w:rsidRDefault="00D87552" w:rsidP="00D87552">
            <w:pPr>
              <w:jc w:val="center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</w:t>
            </w:r>
            <w:r w:rsidR="00343570" w:rsidRPr="00784676">
              <w:rPr>
                <w:rFonts w:ascii="Montserrat" w:hAnsi="Montserrat"/>
              </w:rPr>
              <w:t xml:space="preserve">uadro sinóptico </w:t>
            </w:r>
          </w:p>
          <w:p w14:paraId="5CE05A94" w14:textId="77777777" w:rsidR="00343570" w:rsidRPr="00784676" w:rsidRDefault="00343570" w:rsidP="00343570">
            <w:pPr>
              <w:jc w:val="center"/>
              <w:rPr>
                <w:rFonts w:ascii="Montserrat" w:hAnsi="Montserrat"/>
              </w:rPr>
            </w:pPr>
          </w:p>
          <w:p w14:paraId="25FFCC90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61578042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74E05CE8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5E5936ED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</w:rPr>
              <w:t>Elaborar cuadro comparativo</w:t>
            </w:r>
          </w:p>
        </w:tc>
        <w:tc>
          <w:tcPr>
            <w:tcW w:w="2459" w:type="dxa"/>
            <w:shd w:val="clear" w:color="auto" w:fill="auto"/>
          </w:tcPr>
          <w:p w14:paraId="1F9D0BAD" w14:textId="77777777" w:rsidR="00D87552" w:rsidRPr="00784676" w:rsidRDefault="00D87552" w:rsidP="00343570">
            <w:pPr>
              <w:jc w:val="center"/>
              <w:rPr>
                <w:rFonts w:ascii="Montserrat" w:hAnsi="Montserrat" w:cs="Arial"/>
              </w:rPr>
            </w:pPr>
          </w:p>
          <w:p w14:paraId="66D59CB3" w14:textId="1F43BE57" w:rsidR="00D87552" w:rsidRPr="00784676" w:rsidRDefault="006B6447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Lista de cotejo para</w:t>
            </w:r>
          </w:p>
          <w:p w14:paraId="2BE9695A" w14:textId="77777777" w:rsidR="00D87552" w:rsidRPr="00784676" w:rsidRDefault="00D87552" w:rsidP="00343570">
            <w:pPr>
              <w:jc w:val="center"/>
              <w:rPr>
                <w:rFonts w:ascii="Montserrat" w:hAnsi="Montserrat" w:cs="Arial"/>
              </w:rPr>
            </w:pPr>
          </w:p>
          <w:p w14:paraId="347B71DF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</w:rPr>
            </w:pPr>
          </w:p>
          <w:p w14:paraId="7ECC391F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</w:rPr>
            </w:pPr>
          </w:p>
          <w:p w14:paraId="564ABE97" w14:textId="77777777" w:rsidR="00343570" w:rsidRDefault="00343570" w:rsidP="006B6447">
            <w:pPr>
              <w:rPr>
                <w:rFonts w:ascii="Montserrat" w:hAnsi="Montserrat" w:cs="Arial"/>
                <w:b/>
              </w:rPr>
            </w:pPr>
          </w:p>
          <w:p w14:paraId="185CD113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  <w:r w:rsidRPr="006B6447">
              <w:rPr>
                <w:rFonts w:ascii="Montserrat" w:hAnsi="Montserrat" w:cs="Arial"/>
                <w:bCs/>
              </w:rPr>
              <w:t>N/A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565FBCC5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715C082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BC53DF6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D009FB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6FF17C6" w14:textId="00689BAF" w:rsidR="006B6447" w:rsidRP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343570" w:rsidRPr="00CF6071" w14:paraId="69611908" w14:textId="77777777" w:rsidTr="00343570">
        <w:tc>
          <w:tcPr>
            <w:tcW w:w="14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2916C3C5" w14:textId="77777777" w:rsidR="00343570" w:rsidRPr="00CF6071" w:rsidRDefault="00173753" w:rsidP="0017375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BIBLIOGRAFÍA</w:t>
            </w:r>
          </w:p>
        </w:tc>
      </w:tr>
      <w:tr w:rsidR="00BD2E06" w:rsidRPr="00CF6071" w14:paraId="1EC7B2DC" w14:textId="77777777" w:rsidTr="000573CA">
        <w:tc>
          <w:tcPr>
            <w:tcW w:w="14616" w:type="dxa"/>
            <w:gridSpan w:val="6"/>
            <w:shd w:val="clear" w:color="auto" w:fill="auto"/>
          </w:tcPr>
          <w:p w14:paraId="4D0A3826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1C18E76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271BC2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604BC8F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2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56693FF6" w14:textId="77777777" w:rsidR="00BD2E06" w:rsidRPr="00CF6071" w:rsidRDefault="00155665" w:rsidP="00E93B87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3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BD2E06" w:rsidRPr="00CF6071" w14:paraId="2C6ED784" w14:textId="77777777" w:rsidTr="00405489">
        <w:tc>
          <w:tcPr>
            <w:tcW w:w="14616" w:type="dxa"/>
            <w:gridSpan w:val="6"/>
            <w:shd w:val="clear" w:color="auto" w:fill="D9D9D9"/>
          </w:tcPr>
          <w:p w14:paraId="6E256A60" w14:textId="77777777" w:rsidR="00BD2E06" w:rsidRPr="00CF6071" w:rsidRDefault="00BD2E06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D2E06" w:rsidRPr="00CF6071" w14:paraId="1E637413" w14:textId="77777777" w:rsidTr="000573CA">
        <w:tc>
          <w:tcPr>
            <w:tcW w:w="14616" w:type="dxa"/>
            <w:gridSpan w:val="6"/>
            <w:shd w:val="clear" w:color="auto" w:fill="auto"/>
          </w:tcPr>
          <w:p w14:paraId="6E2F0F1B" w14:textId="77777777" w:rsidR="00E71932" w:rsidRPr="00CF6071" w:rsidRDefault="00E71932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D2E06" w:rsidRPr="00CF6071" w14:paraId="14CFF911" w14:textId="77777777" w:rsidTr="00405489">
        <w:tc>
          <w:tcPr>
            <w:tcW w:w="14616" w:type="dxa"/>
            <w:gridSpan w:val="6"/>
            <w:shd w:val="clear" w:color="auto" w:fill="D9D9D9"/>
          </w:tcPr>
          <w:p w14:paraId="6868BAB7" w14:textId="77777777" w:rsidR="00BD2E06" w:rsidRPr="00CF6071" w:rsidRDefault="00BD2E06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BD2E06" w:rsidRPr="00CF6071" w14:paraId="64176DCF" w14:textId="77777777" w:rsidTr="000573CA">
        <w:tc>
          <w:tcPr>
            <w:tcW w:w="14616" w:type="dxa"/>
            <w:gridSpan w:val="6"/>
            <w:shd w:val="clear" w:color="auto" w:fill="auto"/>
          </w:tcPr>
          <w:p w14:paraId="5D1AB17A" w14:textId="77777777" w:rsidR="00E71932" w:rsidRPr="00CF6071" w:rsidRDefault="00E71932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1DC8BE4" w14:textId="77777777" w:rsidR="00822BFF" w:rsidRPr="00CF6071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1F834967" w14:textId="77777777" w:rsidTr="00262B98">
        <w:tc>
          <w:tcPr>
            <w:tcW w:w="7196" w:type="dxa"/>
            <w:shd w:val="clear" w:color="auto" w:fill="D9D9D9"/>
          </w:tcPr>
          <w:p w14:paraId="34EFA709" w14:textId="77777777" w:rsidR="000C195C" w:rsidRPr="00CF6071" w:rsidRDefault="000C195C" w:rsidP="004C70F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</w:t>
            </w:r>
            <w:r w:rsidR="004C70F6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IV</w:t>
            </w:r>
          </w:p>
        </w:tc>
        <w:tc>
          <w:tcPr>
            <w:tcW w:w="7371" w:type="dxa"/>
            <w:shd w:val="clear" w:color="auto" w:fill="D9D9D9"/>
          </w:tcPr>
          <w:p w14:paraId="68E7CBD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54B15FC1" w14:textId="77777777" w:rsidTr="00262B98">
        <w:tc>
          <w:tcPr>
            <w:tcW w:w="7196" w:type="dxa"/>
            <w:shd w:val="clear" w:color="auto" w:fill="auto"/>
          </w:tcPr>
          <w:p w14:paraId="0AA3AF8A" w14:textId="77777777" w:rsidR="00DA0397" w:rsidRPr="008E2B4C" w:rsidRDefault="00593705" w:rsidP="008E2B4C">
            <w:pPr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t>4.  Desarrollo de la propulsión Naval</w:t>
            </w:r>
          </w:p>
          <w:p w14:paraId="449200AC" w14:textId="77777777" w:rsidR="000C195C" w:rsidRPr="00DA0397" w:rsidRDefault="000C195C" w:rsidP="00593705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3030A186" w14:textId="77777777" w:rsidR="000C195C" w:rsidRPr="00DA0397" w:rsidRDefault="00343570" w:rsidP="00343570">
            <w:pPr>
              <w:jc w:val="both"/>
              <w:rPr>
                <w:rFonts w:ascii="Montserrat" w:hAnsi="Montserrat" w:cs="Arial"/>
                <w:b/>
              </w:rPr>
            </w:pPr>
            <w:r w:rsidRPr="00DA0397">
              <w:rPr>
                <w:rFonts w:ascii="Montserrat" w:hAnsi="Montserrat" w:cs="Arial"/>
                <w:bCs/>
              </w:rPr>
              <w:t>Describe el desarrollo de la propulsión en los buques y su constante evolución tecnológica, para comprender la importancia  de  estos  avances  en  la  historia  del transporte marítim</w:t>
            </w:r>
            <w:r w:rsidR="008E2B4C">
              <w:rPr>
                <w:rFonts w:ascii="Montserrat" w:hAnsi="Montserrat" w:cs="Arial"/>
                <w:bCs/>
              </w:rPr>
              <w:t>o.</w:t>
            </w:r>
          </w:p>
        </w:tc>
      </w:tr>
      <w:tr w:rsidR="000C195C" w:rsidRPr="00CF6071" w14:paraId="6E760D5C" w14:textId="77777777" w:rsidTr="00262B98">
        <w:tc>
          <w:tcPr>
            <w:tcW w:w="7196" w:type="dxa"/>
            <w:shd w:val="clear" w:color="auto" w:fill="D9D9D9"/>
          </w:tcPr>
          <w:p w14:paraId="33B3534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18F3878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43570" w:rsidRPr="00CF6071" w14:paraId="0A34B0A0" w14:textId="77777777" w:rsidTr="00262B98">
        <w:tc>
          <w:tcPr>
            <w:tcW w:w="7196" w:type="dxa"/>
            <w:shd w:val="clear" w:color="auto" w:fill="auto"/>
          </w:tcPr>
          <w:p w14:paraId="41EB8459" w14:textId="77777777" w:rsidR="00343570" w:rsidRPr="00CF6071" w:rsidRDefault="00343570" w:rsidP="00343570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los sistemas de gobierno y propulsión de una embarcación</w:t>
            </w:r>
          </w:p>
          <w:p w14:paraId="03412E5E" w14:textId="77777777" w:rsidR="00343570" w:rsidRPr="00CF6071" w:rsidRDefault="00343570" w:rsidP="00343570">
            <w:pPr>
              <w:jc w:val="both"/>
              <w:rPr>
                <w:rFonts w:ascii="Montserrat" w:hAnsi="Montserrat" w:cs="Arial"/>
              </w:rPr>
            </w:pPr>
          </w:p>
          <w:p w14:paraId="769C6C11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Ubica  los  elementos  de  la  estructura  del  casco,  así  como los  elementos  utilizados  en  las  diferentes maniobras de atraque/desatraque y fondeo</w:t>
            </w:r>
          </w:p>
        </w:tc>
        <w:tc>
          <w:tcPr>
            <w:tcW w:w="7371" w:type="dxa"/>
            <w:shd w:val="clear" w:color="auto" w:fill="auto"/>
          </w:tcPr>
          <w:p w14:paraId="69EAB08D" w14:textId="77777777" w:rsidR="00343570" w:rsidRPr="00CF6071" w:rsidRDefault="003D5FA5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  <w:r w:rsidR="00343570" w:rsidRPr="00CF6071">
              <w:rPr>
                <w:rFonts w:ascii="Montserrat" w:hAnsi="Montserrat" w:cs="Arial"/>
              </w:rPr>
              <w:t xml:space="preserve"> disciplinares.</w:t>
            </w:r>
          </w:p>
          <w:p w14:paraId="6B840309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42756D1A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2DE7499A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1CFF538B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</w:t>
            </w:r>
            <w:r w:rsidR="00DA5B20">
              <w:rPr>
                <w:rFonts w:ascii="Montserrat" w:hAnsi="Montserrat" w:cs="Arial"/>
              </w:rPr>
              <w:t xml:space="preserve">tiendo y recibiendo información </w:t>
            </w:r>
            <w:r w:rsidRPr="00CF6071">
              <w:rPr>
                <w:rFonts w:ascii="Montserrat" w:hAnsi="Montserrat" w:cs="Arial"/>
              </w:rPr>
              <w:t>de fuentes orales y escritas</w:t>
            </w:r>
          </w:p>
        </w:tc>
      </w:tr>
      <w:tr w:rsidR="00343570" w:rsidRPr="00CF6071" w14:paraId="2133DCF9" w14:textId="77777777" w:rsidTr="00262B98">
        <w:tc>
          <w:tcPr>
            <w:tcW w:w="14567" w:type="dxa"/>
            <w:gridSpan w:val="2"/>
            <w:shd w:val="clear" w:color="auto" w:fill="D9D9D9"/>
          </w:tcPr>
          <w:p w14:paraId="22689549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343570" w:rsidRPr="00CF6071" w14:paraId="431A3B24" w14:textId="77777777" w:rsidTr="00262B98">
        <w:tc>
          <w:tcPr>
            <w:tcW w:w="14567" w:type="dxa"/>
            <w:gridSpan w:val="2"/>
            <w:shd w:val="clear" w:color="auto" w:fill="auto"/>
          </w:tcPr>
          <w:p w14:paraId="5DB112EC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2FD919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5FA88D77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6047F1F5" w14:textId="77777777" w:rsidR="00343570" w:rsidRPr="00DA0397" w:rsidRDefault="00343570" w:rsidP="00343570">
            <w:pPr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343570" w:rsidRPr="00CF6071" w14:paraId="37122EB8" w14:textId="77777777" w:rsidTr="00262B98">
        <w:tc>
          <w:tcPr>
            <w:tcW w:w="14567" w:type="dxa"/>
            <w:gridSpan w:val="2"/>
            <w:shd w:val="clear" w:color="auto" w:fill="D9D9D9"/>
          </w:tcPr>
          <w:p w14:paraId="605BA693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343570" w:rsidRPr="00CF6071" w14:paraId="56E72E1C" w14:textId="77777777" w:rsidTr="00262B98">
        <w:tc>
          <w:tcPr>
            <w:tcW w:w="14567" w:type="dxa"/>
            <w:gridSpan w:val="2"/>
            <w:shd w:val="clear" w:color="auto" w:fill="auto"/>
          </w:tcPr>
          <w:p w14:paraId="4F97101A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Lluvia de ideas</w:t>
            </w:r>
          </w:p>
          <w:p w14:paraId="71518551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Técnica expositiva</w:t>
            </w:r>
          </w:p>
          <w:p w14:paraId="5F746664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Dialogo discusión </w:t>
            </w:r>
          </w:p>
          <w:p w14:paraId="0F88EECF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Reporte</w:t>
            </w:r>
          </w:p>
          <w:p w14:paraId="133E44EF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6F99E19A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8"/>
        <w:gridCol w:w="2771"/>
        <w:gridCol w:w="3604"/>
        <w:gridCol w:w="2261"/>
        <w:gridCol w:w="2005"/>
        <w:gridCol w:w="2437"/>
      </w:tblGrid>
      <w:tr w:rsidR="000C195C" w:rsidRPr="00CF6071" w14:paraId="26C72C56" w14:textId="77777777" w:rsidTr="00EB7ADC">
        <w:tc>
          <w:tcPr>
            <w:tcW w:w="1541" w:type="dxa"/>
            <w:shd w:val="clear" w:color="auto" w:fill="D9D9D9"/>
            <w:vAlign w:val="center"/>
          </w:tcPr>
          <w:p w14:paraId="7D70B63F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820" w:type="dxa"/>
            <w:shd w:val="clear" w:color="auto" w:fill="D9D9D9"/>
            <w:vAlign w:val="center"/>
          </w:tcPr>
          <w:p w14:paraId="680C7EE7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6D5309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717686B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80DBD24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09" w:type="dxa"/>
            <w:shd w:val="clear" w:color="auto" w:fill="D9D9D9"/>
            <w:vAlign w:val="center"/>
          </w:tcPr>
          <w:p w14:paraId="221DFA0D" w14:textId="6A22F265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730E94BE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6" w:type="dxa"/>
            <w:shd w:val="clear" w:color="auto" w:fill="D9D9D9"/>
            <w:vAlign w:val="center"/>
          </w:tcPr>
          <w:p w14:paraId="116D3CEE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C70F6" w:rsidRPr="00CF6071" w14:paraId="70996C13" w14:textId="77777777" w:rsidTr="00EB7ADC">
        <w:trPr>
          <w:trHeight w:val="3828"/>
        </w:trPr>
        <w:tc>
          <w:tcPr>
            <w:tcW w:w="1541" w:type="dxa"/>
            <w:shd w:val="clear" w:color="auto" w:fill="auto"/>
          </w:tcPr>
          <w:p w14:paraId="41FCA9B9" w14:textId="77777777" w:rsidR="004C70F6" w:rsidRPr="0042668F" w:rsidRDefault="005848E3" w:rsidP="0042668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42668F">
              <w:rPr>
                <w:rFonts w:ascii="Montserrat" w:hAnsi="Montserrat" w:cs="Arial"/>
                <w:lang w:val="en-US"/>
              </w:rPr>
              <w:lastRenderedPageBreak/>
              <w:t>5</w:t>
            </w:r>
            <w:r w:rsidR="00166E84" w:rsidRPr="0042668F">
              <w:rPr>
                <w:rFonts w:ascii="Montserrat" w:hAnsi="Montserrat" w:cs="Arial"/>
                <w:lang w:val="en-US"/>
              </w:rPr>
              <w:t xml:space="preserve"> </w:t>
            </w:r>
            <w:r w:rsidR="004C70F6" w:rsidRPr="0042668F">
              <w:rPr>
                <w:rFonts w:ascii="Montserrat" w:hAnsi="Montserrat" w:cs="Arial"/>
                <w:lang w:val="en-US"/>
              </w:rPr>
              <w:t>SESIONES</w:t>
            </w:r>
          </w:p>
          <w:p w14:paraId="1507E6D1" w14:textId="77777777" w:rsidR="00166E84" w:rsidRPr="0042668F" w:rsidRDefault="00166E84" w:rsidP="0042668F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6439493" w14:textId="42509E57" w:rsidR="004C70F6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02/09/25</w:t>
            </w:r>
          </w:p>
          <w:p w14:paraId="43268C37" w14:textId="6EAF6511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03/09/25</w:t>
            </w:r>
          </w:p>
          <w:p w14:paraId="7A41787D" w14:textId="1E9361B1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04/09/25</w:t>
            </w:r>
          </w:p>
          <w:p w14:paraId="7F4207C4" w14:textId="56EB6406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05/09/25</w:t>
            </w:r>
          </w:p>
          <w:p w14:paraId="217EC3F5" w14:textId="0E6A4D7B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08/09/25</w:t>
            </w:r>
          </w:p>
          <w:p w14:paraId="79A7B306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318BF567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61522C95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28854ADD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820" w:type="dxa"/>
            <w:shd w:val="clear" w:color="auto" w:fill="auto"/>
          </w:tcPr>
          <w:p w14:paraId="1C95C7FE" w14:textId="77777777" w:rsidR="004C70F6" w:rsidRPr="008E2B4C" w:rsidRDefault="008E2B4C" w:rsidP="006F767A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4. </w:t>
            </w:r>
            <w:r w:rsidR="004C70F6" w:rsidRPr="008E2B4C">
              <w:rPr>
                <w:rFonts w:ascii="Montserrat" w:hAnsi="Montserrat" w:cs="Arial"/>
                <w:b/>
              </w:rPr>
              <w:t>Desarrollo de la propulsión Naval</w:t>
            </w:r>
          </w:p>
          <w:p w14:paraId="39262E98" w14:textId="77777777" w:rsidR="008E2B4C" w:rsidRPr="008E2B4C" w:rsidRDefault="008E2B4C" w:rsidP="006F767A">
            <w:pPr>
              <w:ind w:left="385"/>
              <w:jc w:val="both"/>
              <w:rPr>
                <w:rFonts w:ascii="Montserrat" w:hAnsi="Montserrat" w:cs="Arial"/>
                <w:b/>
              </w:rPr>
            </w:pPr>
          </w:p>
          <w:p w14:paraId="08D65676" w14:textId="77777777" w:rsidR="004C70F6" w:rsidRDefault="004C70F6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4.1 Cambio de la madera por el hierro.</w:t>
            </w:r>
          </w:p>
          <w:p w14:paraId="2293CD8E" w14:textId="77777777" w:rsidR="006F767A" w:rsidRPr="00CF6071" w:rsidRDefault="006F767A" w:rsidP="006F767A">
            <w:pPr>
              <w:jc w:val="both"/>
              <w:rPr>
                <w:rFonts w:ascii="Montserrat" w:hAnsi="Montserrat" w:cs="Arial"/>
              </w:rPr>
            </w:pPr>
          </w:p>
          <w:p w14:paraId="21BFAD28" w14:textId="77777777" w:rsidR="004C70F6" w:rsidRPr="00CF6071" w:rsidRDefault="004C70F6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4.2 Primer buque de vapor.</w:t>
            </w:r>
          </w:p>
          <w:p w14:paraId="5162AB86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5B2545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B1AFFE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BB97AA4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A2B77B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658B40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9BFE7A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7E5B33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3E1953" w14:textId="77777777" w:rsidR="004C70F6" w:rsidRPr="00CF6071" w:rsidRDefault="004C70F6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4D5E4C55" w14:textId="77777777" w:rsidR="004C70F6" w:rsidRPr="00DA0397" w:rsidRDefault="004C70F6" w:rsidP="00CF23EB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Inicio:</w:t>
            </w:r>
          </w:p>
          <w:p w14:paraId="5413A987" w14:textId="263A9ED8" w:rsidR="00422BF7" w:rsidRPr="00DA0397" w:rsidRDefault="00422BF7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activación de conocimientos previos con cuestionamiento directo sobre el desarrollo de la propulsión naval.</w:t>
            </w:r>
          </w:p>
          <w:p w14:paraId="115B8413" w14:textId="3AE7E632" w:rsidR="004C70F6" w:rsidRPr="00DA0397" w:rsidRDefault="004C70F6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 docente</w:t>
            </w:r>
            <w:r w:rsidR="00232206" w:rsidRPr="00DA0397">
              <w:rPr>
                <w:rFonts w:ascii="Montserrat" w:hAnsi="Montserrat"/>
              </w:rPr>
              <w:t xml:space="preserve"> abordara tema </w:t>
            </w:r>
            <w:r w:rsidR="00EB7ADC" w:rsidRPr="00DA0397">
              <w:rPr>
                <w:rFonts w:ascii="Montserrat" w:hAnsi="Montserrat"/>
              </w:rPr>
              <w:t>a fin de que</w:t>
            </w:r>
            <w:r w:rsidR="00232206" w:rsidRPr="00DA0397">
              <w:rPr>
                <w:rFonts w:ascii="Montserrat" w:hAnsi="Montserrat"/>
              </w:rPr>
              <w:t xml:space="preserve"> los alumnos </w:t>
            </w:r>
            <w:r w:rsidR="00422BF7" w:rsidRPr="00DA0397">
              <w:rPr>
                <w:rFonts w:ascii="Montserrat" w:hAnsi="Montserrat"/>
              </w:rPr>
              <w:t>aplique investigación</w:t>
            </w:r>
            <w:r w:rsidR="00232206" w:rsidRPr="00DA0397">
              <w:rPr>
                <w:rFonts w:ascii="Montserrat" w:hAnsi="Montserrat"/>
              </w:rPr>
              <w:t xml:space="preserve"> del </w:t>
            </w:r>
            <w:r w:rsidR="00232206" w:rsidRPr="00DA0397">
              <w:rPr>
                <w:rFonts w:ascii="Montserrat" w:hAnsi="Montserrat" w:cs="Arial"/>
              </w:rPr>
              <w:t>Desarrollo de la propulsión Naval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7EE6932E" w14:textId="77777777" w:rsidR="006E0BBA" w:rsidRPr="00DA0397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6EA95A72" w14:textId="77777777" w:rsidR="004C70F6" w:rsidRPr="00DA0397" w:rsidRDefault="004C70F6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Cierre:</w:t>
            </w:r>
          </w:p>
          <w:p w14:paraId="7CC20855" w14:textId="783F0F4B" w:rsidR="001033B7" w:rsidRPr="00DA0397" w:rsidRDefault="001033B7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Síntesis y conclusiones</w:t>
            </w:r>
          </w:p>
          <w:p w14:paraId="3AC69858" w14:textId="77777777" w:rsidR="0002586A" w:rsidRPr="00DA0397" w:rsidRDefault="001033B7" w:rsidP="00CF23EB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DA0397"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2109" w:type="dxa"/>
            <w:shd w:val="clear" w:color="auto" w:fill="auto"/>
          </w:tcPr>
          <w:p w14:paraId="4A89D364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>Laptop</w:t>
            </w:r>
          </w:p>
          <w:p w14:paraId="247F7EAB" w14:textId="77777777" w:rsidR="004C70F6" w:rsidRPr="00CF6071" w:rsidRDefault="004C70F6" w:rsidP="00CF23EB">
            <w:pPr>
              <w:jc w:val="center"/>
              <w:rPr>
                <w:rFonts w:ascii="Montserrat" w:hAnsi="Montserrat" w:cs="Arial"/>
              </w:rPr>
            </w:pPr>
          </w:p>
          <w:p w14:paraId="4A2B29B5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jc w:val="center"/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>Presentación en Video</w:t>
            </w:r>
          </w:p>
          <w:p w14:paraId="74EBD872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jc w:val="center"/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 xml:space="preserve">imágenes videos </w:t>
            </w:r>
          </w:p>
          <w:p w14:paraId="16DB8980" w14:textId="77777777" w:rsidR="001033B7" w:rsidRPr="00CF6071" w:rsidRDefault="001033B7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005" w:type="dxa"/>
            <w:shd w:val="clear" w:color="auto" w:fill="auto"/>
          </w:tcPr>
          <w:p w14:paraId="7F369F2E" w14:textId="77777777" w:rsidR="004C70F6" w:rsidRPr="00CF6071" w:rsidRDefault="00422BF7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6D85A3F1" w14:textId="77777777" w:rsidR="004C70F6" w:rsidRPr="00CF6071" w:rsidRDefault="004C70F6" w:rsidP="00CF23EB">
            <w:pPr>
              <w:rPr>
                <w:rFonts w:ascii="Montserrat" w:hAnsi="Montserrat" w:cs="Arial"/>
                <w:sz w:val="22"/>
                <w:szCs w:val="22"/>
              </w:rPr>
            </w:pPr>
            <w:r w:rsidRPr="00CF6071">
              <w:rPr>
                <w:rFonts w:ascii="Montserrat" w:hAnsi="Montserrat" w:cs="Arial"/>
                <w:sz w:val="22"/>
                <w:szCs w:val="22"/>
              </w:rPr>
              <w:t>.</w:t>
            </w:r>
          </w:p>
          <w:p w14:paraId="3AEF34AF" w14:textId="77777777" w:rsidR="004C70F6" w:rsidRPr="00CF6071" w:rsidRDefault="004C70F6" w:rsidP="00CF23E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6" w:type="dxa"/>
            <w:shd w:val="clear" w:color="auto" w:fill="auto"/>
          </w:tcPr>
          <w:p w14:paraId="05C4F937" w14:textId="060ECB1E" w:rsidR="004C70F6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N/A</w:t>
            </w:r>
          </w:p>
        </w:tc>
      </w:tr>
      <w:tr w:rsidR="00343570" w:rsidRPr="00CF6071" w14:paraId="249709A1" w14:textId="77777777" w:rsidTr="006D2F48">
        <w:tc>
          <w:tcPr>
            <w:tcW w:w="1541" w:type="dxa"/>
            <w:shd w:val="clear" w:color="auto" w:fill="auto"/>
          </w:tcPr>
          <w:p w14:paraId="48D3FE7A" w14:textId="77777777" w:rsidR="004044E0" w:rsidRPr="00CF6071" w:rsidRDefault="00F34788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8</w:t>
            </w:r>
            <w:r w:rsidR="003063C9" w:rsidRPr="00CF6071">
              <w:rPr>
                <w:rFonts w:ascii="Montserrat" w:hAnsi="Montserrat" w:cs="Arial"/>
                <w:lang w:val="en-US"/>
              </w:rPr>
              <w:t xml:space="preserve"> </w:t>
            </w:r>
            <w:r w:rsidR="00343570" w:rsidRPr="00CF6071">
              <w:rPr>
                <w:rFonts w:ascii="Montserrat" w:hAnsi="Montserrat" w:cs="Arial"/>
                <w:lang w:val="en-US"/>
              </w:rPr>
              <w:t xml:space="preserve"> sesiones</w:t>
            </w:r>
          </w:p>
          <w:p w14:paraId="23677A33" w14:textId="77777777" w:rsidR="00784676" w:rsidRDefault="00784676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7D8834D" w14:textId="5EAF0916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10/09/25</w:t>
            </w:r>
          </w:p>
          <w:p w14:paraId="22190B53" w14:textId="59488E6E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11/09/25</w:t>
            </w:r>
          </w:p>
          <w:p w14:paraId="6ED40B66" w14:textId="050CA547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12/09/25</w:t>
            </w:r>
          </w:p>
          <w:p w14:paraId="4F93C3C0" w14:textId="110A6F64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15/09/25</w:t>
            </w:r>
          </w:p>
          <w:p w14:paraId="78AE4F9B" w14:textId="0BB1C62D" w:rsidR="0042668F" w:rsidRPr="00C92F5C" w:rsidRDefault="0042668F" w:rsidP="00784676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 w:rsidRPr="00C92F5C">
              <w:rPr>
                <w:rFonts w:ascii="Montserrat" w:hAnsi="Montserrat" w:cs="Arial"/>
                <w:b/>
                <w:bCs/>
                <w:lang w:val="en-US"/>
              </w:rPr>
              <w:t>16/09/25</w:t>
            </w:r>
          </w:p>
          <w:p w14:paraId="7C4EED1D" w14:textId="227A40B2" w:rsidR="0042668F" w:rsidRDefault="0042668F" w:rsidP="00784676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 w:rsidRPr="00C92F5C">
              <w:rPr>
                <w:rFonts w:ascii="Montserrat" w:hAnsi="Montserrat" w:cs="Arial"/>
                <w:b/>
                <w:bCs/>
                <w:lang w:val="en-US"/>
              </w:rPr>
              <w:t>FESTIVO</w:t>
            </w:r>
          </w:p>
          <w:p w14:paraId="67B501D2" w14:textId="620EA359" w:rsidR="00C92F5C" w:rsidRP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92F5C">
              <w:rPr>
                <w:rFonts w:ascii="Montserrat" w:hAnsi="Montserrat" w:cs="Arial"/>
                <w:lang w:val="en-US"/>
              </w:rPr>
              <w:t>17/09/25</w:t>
            </w:r>
          </w:p>
          <w:p w14:paraId="409168E3" w14:textId="1944644C" w:rsidR="00C92F5C" w:rsidRP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92F5C">
              <w:rPr>
                <w:rFonts w:ascii="Montserrat" w:hAnsi="Montserrat" w:cs="Arial"/>
                <w:lang w:val="en-US"/>
              </w:rPr>
              <w:t>18/09/25</w:t>
            </w:r>
          </w:p>
          <w:p w14:paraId="53C7B936" w14:textId="41E3DB46" w:rsidR="00343570" w:rsidRPr="00C92F5C" w:rsidRDefault="00C92F5C" w:rsidP="00784676">
            <w:pPr>
              <w:jc w:val="center"/>
              <w:rPr>
                <w:rFonts w:ascii="Montserrat" w:hAnsi="Montserrat" w:cs="Arial"/>
                <w:bCs/>
                <w:sz w:val="24"/>
                <w:szCs w:val="28"/>
                <w:lang w:val="en-US"/>
              </w:rPr>
            </w:pPr>
            <w:r w:rsidRPr="00C92F5C">
              <w:rPr>
                <w:rFonts w:ascii="Montserrat" w:hAnsi="Montserrat" w:cs="Arial"/>
                <w:bCs/>
                <w:szCs w:val="22"/>
                <w:lang w:val="en-US"/>
              </w:rPr>
              <w:t>19/09/25</w:t>
            </w:r>
          </w:p>
        </w:tc>
        <w:tc>
          <w:tcPr>
            <w:tcW w:w="2820" w:type="dxa"/>
            <w:shd w:val="clear" w:color="auto" w:fill="auto"/>
          </w:tcPr>
          <w:p w14:paraId="3E3AEEC8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4.3 Aparición de la turbina.</w:t>
            </w:r>
          </w:p>
          <w:p w14:paraId="75E7486B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44D221F0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4.4 Motores de combustión interna.</w:t>
            </w:r>
          </w:p>
          <w:p w14:paraId="4C6CD1C6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0F5729E8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1DEF63E1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4.5 Propulsión eléctrica.</w:t>
            </w:r>
          </w:p>
          <w:p w14:paraId="03D763DE" w14:textId="77777777" w:rsidR="00A70B19" w:rsidRPr="00CF6071" w:rsidRDefault="00A70B19" w:rsidP="006F767A">
            <w:pPr>
              <w:jc w:val="both"/>
              <w:rPr>
                <w:rFonts w:ascii="Montserrat" w:hAnsi="Montserrat" w:cs="Arial"/>
              </w:rPr>
            </w:pPr>
          </w:p>
          <w:p w14:paraId="791EE6CE" w14:textId="77777777" w:rsidR="00A70B19" w:rsidRPr="00CF6071" w:rsidRDefault="00A70B19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1895EA7" w14:textId="77777777" w:rsidR="00B87DE5" w:rsidRPr="00CF6071" w:rsidRDefault="00B87DE5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010335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7E50098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546FE7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55E2F5" w14:textId="77777777" w:rsidR="002D7005" w:rsidRPr="00CF6071" w:rsidRDefault="002D7005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62F0BC86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Inicio:</w:t>
            </w:r>
          </w:p>
          <w:p w14:paraId="487D53B2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 docente describe el desarrollo de la propulsión de los buques y su constante evolución tecnológica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0B00A68A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</w:p>
          <w:p w14:paraId="3301AB90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Desarrollo:</w:t>
            </w:r>
          </w:p>
          <w:p w14:paraId="6F574443" w14:textId="0CEC5940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 xml:space="preserve">El docente abordara tema </w:t>
            </w:r>
            <w:r w:rsidR="00AA02E1" w:rsidRPr="00DA0397">
              <w:rPr>
                <w:rFonts w:ascii="Montserrat" w:hAnsi="Montserrat"/>
              </w:rPr>
              <w:t>a fin de que</w:t>
            </w:r>
            <w:r w:rsidRPr="00DA0397">
              <w:rPr>
                <w:rFonts w:ascii="Montserrat" w:hAnsi="Montserrat"/>
              </w:rPr>
              <w:t xml:space="preserve"> los </w:t>
            </w:r>
            <w:r w:rsidR="003D5FA5" w:rsidRPr="00DA0397">
              <w:rPr>
                <w:rFonts w:ascii="Montserrat" w:hAnsi="Montserrat"/>
              </w:rPr>
              <w:t>estudiantes apliquen</w:t>
            </w:r>
            <w:r w:rsidR="001033B7" w:rsidRPr="00DA0397">
              <w:rPr>
                <w:rFonts w:ascii="Montserrat" w:hAnsi="Montserrat"/>
              </w:rPr>
              <w:t xml:space="preserve"> investigación</w:t>
            </w:r>
            <w:r w:rsidRPr="00DA0397">
              <w:rPr>
                <w:rFonts w:ascii="Montserrat" w:hAnsi="Montserrat"/>
              </w:rPr>
              <w:t xml:space="preserve"> del </w:t>
            </w:r>
            <w:r w:rsidRPr="00DA0397">
              <w:rPr>
                <w:rFonts w:ascii="Montserrat" w:hAnsi="Montserrat" w:cs="Arial"/>
              </w:rPr>
              <w:t>Desarrollo de la propulsión Naval</w:t>
            </w:r>
            <w:r w:rsidR="006E0BBA" w:rsidRPr="00DA0397">
              <w:rPr>
                <w:rFonts w:ascii="Montserrat" w:hAnsi="Montserrat" w:cs="Arial"/>
              </w:rPr>
              <w:t>.</w:t>
            </w:r>
          </w:p>
          <w:p w14:paraId="01E29EB4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El/la estudiante diseña organizadores gráficos sobre ventajas y desventajas de los sistemas de propulsión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6DEF0347" w14:textId="77777777" w:rsidR="006E0BBA" w:rsidRPr="00DA0397" w:rsidRDefault="006E0BBA" w:rsidP="00343570">
            <w:pPr>
              <w:jc w:val="both"/>
              <w:rPr>
                <w:rFonts w:ascii="Montserrat" w:hAnsi="Montserrat"/>
              </w:rPr>
            </w:pPr>
          </w:p>
          <w:p w14:paraId="055DBB3A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Cierre:</w:t>
            </w:r>
          </w:p>
          <w:p w14:paraId="77E450FF" w14:textId="77777777" w:rsidR="008E2B4C" w:rsidRPr="00DA0397" w:rsidRDefault="00343570" w:rsidP="00784676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 xml:space="preserve">Retroalimentación docente de los temas abordados para identificar </w:t>
            </w:r>
            <w:r w:rsidRPr="00DA0397">
              <w:rPr>
                <w:rFonts w:ascii="Montserrat" w:hAnsi="Montserrat"/>
              </w:rPr>
              <w:lastRenderedPageBreak/>
              <w:t xml:space="preserve">los aprendizajes del estudiante en </w:t>
            </w:r>
            <w:r w:rsidR="00D87552" w:rsidRPr="00DA0397">
              <w:rPr>
                <w:rFonts w:ascii="Montserrat" w:hAnsi="Montserrat"/>
              </w:rPr>
              <w:t>línea.</w:t>
            </w:r>
          </w:p>
        </w:tc>
        <w:tc>
          <w:tcPr>
            <w:tcW w:w="2109" w:type="dxa"/>
            <w:shd w:val="clear" w:color="auto" w:fill="auto"/>
          </w:tcPr>
          <w:p w14:paraId="40B0FA89" w14:textId="0B8C9533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lastRenderedPageBreak/>
              <w:t>Laptop</w:t>
            </w:r>
          </w:p>
          <w:p w14:paraId="60883F72" w14:textId="77777777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>Presentación en Video</w:t>
            </w:r>
          </w:p>
          <w:p w14:paraId="4BB89915" w14:textId="2A44E5C7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 xml:space="preserve">imágenes videos </w:t>
            </w:r>
          </w:p>
          <w:p w14:paraId="03D59DB0" w14:textId="77777777" w:rsidR="00343570" w:rsidRPr="00AA02E1" w:rsidRDefault="00AF3846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>Presencial</w:t>
            </w:r>
          </w:p>
          <w:p w14:paraId="350F215C" w14:textId="77777777" w:rsidR="003924F5" w:rsidRPr="00CF6071" w:rsidRDefault="003924F5" w:rsidP="00343570">
            <w:pPr>
              <w:jc w:val="center"/>
              <w:rPr>
                <w:rFonts w:ascii="Montserrat" w:hAnsi="Montserrat" w:cs="Arial"/>
              </w:rPr>
            </w:pPr>
          </w:p>
          <w:p w14:paraId="207F97A5" w14:textId="77777777" w:rsidR="003924F5" w:rsidRPr="00CF6071" w:rsidRDefault="003924F5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005" w:type="dxa"/>
            <w:shd w:val="clear" w:color="auto" w:fill="auto"/>
          </w:tcPr>
          <w:p w14:paraId="17CE78CB" w14:textId="3B064B38" w:rsidR="003924F5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Participación del estudiante.</w:t>
            </w:r>
          </w:p>
          <w:p w14:paraId="66FCCD19" w14:textId="77777777" w:rsidR="003924F5" w:rsidRPr="00CF6071" w:rsidRDefault="003924F5" w:rsidP="00784676">
            <w:pPr>
              <w:tabs>
                <w:tab w:val="left" w:pos="1110"/>
              </w:tabs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456" w:type="dxa"/>
            <w:shd w:val="clear" w:color="auto" w:fill="auto"/>
          </w:tcPr>
          <w:p w14:paraId="0FA769EB" w14:textId="29720353" w:rsidR="00343570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N/A</w:t>
            </w:r>
          </w:p>
        </w:tc>
      </w:tr>
      <w:tr w:rsidR="000C195C" w:rsidRPr="00CF6071" w14:paraId="6635DE53" w14:textId="77777777" w:rsidTr="00262B98">
        <w:tc>
          <w:tcPr>
            <w:tcW w:w="14616" w:type="dxa"/>
            <w:gridSpan w:val="6"/>
            <w:shd w:val="clear" w:color="auto" w:fill="D9D9D9"/>
          </w:tcPr>
          <w:p w14:paraId="5159343D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49BD52AD" w14:textId="77777777" w:rsidTr="00262B98">
        <w:tc>
          <w:tcPr>
            <w:tcW w:w="14616" w:type="dxa"/>
            <w:gridSpan w:val="6"/>
            <w:shd w:val="clear" w:color="auto" w:fill="auto"/>
          </w:tcPr>
          <w:p w14:paraId="3B9F120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6082BA3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122F4BA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3B76979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4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FA36097" w14:textId="77777777" w:rsidR="000C195C" w:rsidRPr="00CF6071" w:rsidRDefault="00155665" w:rsidP="00A70B19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5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14D5EA55" w14:textId="77777777" w:rsidTr="00262B98">
        <w:tc>
          <w:tcPr>
            <w:tcW w:w="14616" w:type="dxa"/>
            <w:gridSpan w:val="6"/>
            <w:shd w:val="clear" w:color="auto" w:fill="D9D9D9"/>
          </w:tcPr>
          <w:p w14:paraId="7F199E2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210E80BD" w14:textId="77777777" w:rsidTr="00262B98">
        <w:tc>
          <w:tcPr>
            <w:tcW w:w="14616" w:type="dxa"/>
            <w:gridSpan w:val="6"/>
            <w:shd w:val="clear" w:color="auto" w:fill="auto"/>
          </w:tcPr>
          <w:p w14:paraId="1D74B348" w14:textId="77777777" w:rsidR="000C195C" w:rsidRPr="00CF6071" w:rsidRDefault="000C195C" w:rsidP="006F767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3AB6C7C1" w14:textId="77777777" w:rsidTr="00262B98">
        <w:tc>
          <w:tcPr>
            <w:tcW w:w="14616" w:type="dxa"/>
            <w:gridSpan w:val="6"/>
            <w:shd w:val="clear" w:color="auto" w:fill="D9D9D9"/>
          </w:tcPr>
          <w:p w14:paraId="446D934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348A1FD9" w14:textId="77777777" w:rsidTr="00262B98">
        <w:tc>
          <w:tcPr>
            <w:tcW w:w="14616" w:type="dxa"/>
            <w:gridSpan w:val="6"/>
            <w:shd w:val="clear" w:color="auto" w:fill="auto"/>
          </w:tcPr>
          <w:p w14:paraId="312005C5" w14:textId="77777777" w:rsidR="000C195C" w:rsidRPr="00CF6071" w:rsidRDefault="000C195C" w:rsidP="00D21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1F49409" w14:textId="77777777" w:rsidR="00D21026" w:rsidRPr="00CF6071" w:rsidRDefault="00D21026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66C5BF0E" w14:textId="77777777" w:rsidTr="00262B98">
        <w:tc>
          <w:tcPr>
            <w:tcW w:w="7196" w:type="dxa"/>
            <w:shd w:val="clear" w:color="auto" w:fill="D9D9D9"/>
          </w:tcPr>
          <w:p w14:paraId="0EDFECB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371" w:type="dxa"/>
            <w:shd w:val="clear" w:color="auto" w:fill="D9D9D9"/>
          </w:tcPr>
          <w:p w14:paraId="3F8830D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75C09482" w14:textId="77777777" w:rsidTr="00262B98">
        <w:tc>
          <w:tcPr>
            <w:tcW w:w="7196" w:type="dxa"/>
            <w:shd w:val="clear" w:color="auto" w:fill="auto"/>
          </w:tcPr>
          <w:p w14:paraId="4B3F62F6" w14:textId="77777777" w:rsidR="00593705" w:rsidRPr="00CF6071" w:rsidRDefault="00593705" w:rsidP="00593705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5.  Dimensiones y elementos del Buque</w:t>
            </w:r>
          </w:p>
          <w:p w14:paraId="59C46044" w14:textId="77777777" w:rsidR="000C195C" w:rsidRPr="00CF6071" w:rsidRDefault="000C195C" w:rsidP="005937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5DADF5EE" w14:textId="4BC32B11" w:rsidR="00FE3835" w:rsidRPr="00CF6071" w:rsidRDefault="00EB7ADC" w:rsidP="006F767A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Describe e</w:t>
            </w:r>
            <w:r w:rsidR="00FE3835" w:rsidRPr="00CF6071">
              <w:rPr>
                <w:rFonts w:ascii="Montserrat" w:hAnsi="Montserrat" w:cs="Arial"/>
              </w:rPr>
              <w:t xml:space="preserve">  identifica  los  elementos  de  un  buque, mediante  el  uso  de  planos,  diagramas  o  modelos  a escala  de  </w:t>
            </w:r>
            <w:r w:rsidR="003D5FA5" w:rsidRPr="00CF6071">
              <w:rPr>
                <w:rFonts w:ascii="Montserrat" w:hAnsi="Montserrat" w:cs="Arial"/>
              </w:rPr>
              <w:t>embarcaciones mercantes</w:t>
            </w:r>
            <w:r w:rsidR="00FE3835" w:rsidRPr="00CF6071">
              <w:rPr>
                <w:rFonts w:ascii="Montserrat" w:hAnsi="Montserrat" w:cs="Arial"/>
              </w:rPr>
              <w:t>,  para  conocer  su nomenclatura</w:t>
            </w:r>
            <w:r w:rsidR="00DA0397">
              <w:rPr>
                <w:rFonts w:ascii="Montserrat" w:hAnsi="Montserrat" w:cs="Arial"/>
              </w:rPr>
              <w:t>.</w:t>
            </w:r>
          </w:p>
        </w:tc>
      </w:tr>
      <w:tr w:rsidR="000C195C" w:rsidRPr="00CF6071" w14:paraId="23117737" w14:textId="77777777" w:rsidTr="00262B98">
        <w:tc>
          <w:tcPr>
            <w:tcW w:w="7196" w:type="dxa"/>
            <w:shd w:val="clear" w:color="auto" w:fill="D9D9D9"/>
          </w:tcPr>
          <w:p w14:paraId="780E326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3B00736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E3835" w:rsidRPr="00CF6071" w14:paraId="209858DA" w14:textId="77777777" w:rsidTr="00262B98">
        <w:tc>
          <w:tcPr>
            <w:tcW w:w="7196" w:type="dxa"/>
            <w:shd w:val="clear" w:color="auto" w:fill="auto"/>
          </w:tcPr>
          <w:p w14:paraId="70172F3A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Domina el lenguaje utilizado en la actividad marítima</w:t>
            </w:r>
          </w:p>
          <w:p w14:paraId="447BB164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</w:p>
          <w:p w14:paraId="585123C4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el vocabulario técnico, en español e inglés, utilizando en la actividad marítima.</w:t>
            </w:r>
          </w:p>
          <w:p w14:paraId="3BD5F942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</w:p>
          <w:p w14:paraId="1AC837C3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0E100511" w14:textId="77777777" w:rsidR="00FE3835" w:rsidRPr="00CF6071" w:rsidRDefault="003D5FA5" w:rsidP="00FE3835">
            <w:pPr>
              <w:pStyle w:val="Prrafodelista"/>
              <w:numPr>
                <w:ilvl w:val="0"/>
                <w:numId w:val="23"/>
              </w:numPr>
              <w:ind w:left="172" w:hanging="283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179F0CC2" w14:textId="77777777" w:rsidR="00FE3835" w:rsidRPr="00CF6071" w:rsidRDefault="00FE3835" w:rsidP="00FE3835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4BB92F10" w14:textId="77777777" w:rsidR="00FE3835" w:rsidRPr="00CF6071" w:rsidRDefault="00FE3835" w:rsidP="00FE3835">
            <w:pPr>
              <w:pStyle w:val="Prrafodelista"/>
              <w:numPr>
                <w:ilvl w:val="0"/>
                <w:numId w:val="23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1A4F68AF" w14:textId="77777777" w:rsidR="00FE3835" w:rsidRPr="00CF6071" w:rsidRDefault="00FE3835" w:rsidP="00FE3835">
            <w:pPr>
              <w:pStyle w:val="Prrafodelista"/>
              <w:numPr>
                <w:ilvl w:val="0"/>
                <w:numId w:val="23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736FBC51" w14:textId="77777777" w:rsidR="00FE3835" w:rsidRPr="006D2F48" w:rsidRDefault="00FE3835" w:rsidP="006D2F48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FE3835" w:rsidRPr="00CF6071" w14:paraId="72723064" w14:textId="77777777" w:rsidTr="00262B98">
        <w:tc>
          <w:tcPr>
            <w:tcW w:w="14567" w:type="dxa"/>
            <w:gridSpan w:val="2"/>
            <w:shd w:val="clear" w:color="auto" w:fill="D9D9D9"/>
          </w:tcPr>
          <w:p w14:paraId="0F956C8E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E3835" w:rsidRPr="00CF6071" w14:paraId="0627BC5A" w14:textId="77777777" w:rsidTr="00262B98">
        <w:tc>
          <w:tcPr>
            <w:tcW w:w="14567" w:type="dxa"/>
            <w:gridSpan w:val="2"/>
            <w:shd w:val="clear" w:color="auto" w:fill="auto"/>
          </w:tcPr>
          <w:p w14:paraId="21B75DFF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29DC83F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4A17CCBD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0E163CD0" w14:textId="77777777" w:rsidR="00FE3835" w:rsidRPr="00DA0397" w:rsidRDefault="00FE3835" w:rsidP="00FE3835">
            <w:pPr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demostrativas</w:t>
            </w:r>
          </w:p>
        </w:tc>
      </w:tr>
      <w:tr w:rsidR="00FE3835" w:rsidRPr="00CF6071" w14:paraId="443FC678" w14:textId="77777777" w:rsidTr="00262B98">
        <w:tc>
          <w:tcPr>
            <w:tcW w:w="14567" w:type="dxa"/>
            <w:gridSpan w:val="2"/>
            <w:shd w:val="clear" w:color="auto" w:fill="D9D9D9"/>
          </w:tcPr>
          <w:p w14:paraId="3D71726E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E3835" w:rsidRPr="00CF6071" w14:paraId="769A9AA7" w14:textId="77777777" w:rsidTr="00262B98">
        <w:tc>
          <w:tcPr>
            <w:tcW w:w="14567" w:type="dxa"/>
            <w:gridSpan w:val="2"/>
            <w:shd w:val="clear" w:color="auto" w:fill="auto"/>
          </w:tcPr>
          <w:p w14:paraId="5DADC1A2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Lluvia de ideas</w:t>
            </w:r>
          </w:p>
          <w:p w14:paraId="6DEA4E19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Técnica expositiva</w:t>
            </w:r>
          </w:p>
          <w:p w14:paraId="50C304A6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64963FFA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Reporte</w:t>
            </w:r>
          </w:p>
          <w:p w14:paraId="73213455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Investigación </w:t>
            </w:r>
          </w:p>
          <w:p w14:paraId="5BE18AE7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lastRenderedPageBreak/>
              <w:t xml:space="preserve">Dialogo discusión </w:t>
            </w:r>
          </w:p>
        </w:tc>
      </w:tr>
    </w:tbl>
    <w:p w14:paraId="676275E3" w14:textId="77777777" w:rsidR="00C92F5C" w:rsidRPr="00CF6071" w:rsidRDefault="00C92F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9"/>
        <w:gridCol w:w="2255"/>
        <w:gridCol w:w="4553"/>
        <w:gridCol w:w="1810"/>
        <w:gridCol w:w="2016"/>
        <w:gridCol w:w="2443"/>
      </w:tblGrid>
      <w:tr w:rsidR="000C195C" w:rsidRPr="00CF6071" w14:paraId="42517914" w14:textId="77777777" w:rsidTr="00EB7ADC">
        <w:trPr>
          <w:trHeight w:val="20"/>
        </w:trPr>
        <w:tc>
          <w:tcPr>
            <w:tcW w:w="1539" w:type="dxa"/>
            <w:shd w:val="clear" w:color="auto" w:fill="D9D9D9"/>
            <w:vAlign w:val="center"/>
          </w:tcPr>
          <w:p w14:paraId="45C67708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255" w:type="dxa"/>
            <w:shd w:val="clear" w:color="auto" w:fill="D9D9D9"/>
            <w:vAlign w:val="center"/>
          </w:tcPr>
          <w:p w14:paraId="69D14E90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DBFD04B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553" w:type="dxa"/>
            <w:shd w:val="clear" w:color="auto" w:fill="D9D9D9"/>
            <w:vAlign w:val="center"/>
          </w:tcPr>
          <w:p w14:paraId="62A688E3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9DE5CC9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529A4936" w14:textId="2310FF13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6" w:type="dxa"/>
            <w:shd w:val="clear" w:color="auto" w:fill="D9D9D9"/>
            <w:vAlign w:val="center"/>
          </w:tcPr>
          <w:p w14:paraId="03F76D52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43" w:type="dxa"/>
            <w:shd w:val="clear" w:color="auto" w:fill="D9D9D9"/>
            <w:vAlign w:val="center"/>
          </w:tcPr>
          <w:p w14:paraId="462987F4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B7F06" w:rsidRPr="00CF6071" w14:paraId="43CFAA1E" w14:textId="77777777" w:rsidTr="00784676">
        <w:trPr>
          <w:trHeight w:val="20"/>
        </w:trPr>
        <w:tc>
          <w:tcPr>
            <w:tcW w:w="1539" w:type="dxa"/>
            <w:shd w:val="clear" w:color="auto" w:fill="auto"/>
          </w:tcPr>
          <w:p w14:paraId="4A9EBB26" w14:textId="77777777" w:rsidR="007F3BB7" w:rsidRPr="00784676" w:rsidRDefault="00F34788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5</w:t>
            </w:r>
            <w:r w:rsidR="008D37CC" w:rsidRPr="00784676">
              <w:rPr>
                <w:rFonts w:ascii="Montserrat" w:hAnsi="Montserrat" w:cs="Arial"/>
                <w:lang w:val="en-US"/>
              </w:rPr>
              <w:t xml:space="preserve"> </w:t>
            </w:r>
            <w:r w:rsidR="003B7F06" w:rsidRPr="00784676">
              <w:rPr>
                <w:rFonts w:ascii="Montserrat" w:hAnsi="Montserrat" w:cs="Arial"/>
                <w:lang w:val="en-US"/>
              </w:rPr>
              <w:t>sesiones</w:t>
            </w:r>
          </w:p>
          <w:p w14:paraId="467E7433" w14:textId="77777777" w:rsidR="003B7F06" w:rsidRPr="00784676" w:rsidRDefault="00A70B19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84676">
              <w:rPr>
                <w:rFonts w:ascii="Montserrat" w:hAnsi="Montserrat" w:cs="Arial"/>
                <w:lang w:val="en-US"/>
              </w:rPr>
              <w:t xml:space="preserve"> </w:t>
            </w:r>
          </w:p>
          <w:p w14:paraId="4056D547" w14:textId="54B0D286" w:rsidR="00784676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22/09/25</w:t>
            </w:r>
          </w:p>
          <w:p w14:paraId="1485F2BF" w14:textId="566AEE89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23/09/25</w:t>
            </w:r>
          </w:p>
          <w:p w14:paraId="48B708F2" w14:textId="6DAB3B61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24/09/25</w:t>
            </w:r>
          </w:p>
          <w:p w14:paraId="123BDDD8" w14:textId="429B5F48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25/09/25</w:t>
            </w:r>
          </w:p>
          <w:p w14:paraId="547574D4" w14:textId="6A8446FD" w:rsidR="00C92F5C" w:rsidRPr="00784676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26/09/25</w:t>
            </w:r>
          </w:p>
          <w:p w14:paraId="5E40D39E" w14:textId="77777777" w:rsidR="002D7005" w:rsidRPr="00784676" w:rsidRDefault="002D7005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8033188" w14:textId="77777777" w:rsidR="0049693F" w:rsidRPr="00784676" w:rsidRDefault="0049693F" w:rsidP="00061DAF">
            <w:pPr>
              <w:rPr>
                <w:rFonts w:ascii="Montserrat" w:hAnsi="Montserrat" w:cs="Arial"/>
                <w:lang w:val="en-US"/>
              </w:rPr>
            </w:pPr>
          </w:p>
          <w:p w14:paraId="2D902625" w14:textId="77777777" w:rsidR="003B7F06" w:rsidRPr="00784676" w:rsidRDefault="003B7F06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E14171C" w14:textId="77777777" w:rsidR="003B7F06" w:rsidRPr="00784676" w:rsidRDefault="003B7F06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3C75375" w14:textId="77777777" w:rsidR="003B7F06" w:rsidRPr="00784676" w:rsidRDefault="003B7F06" w:rsidP="00262B98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255" w:type="dxa"/>
            <w:shd w:val="clear" w:color="auto" w:fill="auto"/>
          </w:tcPr>
          <w:p w14:paraId="00D97185" w14:textId="77777777" w:rsidR="003B7F06" w:rsidRPr="00784676" w:rsidRDefault="003D5FA5" w:rsidP="006F767A">
            <w:pPr>
              <w:jc w:val="both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  <w:b/>
              </w:rPr>
              <w:t>5 Dimensiones</w:t>
            </w:r>
            <w:r w:rsidR="003B7F06" w:rsidRPr="00784676">
              <w:rPr>
                <w:rFonts w:ascii="Montserrat" w:hAnsi="Montserrat" w:cs="Arial"/>
                <w:b/>
              </w:rPr>
              <w:t xml:space="preserve"> y elementos del Buque</w:t>
            </w:r>
          </w:p>
          <w:p w14:paraId="30E4AFC4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5037D1BD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5.1 Definición de buque.</w:t>
            </w:r>
          </w:p>
          <w:p w14:paraId="08761558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351D8C50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5.2 Dimensiones principales del buque.</w:t>
            </w:r>
          </w:p>
          <w:p w14:paraId="499CAD82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1AB922E7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5.3 Nomenclatura del buque.</w:t>
            </w:r>
          </w:p>
          <w:p w14:paraId="4B7CC71E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0CEFA384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</w:rPr>
              <w:t>5.4 Interpretación del comportamiento en planos.</w:t>
            </w:r>
          </w:p>
          <w:p w14:paraId="6060BBB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7A0E679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15A925B0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151780F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41BB6E21" w14:textId="77777777" w:rsidR="003B7F06" w:rsidRPr="00784676" w:rsidRDefault="003B7F06" w:rsidP="00CF23EB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Inicio:</w:t>
            </w:r>
          </w:p>
          <w:p w14:paraId="4E7CBF21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Lluvia de ideas </w:t>
            </w:r>
            <w:r w:rsidR="003D5FA5" w:rsidRPr="00784676">
              <w:rPr>
                <w:rFonts w:ascii="Montserrat" w:hAnsi="Montserrat"/>
              </w:rPr>
              <w:t>del tema</w:t>
            </w:r>
            <w:r w:rsidRPr="00784676">
              <w:rPr>
                <w:rFonts w:ascii="Montserrat" w:hAnsi="Montserrat"/>
              </w:rPr>
              <w:t xml:space="preserve"> que se abordaran en la sesión</w:t>
            </w:r>
            <w:r w:rsidR="006E0BBA" w:rsidRPr="00784676">
              <w:rPr>
                <w:rFonts w:ascii="Montserrat" w:hAnsi="Montserrat"/>
              </w:rPr>
              <w:t>.</w:t>
            </w:r>
          </w:p>
          <w:p w14:paraId="22BD3858" w14:textId="77777777" w:rsidR="006E0BBA" w:rsidRPr="00784676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50275C43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Desarrollo:</w:t>
            </w:r>
          </w:p>
          <w:p w14:paraId="7C0C8F7D" w14:textId="2048DDDD" w:rsidR="00DA0397" w:rsidRPr="00784676" w:rsidRDefault="003B7F06" w:rsidP="006E0BB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/>
              </w:rPr>
              <w:t xml:space="preserve">El docente </w:t>
            </w:r>
            <w:r w:rsidR="003D5FA5" w:rsidRPr="00784676">
              <w:rPr>
                <w:rFonts w:ascii="Montserrat" w:hAnsi="Montserrat"/>
              </w:rPr>
              <w:t>dará explicación</w:t>
            </w:r>
            <w:r w:rsidR="00D6595C" w:rsidRPr="00784676">
              <w:rPr>
                <w:rFonts w:ascii="Montserrat" w:hAnsi="Montserrat"/>
              </w:rPr>
              <w:t xml:space="preserve"> del tema a fin de que los alumno</w:t>
            </w:r>
            <w:r w:rsidR="00DA0397" w:rsidRPr="00784676">
              <w:rPr>
                <w:rFonts w:ascii="Montserrat" w:hAnsi="Montserrat"/>
              </w:rPr>
              <w:t>s ef</w:t>
            </w:r>
            <w:r w:rsidR="00FE3835" w:rsidRPr="00784676">
              <w:rPr>
                <w:rFonts w:ascii="Montserrat" w:hAnsi="Montserrat"/>
              </w:rPr>
              <w:t>ectúen</w:t>
            </w:r>
            <w:r w:rsidR="00DA0397" w:rsidRPr="00784676">
              <w:rPr>
                <w:rFonts w:ascii="Montserrat" w:hAnsi="Montserrat"/>
              </w:rPr>
              <w:t xml:space="preserve"> </w:t>
            </w:r>
            <w:r w:rsidR="00D6595C" w:rsidRPr="00784676">
              <w:rPr>
                <w:rFonts w:ascii="Montserrat" w:hAnsi="Montserrat"/>
              </w:rPr>
              <w:t xml:space="preserve">investigación sobre </w:t>
            </w:r>
            <w:r w:rsidR="00226439" w:rsidRPr="00784676">
              <w:rPr>
                <w:rFonts w:ascii="Montserrat" w:hAnsi="Montserrat" w:cs="Arial"/>
              </w:rPr>
              <w:t>Dimensiones y elementos del Buque</w:t>
            </w:r>
            <w:r w:rsidR="00DA0397" w:rsidRPr="00784676">
              <w:rPr>
                <w:rFonts w:ascii="Montserrat" w:hAnsi="Montserrat" w:cs="Arial"/>
              </w:rPr>
              <w:t xml:space="preserve"> </w:t>
            </w:r>
            <w:r w:rsidRPr="00784676">
              <w:rPr>
                <w:rFonts w:ascii="Montserrat" w:hAnsi="Montserrat" w:cs="Arial"/>
              </w:rPr>
              <w:t>investigando sus funciones y alcances, para su eficiente aplicación.</w:t>
            </w:r>
          </w:p>
          <w:p w14:paraId="07B7308B" w14:textId="26743789" w:rsidR="00D41ACF" w:rsidRPr="00784676" w:rsidRDefault="00025A7B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El docente expone la </w:t>
            </w:r>
            <w:r w:rsidR="003D5FA5" w:rsidRPr="00784676">
              <w:rPr>
                <w:rFonts w:ascii="Montserrat" w:hAnsi="Montserrat"/>
              </w:rPr>
              <w:t>nomenclatura del</w:t>
            </w:r>
            <w:r w:rsidRPr="00784676">
              <w:rPr>
                <w:rFonts w:ascii="Montserrat" w:hAnsi="Montserrat"/>
              </w:rPr>
              <w:t xml:space="preserve"> buque.</w:t>
            </w:r>
          </w:p>
          <w:p w14:paraId="19CDEE4F" w14:textId="77777777" w:rsidR="00025A7B" w:rsidRPr="00784676" w:rsidRDefault="00025A7B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El docente y el estudiante interpretan las dimensiones del buque en planos en dialogo-discusión</w:t>
            </w:r>
          </w:p>
          <w:p w14:paraId="0C3C0DD1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</w:p>
          <w:p w14:paraId="76EAB87B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Cierre:</w:t>
            </w:r>
          </w:p>
          <w:p w14:paraId="25B4314F" w14:textId="77777777" w:rsidR="003B7F06" w:rsidRPr="00784676" w:rsidRDefault="003B7F06" w:rsidP="00A70B19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3D5FA5" w:rsidRPr="00784676">
              <w:rPr>
                <w:rFonts w:ascii="Montserrat" w:hAnsi="Montserrat"/>
              </w:rPr>
              <w:t>línea</w:t>
            </w:r>
            <w:r w:rsidR="006E0BBA" w:rsidRPr="00784676">
              <w:rPr>
                <w:rFonts w:ascii="Montserrat" w:hAnsi="Montserrat"/>
              </w:rPr>
              <w:t>.</w:t>
            </w:r>
          </w:p>
          <w:p w14:paraId="0CD46976" w14:textId="77777777" w:rsidR="00784676" w:rsidRPr="00784676" w:rsidRDefault="00784676" w:rsidP="00A70B19">
            <w:pPr>
              <w:jc w:val="both"/>
              <w:rPr>
                <w:rFonts w:ascii="Montserrat" w:hAnsi="Montserrat"/>
              </w:rPr>
            </w:pPr>
          </w:p>
          <w:p w14:paraId="4BDE8B77" w14:textId="0FD9D262" w:rsidR="00784676" w:rsidRPr="00784676" w:rsidRDefault="00784676" w:rsidP="00A70B19">
            <w:pPr>
              <w:jc w:val="both"/>
              <w:rPr>
                <w:rFonts w:ascii="Montserrat" w:hAnsi="Montserrat"/>
              </w:rPr>
            </w:pPr>
            <w:r w:rsidRPr="00C92F5C">
              <w:rPr>
                <w:rFonts w:ascii="Montserrat" w:hAnsi="Montserrat"/>
                <w:highlight w:val="yellow"/>
              </w:rPr>
              <w:t>1er evaluación parcial del 2</w:t>
            </w:r>
            <w:r w:rsidR="00C92F5C">
              <w:rPr>
                <w:rFonts w:ascii="Montserrat" w:hAnsi="Montserrat"/>
                <w:highlight w:val="yellow"/>
              </w:rPr>
              <w:t>9 de septiembre</w:t>
            </w:r>
            <w:r w:rsidRPr="00C92F5C">
              <w:rPr>
                <w:rFonts w:ascii="Montserrat" w:hAnsi="Montserrat"/>
                <w:highlight w:val="yellow"/>
              </w:rPr>
              <w:t xml:space="preserve"> al </w:t>
            </w:r>
            <w:r w:rsidR="00C92F5C">
              <w:rPr>
                <w:rFonts w:ascii="Montserrat" w:hAnsi="Montserrat"/>
                <w:highlight w:val="yellow"/>
              </w:rPr>
              <w:t>04</w:t>
            </w:r>
            <w:r w:rsidRPr="00C92F5C">
              <w:rPr>
                <w:rFonts w:ascii="Montserrat" w:hAnsi="Montserrat"/>
                <w:highlight w:val="yellow"/>
              </w:rPr>
              <w:t xml:space="preserve"> de </w:t>
            </w:r>
            <w:r w:rsidR="00C92F5C">
              <w:rPr>
                <w:rFonts w:ascii="Montserrat" w:hAnsi="Montserrat"/>
                <w:highlight w:val="yellow"/>
              </w:rPr>
              <w:t>octubre</w:t>
            </w:r>
            <w:r w:rsidRPr="00C92F5C">
              <w:rPr>
                <w:rFonts w:ascii="Montserrat" w:hAnsi="Montserrat"/>
                <w:highlight w:val="yellow"/>
              </w:rPr>
              <w:t xml:space="preserve"> de 20</w:t>
            </w:r>
            <w:r w:rsidRPr="002E62D4">
              <w:rPr>
                <w:rFonts w:ascii="Montserrat" w:hAnsi="Montserrat"/>
                <w:highlight w:val="yellow"/>
              </w:rPr>
              <w:t>2</w:t>
            </w:r>
            <w:r w:rsidR="00C92F5C" w:rsidRPr="002E62D4">
              <w:rPr>
                <w:rFonts w:ascii="Montserrat" w:hAnsi="Montserrat"/>
                <w:highlight w:val="yellow"/>
              </w:rPr>
              <w:t>5</w:t>
            </w:r>
          </w:p>
        </w:tc>
        <w:tc>
          <w:tcPr>
            <w:tcW w:w="1810" w:type="dxa"/>
            <w:shd w:val="clear" w:color="auto" w:fill="auto"/>
          </w:tcPr>
          <w:p w14:paraId="154188F5" w14:textId="31122602" w:rsidR="003B7F06" w:rsidRPr="00784676" w:rsidRDefault="003B7F06" w:rsidP="002E62D4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Laptop</w:t>
            </w:r>
          </w:p>
          <w:p w14:paraId="0E2FDB79" w14:textId="77777777" w:rsidR="003B7F06" w:rsidRPr="00784676" w:rsidRDefault="003B7F06" w:rsidP="00CF23EB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Presentación en Video</w:t>
            </w:r>
          </w:p>
          <w:p w14:paraId="5D037AD6" w14:textId="77777777" w:rsidR="003B7F06" w:rsidRPr="00784676" w:rsidRDefault="003B7F06" w:rsidP="006D2F48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 xml:space="preserve">imágenes videos </w:t>
            </w:r>
          </w:p>
        </w:tc>
        <w:tc>
          <w:tcPr>
            <w:tcW w:w="2016" w:type="dxa"/>
            <w:shd w:val="clear" w:color="auto" w:fill="auto"/>
          </w:tcPr>
          <w:p w14:paraId="698C4153" w14:textId="77777777" w:rsidR="003B7F06" w:rsidRPr="00784676" w:rsidRDefault="00025A7B" w:rsidP="00025A7B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Participación del estudiante</w:t>
            </w:r>
          </w:p>
          <w:p w14:paraId="44B30856" w14:textId="77777777" w:rsidR="003B7F06" w:rsidRPr="00784676" w:rsidRDefault="003B7F06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3539666" w14:textId="77777777" w:rsidR="00025A7B" w:rsidRPr="00784676" w:rsidRDefault="00025A7B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8BD81A6" w14:textId="77777777" w:rsidR="00025A7B" w:rsidRDefault="00025A7B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7106C9B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0E09DD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8F46C1E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78C827AA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0BBBD62C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C627E09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181C6AA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23A87D2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D0D8BA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43E356F1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0F01E9B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2403EDD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6CA89C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5581C75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D10F90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B557BD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2AB70BF" w14:textId="77777777" w:rsidR="00C92F5C" w:rsidRPr="00784676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792398CA" w14:textId="56FA2875" w:rsidR="00784676" w:rsidRPr="00EB7ADC" w:rsidRDefault="00784676" w:rsidP="00784676">
            <w:pPr>
              <w:tabs>
                <w:tab w:val="left" w:pos="1110"/>
              </w:tabs>
              <w:jc w:val="center"/>
              <w:rPr>
                <w:rFonts w:ascii="Montserrat" w:hAnsi="Montserrat" w:cs="Arial"/>
                <w:highlight w:val="yellow"/>
              </w:rPr>
            </w:pPr>
            <w:r w:rsidRPr="00EB7ADC">
              <w:rPr>
                <w:rFonts w:ascii="Montserrat" w:hAnsi="Montserrat" w:cs="Arial"/>
                <w:highlight w:val="yellow"/>
              </w:rPr>
              <w:t>Examen</w:t>
            </w:r>
          </w:p>
          <w:p w14:paraId="65A97544" w14:textId="4FDA1626" w:rsidR="00025A7B" w:rsidRPr="00784676" w:rsidRDefault="00E311FD" w:rsidP="001033B7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  <w:highlight w:val="yellow"/>
              </w:rPr>
              <w:t>7</w:t>
            </w:r>
            <w:r w:rsidR="00C92F5C" w:rsidRPr="00EB7ADC">
              <w:rPr>
                <w:rFonts w:ascii="Montserrat" w:hAnsi="Montserrat" w:cs="Arial"/>
                <w:b/>
                <w:highlight w:val="yellow"/>
              </w:rPr>
              <w:t>0%</w:t>
            </w:r>
          </w:p>
        </w:tc>
        <w:tc>
          <w:tcPr>
            <w:tcW w:w="2443" w:type="dxa"/>
            <w:shd w:val="clear" w:color="auto" w:fill="auto"/>
          </w:tcPr>
          <w:p w14:paraId="3104A385" w14:textId="77777777" w:rsidR="00784676" w:rsidRPr="00784676" w:rsidRDefault="001033B7" w:rsidP="002E62D4">
            <w:pPr>
              <w:pStyle w:val="Prrafodelista"/>
              <w:ind w:left="720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N/A</w:t>
            </w:r>
          </w:p>
          <w:p w14:paraId="1A01FBC9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59251906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7F3DCE32" w14:textId="77777777" w:rsidR="00784676" w:rsidRDefault="00784676" w:rsidP="00784676">
            <w:pPr>
              <w:rPr>
                <w:rFonts w:ascii="Montserrat" w:hAnsi="Montserrat"/>
              </w:rPr>
            </w:pPr>
          </w:p>
          <w:p w14:paraId="40AB8B17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A5548D4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84A4AD2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FC94219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01A580F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BB0B08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27ED7B05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5EEA841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0BF2472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A5075A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94A85FE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B3DFCCF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0C8C39CF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D97C241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10946706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3ADEE01C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8AB1965" w14:textId="77777777" w:rsidR="00EB7ADC" w:rsidRPr="00784676" w:rsidRDefault="00EB7ADC" w:rsidP="00784676">
            <w:pPr>
              <w:rPr>
                <w:rFonts w:ascii="Montserrat" w:hAnsi="Montserrat"/>
              </w:rPr>
            </w:pPr>
          </w:p>
          <w:p w14:paraId="011C5E43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3858DAD3" w14:textId="77777777" w:rsidR="003B7F06" w:rsidRPr="00784676" w:rsidRDefault="00784676" w:rsidP="00784676">
            <w:pPr>
              <w:jc w:val="center"/>
              <w:rPr>
                <w:rFonts w:ascii="Montserrat" w:hAnsi="Montserrat"/>
              </w:rPr>
            </w:pPr>
            <w:r w:rsidRPr="00EB7ADC">
              <w:rPr>
                <w:rFonts w:ascii="Montserrat" w:hAnsi="Montserrat"/>
                <w:highlight w:val="yellow"/>
              </w:rPr>
              <w:t>Examen primer parcial</w:t>
            </w:r>
          </w:p>
        </w:tc>
      </w:tr>
      <w:tr w:rsidR="000C195C" w:rsidRPr="00CF6071" w14:paraId="691A2A90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0BE218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35DB29EA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2BDFB85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0AEEBB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1196BC9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ECD4A76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6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04AE82C3" w14:textId="77777777" w:rsidR="006D2F48" w:rsidRPr="00CF6071" w:rsidRDefault="00155665" w:rsidP="00A70B19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7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42D24A39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3E3BCE4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589C7580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D718F8B" w14:textId="77777777" w:rsidR="00784676" w:rsidRPr="00D41ACF" w:rsidRDefault="00784676" w:rsidP="00D41ACF">
            <w:pPr>
              <w:rPr>
                <w:rFonts w:ascii="Montserrat" w:hAnsi="Montserrat" w:cs="Arial"/>
                <w:b/>
                <w:szCs w:val="28"/>
              </w:rPr>
            </w:pPr>
          </w:p>
        </w:tc>
      </w:tr>
      <w:tr w:rsidR="000C195C" w:rsidRPr="00CF6071" w14:paraId="1A2DBD5D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5549D9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3D51790C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7C64BA9" w14:textId="77777777" w:rsidR="00D41ACF" w:rsidRPr="00CF6071" w:rsidRDefault="00D41ACF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99D955A" w14:textId="77777777" w:rsidR="000C195C" w:rsidRPr="00CF6071" w:rsidRDefault="000C19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2549ABC8" w14:textId="77777777" w:rsidTr="00262B98">
        <w:tc>
          <w:tcPr>
            <w:tcW w:w="7196" w:type="dxa"/>
            <w:shd w:val="clear" w:color="auto" w:fill="D9D9D9"/>
          </w:tcPr>
          <w:p w14:paraId="2D778F4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371" w:type="dxa"/>
            <w:shd w:val="clear" w:color="auto" w:fill="D9D9D9"/>
          </w:tcPr>
          <w:p w14:paraId="5EC0CB7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5F7D142D" w14:textId="77777777" w:rsidTr="00262B98">
        <w:tc>
          <w:tcPr>
            <w:tcW w:w="7196" w:type="dxa"/>
            <w:shd w:val="clear" w:color="auto" w:fill="auto"/>
          </w:tcPr>
          <w:p w14:paraId="164FE98E" w14:textId="77777777" w:rsidR="000C195C" w:rsidRPr="00D41ACF" w:rsidRDefault="007F15EA" w:rsidP="00D41ACF">
            <w:pPr>
              <w:rPr>
                <w:rFonts w:ascii="Montserrat" w:hAnsi="Montserrat" w:cs="Arial"/>
                <w:b/>
              </w:rPr>
            </w:pPr>
            <w:r w:rsidRPr="00D41ACF">
              <w:rPr>
                <w:rFonts w:ascii="Montserrat" w:hAnsi="Montserrat" w:cs="Arial"/>
                <w:b/>
              </w:rPr>
              <w:t>6.  Refuerzos de Proa y Popa</w:t>
            </w:r>
          </w:p>
        </w:tc>
        <w:tc>
          <w:tcPr>
            <w:tcW w:w="7371" w:type="dxa"/>
            <w:shd w:val="clear" w:color="auto" w:fill="auto"/>
          </w:tcPr>
          <w:p w14:paraId="12BFB485" w14:textId="77777777" w:rsidR="000C195C" w:rsidRPr="00D41ACF" w:rsidRDefault="00025A7B" w:rsidP="00025A7B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D41ACF">
              <w:rPr>
                <w:rFonts w:ascii="Montserrat" w:hAnsi="Montserrat" w:cs="Arial"/>
              </w:rPr>
              <w:t xml:space="preserve">Describe la forma estructural de las secciones de proa y popa, </w:t>
            </w:r>
            <w:r w:rsidR="003D5FA5" w:rsidRPr="00D41ACF">
              <w:rPr>
                <w:rFonts w:ascii="Montserrat" w:hAnsi="Montserrat" w:cs="Arial"/>
              </w:rPr>
              <w:t>analizando</w:t>
            </w:r>
            <w:r w:rsidRPr="00D41ACF">
              <w:rPr>
                <w:rFonts w:ascii="Montserrat" w:hAnsi="Montserrat" w:cs="Arial"/>
              </w:rPr>
              <w:t xml:space="preserve"> los planos de rodas y codastes, para entender el reforzamiento del casco a los embates de la</w:t>
            </w:r>
            <w:r w:rsidR="004830CF">
              <w:rPr>
                <w:rFonts w:ascii="Montserrat" w:hAnsi="Montserrat" w:cs="Arial"/>
              </w:rPr>
              <w:t xml:space="preserve"> </w:t>
            </w:r>
            <w:r w:rsidRPr="00D41ACF">
              <w:rPr>
                <w:rFonts w:ascii="Montserrat" w:hAnsi="Montserrat" w:cs="Arial"/>
              </w:rPr>
              <w:t>ma</w:t>
            </w:r>
            <w:r w:rsidR="004830CF">
              <w:rPr>
                <w:rFonts w:ascii="Montserrat" w:hAnsi="Montserrat" w:cs="Arial"/>
              </w:rPr>
              <w:t>r.</w:t>
            </w:r>
          </w:p>
        </w:tc>
      </w:tr>
      <w:tr w:rsidR="000C195C" w:rsidRPr="00CF6071" w14:paraId="23B21780" w14:textId="77777777" w:rsidTr="00262B98">
        <w:tc>
          <w:tcPr>
            <w:tcW w:w="7196" w:type="dxa"/>
            <w:shd w:val="clear" w:color="auto" w:fill="D9D9D9"/>
          </w:tcPr>
          <w:p w14:paraId="5C7BF596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A89634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195C" w:rsidRPr="00CF6071" w14:paraId="17A88504" w14:textId="77777777" w:rsidTr="00262B98">
        <w:tc>
          <w:tcPr>
            <w:tcW w:w="7196" w:type="dxa"/>
            <w:shd w:val="clear" w:color="auto" w:fill="auto"/>
          </w:tcPr>
          <w:p w14:paraId="023C3D48" w14:textId="77777777" w:rsidR="00025A7B" w:rsidRPr="00CF6071" w:rsidRDefault="00025A7B" w:rsidP="00025A7B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planos de los diferentes tipos de embarcaciones.</w:t>
            </w:r>
          </w:p>
          <w:p w14:paraId="5C0793F9" w14:textId="77777777" w:rsidR="00025A7B" w:rsidRDefault="003D5FA5" w:rsidP="00025A7B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Ubica los elementos de la estructura del casco, así como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los elementos utilizados en las diferentes</w:t>
            </w:r>
            <w:r w:rsidR="00025A7B" w:rsidRPr="00CF6071">
              <w:rPr>
                <w:rFonts w:ascii="Montserrat" w:hAnsi="Montserrat" w:cs="Arial"/>
              </w:rPr>
              <w:t xml:space="preserve"> maniobras de atraque/desatraque y fondeo</w:t>
            </w:r>
            <w:r w:rsidR="00D41ACF">
              <w:rPr>
                <w:rFonts w:ascii="Montserrat" w:hAnsi="Montserrat" w:cs="Arial"/>
              </w:rPr>
              <w:t>.</w:t>
            </w:r>
          </w:p>
          <w:p w14:paraId="29C4A6BB" w14:textId="77777777" w:rsidR="000C195C" w:rsidRPr="00CF6071" w:rsidRDefault="00025A7B" w:rsidP="00025A7B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Distingue las causas y efectos de los momentos flectores en la estructura del buque</w:t>
            </w:r>
          </w:p>
          <w:p w14:paraId="783D144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5A408292" w14:textId="77777777" w:rsidR="00025A7B" w:rsidRPr="00CF6071" w:rsidRDefault="003D5FA5" w:rsidP="00025A7B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77DE08A8" w14:textId="77777777" w:rsidR="00025A7B" w:rsidRPr="00CF6071" w:rsidRDefault="00025A7B" w:rsidP="00025A7B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1BFF0B45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226021D2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5CFE4144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211AAE96" w14:textId="77777777" w:rsidR="000C195C" w:rsidRPr="00CF6071" w:rsidRDefault="00025A7B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transmitiendo y recibiendo información de fuentes orales y escritas</w:t>
            </w:r>
          </w:p>
        </w:tc>
      </w:tr>
      <w:tr w:rsidR="000C195C" w:rsidRPr="00CF6071" w14:paraId="202D8C61" w14:textId="77777777" w:rsidTr="00262B98">
        <w:tc>
          <w:tcPr>
            <w:tcW w:w="14567" w:type="dxa"/>
            <w:gridSpan w:val="2"/>
            <w:shd w:val="clear" w:color="auto" w:fill="D9D9D9"/>
          </w:tcPr>
          <w:p w14:paraId="370399B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0C195C" w:rsidRPr="00CF6071" w14:paraId="63154F94" w14:textId="77777777" w:rsidTr="00262B98">
        <w:tc>
          <w:tcPr>
            <w:tcW w:w="14567" w:type="dxa"/>
            <w:gridSpan w:val="2"/>
            <w:shd w:val="clear" w:color="auto" w:fill="auto"/>
          </w:tcPr>
          <w:p w14:paraId="0E6F18DE" w14:textId="77777777" w:rsidR="00025A7B" w:rsidRPr="00D41ACF" w:rsidRDefault="00025A7B" w:rsidP="00025A7B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719B5E4" w14:textId="77777777" w:rsidR="00025A7B" w:rsidRPr="00D41ACF" w:rsidRDefault="00025A7B" w:rsidP="00025A7B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1063E358" w14:textId="77777777" w:rsidR="000C195C" w:rsidRPr="00D41ACF" w:rsidRDefault="00025A7B" w:rsidP="00025A7B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0C195C" w:rsidRPr="00CF6071" w14:paraId="248AC03D" w14:textId="77777777" w:rsidTr="00262B98">
        <w:tc>
          <w:tcPr>
            <w:tcW w:w="14567" w:type="dxa"/>
            <w:gridSpan w:val="2"/>
            <w:shd w:val="clear" w:color="auto" w:fill="D9D9D9"/>
          </w:tcPr>
          <w:p w14:paraId="439ACBD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195C" w:rsidRPr="00CF6071" w14:paraId="3C654DD7" w14:textId="77777777" w:rsidTr="00262B98">
        <w:tc>
          <w:tcPr>
            <w:tcW w:w="14567" w:type="dxa"/>
            <w:gridSpan w:val="2"/>
            <w:shd w:val="clear" w:color="auto" w:fill="auto"/>
          </w:tcPr>
          <w:p w14:paraId="79FDA26C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124D0744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301C8343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50E466B9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Síntesis </w:t>
            </w:r>
          </w:p>
          <w:p w14:paraId="6545A8B0" w14:textId="77777777" w:rsidR="000C195C" w:rsidRPr="00D41ACF" w:rsidRDefault="00025A7B" w:rsidP="00D8755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15680C25" w14:textId="77777777" w:rsidR="00D41ACF" w:rsidRDefault="00D41ACF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3A6B584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394"/>
        <w:gridCol w:w="4258"/>
        <w:gridCol w:w="1950"/>
        <w:gridCol w:w="2017"/>
        <w:gridCol w:w="2455"/>
      </w:tblGrid>
      <w:tr w:rsidR="000C195C" w:rsidRPr="00CF6071" w14:paraId="5AE55E65" w14:textId="77777777" w:rsidTr="002E62D4">
        <w:tc>
          <w:tcPr>
            <w:tcW w:w="1542" w:type="dxa"/>
            <w:shd w:val="clear" w:color="auto" w:fill="D9D9D9"/>
            <w:vAlign w:val="center"/>
          </w:tcPr>
          <w:p w14:paraId="3D8E6D22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94" w:type="dxa"/>
            <w:shd w:val="clear" w:color="auto" w:fill="D9D9D9"/>
            <w:vAlign w:val="center"/>
          </w:tcPr>
          <w:p w14:paraId="1BFD8593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7FA122C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258" w:type="dxa"/>
            <w:shd w:val="clear" w:color="auto" w:fill="D9D9D9"/>
            <w:vAlign w:val="center"/>
          </w:tcPr>
          <w:p w14:paraId="7F97FD8B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4E6BC5B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22D4901B" w14:textId="53834ADA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4FA91341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24548E57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8D37CC" w:rsidRPr="00CF6071" w14:paraId="5DA6825D" w14:textId="77777777" w:rsidTr="009543D7">
        <w:tc>
          <w:tcPr>
            <w:tcW w:w="1542" w:type="dxa"/>
            <w:shd w:val="clear" w:color="auto" w:fill="auto"/>
          </w:tcPr>
          <w:p w14:paraId="2C632AC6" w14:textId="77777777" w:rsidR="008D37CC" w:rsidRDefault="00D41AC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736CBED9" w14:textId="77777777" w:rsidR="00784676" w:rsidRPr="00CF6071" w:rsidRDefault="00784676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D7701B3" w14:textId="6EA835BA" w:rsidR="0049693F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lastRenderedPageBreak/>
              <w:t>06/10/25</w:t>
            </w:r>
          </w:p>
          <w:p w14:paraId="2547A994" w14:textId="789F4F6A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07/10/25</w:t>
            </w:r>
          </w:p>
          <w:p w14:paraId="7E0B01EF" w14:textId="38EA63F5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08/10/25</w:t>
            </w:r>
          </w:p>
          <w:p w14:paraId="6D8B13B6" w14:textId="50A8E6F8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09/10/25</w:t>
            </w:r>
          </w:p>
          <w:p w14:paraId="0C8E0917" w14:textId="5A0D647E" w:rsidR="00C92F5C" w:rsidRPr="00D41ACF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10/10/25</w:t>
            </w:r>
          </w:p>
          <w:p w14:paraId="69890080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7E50B7C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8F67DD9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346B397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A6485D1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D6E7438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16D8B9E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2920F3B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85F145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9B1EA6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3F39B2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392E5C7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585E44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</w:tc>
        <w:tc>
          <w:tcPr>
            <w:tcW w:w="2394" w:type="dxa"/>
            <w:shd w:val="clear" w:color="auto" w:fill="auto"/>
          </w:tcPr>
          <w:p w14:paraId="3C9246BD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>6.  Refuerzos de Proa y Popa</w:t>
            </w:r>
          </w:p>
          <w:p w14:paraId="5AE4E087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 xml:space="preserve">6.1 </w:t>
            </w:r>
            <w:r w:rsidR="003D5FA5" w:rsidRPr="00CF6071">
              <w:rPr>
                <w:rFonts w:ascii="Montserrat" w:hAnsi="Montserrat" w:cs="Arial"/>
                <w:bCs/>
              </w:rPr>
              <w:t>Refuerzos adicionales en proa y popa, para reforzar</w:t>
            </w:r>
          </w:p>
          <w:p w14:paraId="19867183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estructuralmente y soportar los golpes de mar.</w:t>
            </w:r>
          </w:p>
          <w:p w14:paraId="55BD7998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60EE8F3D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6.2 Construcción de la roda.</w:t>
            </w:r>
          </w:p>
          <w:p w14:paraId="3AF9FAE4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231ACD9A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6.3 Construcción del codaste en buques de una y dos hélices.</w:t>
            </w:r>
          </w:p>
          <w:p w14:paraId="564E5F71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17B04B5E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6.4 </w:t>
            </w:r>
            <w:r w:rsidR="003D5FA5" w:rsidRPr="00CF6071">
              <w:rPr>
                <w:rFonts w:ascii="Montserrat" w:hAnsi="Montserrat" w:cs="Arial"/>
                <w:bCs/>
              </w:rPr>
              <w:t>Construcción de los diferentes tipos de proa y popa</w:t>
            </w:r>
            <w:r w:rsidRPr="00CF6071">
              <w:rPr>
                <w:rFonts w:ascii="Montserrat" w:hAnsi="Montserrat" w:cs="Arial"/>
                <w:bCs/>
              </w:rPr>
              <w:t xml:space="preserve">, </w:t>
            </w:r>
          </w:p>
          <w:p w14:paraId="61481C67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mostrando sus conexiones estructurales.</w:t>
            </w:r>
          </w:p>
          <w:p w14:paraId="267691A8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258" w:type="dxa"/>
            <w:shd w:val="clear" w:color="auto" w:fill="auto"/>
            <w:vAlign w:val="center"/>
          </w:tcPr>
          <w:p w14:paraId="2DBEA5A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lastRenderedPageBreak/>
              <w:t>Inicio:</w:t>
            </w:r>
          </w:p>
          <w:p w14:paraId="05E51C42" w14:textId="77777777" w:rsidR="008D37CC" w:rsidRPr="00D41ACF" w:rsidRDefault="008D37CC" w:rsidP="006E0BBA">
            <w:pPr>
              <w:jc w:val="both"/>
              <w:rPr>
                <w:rFonts w:ascii="Montserrat" w:hAnsi="Montserrat"/>
                <w:bCs/>
              </w:rPr>
            </w:pPr>
            <w:r w:rsidRPr="00D41ACF">
              <w:rPr>
                <w:rFonts w:ascii="Montserrat" w:hAnsi="Montserrat"/>
                <w:bCs/>
              </w:rPr>
              <w:lastRenderedPageBreak/>
              <w:t xml:space="preserve">Lluvia de ideas </w:t>
            </w:r>
            <w:r w:rsidR="003D5FA5" w:rsidRPr="00D41ACF">
              <w:rPr>
                <w:rFonts w:ascii="Montserrat" w:hAnsi="Montserrat"/>
                <w:bCs/>
              </w:rPr>
              <w:t>del tema</w:t>
            </w:r>
            <w:r w:rsidRPr="00D41ACF">
              <w:rPr>
                <w:rFonts w:ascii="Montserrat" w:hAnsi="Montserrat"/>
                <w:bCs/>
              </w:rPr>
              <w:t xml:space="preserve"> que se abordaran en la sesión</w:t>
            </w:r>
          </w:p>
          <w:p w14:paraId="4179D2BD" w14:textId="77777777" w:rsidR="006E0BBA" w:rsidRPr="00D41ACF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7996706D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1B6408A6" w14:textId="77777777" w:rsidR="001568C4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Expone los tipos de proa, popa y sus características</w:t>
            </w:r>
          </w:p>
          <w:p w14:paraId="630F0B8B" w14:textId="708B6745" w:rsidR="00D41ACF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Dialogo discusión sobre el tema proa popa y sus características</w:t>
            </w:r>
            <w:r w:rsidR="00D41ACF">
              <w:rPr>
                <w:rFonts w:ascii="Montserrat" w:hAnsi="Montserrat" w:cs="Arial"/>
              </w:rPr>
              <w:t>.</w:t>
            </w:r>
          </w:p>
          <w:p w14:paraId="129ECE4A" w14:textId="2F05AA98" w:rsidR="00D41ACF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 xml:space="preserve">El docente presenta </w:t>
            </w:r>
            <w:r w:rsidR="008E2B4C">
              <w:rPr>
                <w:rFonts w:ascii="Montserrat" w:hAnsi="Montserrat" w:cs="Arial"/>
              </w:rPr>
              <w:t>v</w:t>
            </w:r>
            <w:r w:rsidRPr="00D41ACF">
              <w:rPr>
                <w:rFonts w:ascii="Montserrat" w:hAnsi="Montserrat" w:cs="Arial"/>
              </w:rPr>
              <w:t xml:space="preserve">ideos y presentaciones </w:t>
            </w:r>
            <w:r w:rsidR="003D5FA5" w:rsidRPr="00D41ACF">
              <w:rPr>
                <w:rFonts w:ascii="Montserrat" w:hAnsi="Montserrat" w:cs="Arial"/>
              </w:rPr>
              <w:t>PowerPoint</w:t>
            </w:r>
            <w:r w:rsidRPr="00D41ACF">
              <w:rPr>
                <w:rFonts w:ascii="Montserrat" w:hAnsi="Montserrat" w:cs="Arial"/>
              </w:rPr>
              <w:t xml:space="preserve"> comentados sobre refuerzos de proa y popa.</w:t>
            </w:r>
          </w:p>
          <w:p w14:paraId="715CA59A" w14:textId="77777777" w:rsidR="001568C4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El estudiante realiza síntesis de video</w:t>
            </w:r>
            <w:r w:rsidR="008E2B4C">
              <w:rPr>
                <w:rFonts w:ascii="Montserrat" w:hAnsi="Montserrat" w:cs="Arial"/>
              </w:rPr>
              <w:t>.</w:t>
            </w:r>
          </w:p>
          <w:p w14:paraId="0A49F20B" w14:textId="77777777" w:rsidR="001568C4" w:rsidRPr="00D41ACF" w:rsidRDefault="001568C4" w:rsidP="006E0BBA">
            <w:pPr>
              <w:jc w:val="both"/>
              <w:rPr>
                <w:rFonts w:ascii="Montserrat" w:hAnsi="Montserrat"/>
              </w:rPr>
            </w:pPr>
          </w:p>
          <w:p w14:paraId="4CF62B97" w14:textId="076E4BAF" w:rsidR="00D41ACF" w:rsidRPr="00D41ACF" w:rsidRDefault="008D37CC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Relacionar la participación de los diferentes organismos internacionales que regulan y norman la actividad marítima, investigando sus funciones y alcances, para su eficiente aplicación.</w:t>
            </w:r>
          </w:p>
          <w:p w14:paraId="1AF321A4" w14:textId="77777777" w:rsidR="00025A7B" w:rsidRPr="00D41ACF" w:rsidRDefault="00025A7B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El estudiante realiza organizador grafico Ubicas los refuerzos estructurales de un buque</w:t>
            </w:r>
          </w:p>
          <w:p w14:paraId="7C5E45A0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</w:p>
          <w:p w14:paraId="47A1FC0B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2C4F01A5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3D5FA5" w:rsidRPr="00D41ACF">
              <w:rPr>
                <w:rFonts w:ascii="Montserrat" w:hAnsi="Montserrat"/>
              </w:rPr>
              <w:t>línea</w:t>
            </w:r>
            <w:r w:rsidR="00D41ACF">
              <w:rPr>
                <w:rFonts w:ascii="Montserrat" w:hAnsi="Montserrat"/>
              </w:rPr>
              <w:t>.</w:t>
            </w:r>
          </w:p>
        </w:tc>
        <w:tc>
          <w:tcPr>
            <w:tcW w:w="1950" w:type="dxa"/>
            <w:shd w:val="clear" w:color="auto" w:fill="auto"/>
          </w:tcPr>
          <w:p w14:paraId="6DFEF400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68E394C4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7DCF0B46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48A1F0BD" w14:textId="6EDB5CFE" w:rsidR="008D37CC" w:rsidRPr="00CF6071" w:rsidRDefault="008D37CC" w:rsidP="002E62D4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079D4B58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386029CA" w14:textId="77777777" w:rsidR="008D37CC" w:rsidRPr="00D41ACF" w:rsidRDefault="008D37CC" w:rsidP="00D41AC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imágenes videos </w:t>
            </w:r>
          </w:p>
        </w:tc>
        <w:tc>
          <w:tcPr>
            <w:tcW w:w="2017" w:type="dxa"/>
            <w:shd w:val="clear" w:color="auto" w:fill="auto"/>
          </w:tcPr>
          <w:p w14:paraId="5C2FF469" w14:textId="77777777" w:rsidR="008D37CC" w:rsidRPr="00CF6071" w:rsidRDefault="001568C4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36C04BAB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0A23ABB4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157EBDEF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</w:p>
          <w:p w14:paraId="3A492D60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</w:p>
          <w:p w14:paraId="245E9484" w14:textId="77777777" w:rsidR="001568C4" w:rsidRPr="002E62D4" w:rsidRDefault="001568C4" w:rsidP="002E62D4">
            <w:p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Síntesis de video</w:t>
            </w:r>
          </w:p>
          <w:p w14:paraId="5B746138" w14:textId="2AD3B743" w:rsidR="008D37CC" w:rsidRPr="002E62D4" w:rsidRDefault="00E311FD" w:rsidP="002E62D4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10</w:t>
            </w:r>
            <w:r w:rsidR="002E62D4" w:rsidRPr="002E62D4">
              <w:rPr>
                <w:rFonts w:ascii="Montserrat" w:hAnsi="Montserrat" w:cs="Arial"/>
              </w:rPr>
              <w:t>%</w:t>
            </w:r>
          </w:p>
        </w:tc>
        <w:tc>
          <w:tcPr>
            <w:tcW w:w="2455" w:type="dxa"/>
            <w:shd w:val="clear" w:color="auto" w:fill="auto"/>
          </w:tcPr>
          <w:p w14:paraId="1AC2964F" w14:textId="35DD2315" w:rsidR="00D87552" w:rsidRPr="002E62D4" w:rsidRDefault="002E62D4" w:rsidP="002E62D4">
            <w:pPr>
              <w:jc w:val="center"/>
              <w:rPr>
                <w:rFonts w:ascii="Montserrat" w:hAnsi="Montserrat" w:cs="Arial"/>
                <w:bCs/>
              </w:rPr>
            </w:pPr>
            <w:r w:rsidRPr="002E62D4">
              <w:rPr>
                <w:rFonts w:ascii="Montserrat" w:hAnsi="Montserrat" w:cs="Arial"/>
                <w:bCs/>
              </w:rPr>
              <w:lastRenderedPageBreak/>
              <w:t>N/A</w:t>
            </w:r>
          </w:p>
          <w:p w14:paraId="360D1CEE" w14:textId="77777777" w:rsidR="00D87552" w:rsidRPr="00CF6071" w:rsidRDefault="00D87552" w:rsidP="00CF23EB">
            <w:pPr>
              <w:rPr>
                <w:rFonts w:ascii="Montserrat" w:hAnsi="Montserrat" w:cs="Arial"/>
                <w:b/>
              </w:rPr>
            </w:pPr>
          </w:p>
          <w:p w14:paraId="301BB433" w14:textId="77777777" w:rsidR="00D87552" w:rsidRPr="00CF6071" w:rsidRDefault="00D87552" w:rsidP="00CF23EB">
            <w:pPr>
              <w:rPr>
                <w:rFonts w:ascii="Montserrat" w:hAnsi="Montserrat" w:cs="Arial"/>
                <w:b/>
              </w:rPr>
            </w:pPr>
          </w:p>
          <w:p w14:paraId="7F6B1FA5" w14:textId="6361FBD1" w:rsidR="00D87552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N/A.</w:t>
            </w:r>
          </w:p>
          <w:p w14:paraId="2D16D464" w14:textId="77777777" w:rsidR="002E62D4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253824" w14:textId="77777777" w:rsidR="002E62D4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CDB31FB" w14:textId="77777777" w:rsidR="002E62D4" w:rsidRPr="00CF6071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A9F7C0" w14:textId="77777777" w:rsidR="00D87552" w:rsidRPr="00CF6071" w:rsidRDefault="00D87552" w:rsidP="00D87552">
            <w:pPr>
              <w:jc w:val="center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Rubrica</w:t>
            </w:r>
          </w:p>
          <w:p w14:paraId="52924F80" w14:textId="77777777" w:rsidR="00D87552" w:rsidRPr="00CF6071" w:rsidRDefault="00D87552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00B7AB" w14:textId="77777777" w:rsidR="008D37CC" w:rsidRPr="00CF6071" w:rsidRDefault="008D37CC" w:rsidP="00CF23EB">
            <w:pPr>
              <w:rPr>
                <w:rFonts w:ascii="Montserrat" w:hAnsi="Montserrat" w:cs="Arial"/>
                <w:b/>
              </w:rPr>
            </w:pPr>
          </w:p>
          <w:p w14:paraId="0092F09E" w14:textId="77777777" w:rsidR="008D37CC" w:rsidRPr="00CF6071" w:rsidRDefault="008D37CC" w:rsidP="00CF23EB">
            <w:pPr>
              <w:rPr>
                <w:rFonts w:ascii="Montserrat" w:hAnsi="Montserrat"/>
              </w:rPr>
            </w:pPr>
          </w:p>
          <w:p w14:paraId="20259A8B" w14:textId="77777777" w:rsidR="008D37CC" w:rsidRPr="00CF6071" w:rsidRDefault="008D37CC" w:rsidP="00CF23E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63E5B63E" w14:textId="77777777" w:rsidTr="00262B98">
        <w:tc>
          <w:tcPr>
            <w:tcW w:w="14616" w:type="dxa"/>
            <w:gridSpan w:val="6"/>
            <w:shd w:val="clear" w:color="auto" w:fill="D9D9D9"/>
          </w:tcPr>
          <w:p w14:paraId="57E4142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C195C" w:rsidRPr="00CF6071" w14:paraId="0CD18B68" w14:textId="77777777" w:rsidTr="00262B98">
        <w:tc>
          <w:tcPr>
            <w:tcW w:w="14616" w:type="dxa"/>
            <w:gridSpan w:val="6"/>
            <w:shd w:val="clear" w:color="auto" w:fill="auto"/>
          </w:tcPr>
          <w:p w14:paraId="7E8D4A74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0D6E2D7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56D3FD3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1DA6C50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8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1E29742" w14:textId="77777777" w:rsidR="000C195C" w:rsidRPr="00D41ACF" w:rsidRDefault="00155665" w:rsidP="00FA628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9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21EACB8C" w14:textId="77777777" w:rsidTr="00262B98">
        <w:tc>
          <w:tcPr>
            <w:tcW w:w="14616" w:type="dxa"/>
            <w:gridSpan w:val="6"/>
            <w:shd w:val="clear" w:color="auto" w:fill="D9D9D9"/>
          </w:tcPr>
          <w:p w14:paraId="5DDDD2B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772D223D" w14:textId="77777777" w:rsidTr="006F767A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4179146" w14:textId="77777777" w:rsidR="00144FF3" w:rsidRPr="00CF6071" w:rsidRDefault="00144FF3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7AD44C76" w14:textId="77777777" w:rsidTr="00262B98">
        <w:tc>
          <w:tcPr>
            <w:tcW w:w="14616" w:type="dxa"/>
            <w:gridSpan w:val="6"/>
            <w:shd w:val="clear" w:color="auto" w:fill="D9D9D9"/>
          </w:tcPr>
          <w:p w14:paraId="19876903" w14:textId="77777777" w:rsidR="000C195C" w:rsidRPr="00CF6071" w:rsidRDefault="00D41ACF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OBSERVACIONES</w:t>
            </w:r>
          </w:p>
        </w:tc>
      </w:tr>
      <w:tr w:rsidR="000C195C" w:rsidRPr="00CF6071" w14:paraId="53787F9B" w14:textId="77777777" w:rsidTr="00262B98">
        <w:tc>
          <w:tcPr>
            <w:tcW w:w="14616" w:type="dxa"/>
            <w:gridSpan w:val="6"/>
            <w:shd w:val="clear" w:color="auto" w:fill="auto"/>
          </w:tcPr>
          <w:p w14:paraId="63C9E58F" w14:textId="77777777" w:rsidR="006D2F48" w:rsidRPr="00CF6071" w:rsidRDefault="006D2F48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0C44349" w14:textId="77777777" w:rsidR="000C195C" w:rsidRPr="00CF6071" w:rsidRDefault="000C19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8"/>
        <w:gridCol w:w="7282"/>
      </w:tblGrid>
      <w:tr w:rsidR="000C195C" w:rsidRPr="00CF6071" w14:paraId="07B4C032" w14:textId="77777777" w:rsidTr="00262B98">
        <w:tc>
          <w:tcPr>
            <w:tcW w:w="7196" w:type="dxa"/>
            <w:shd w:val="clear" w:color="auto" w:fill="D9D9D9"/>
          </w:tcPr>
          <w:p w14:paraId="1456298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VII</w:t>
            </w:r>
          </w:p>
        </w:tc>
        <w:tc>
          <w:tcPr>
            <w:tcW w:w="7371" w:type="dxa"/>
            <w:shd w:val="clear" w:color="auto" w:fill="D9D9D9"/>
          </w:tcPr>
          <w:p w14:paraId="4883E9F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2FF8DB11" w14:textId="77777777" w:rsidTr="00262B98">
        <w:tc>
          <w:tcPr>
            <w:tcW w:w="7196" w:type="dxa"/>
            <w:shd w:val="clear" w:color="auto" w:fill="auto"/>
          </w:tcPr>
          <w:p w14:paraId="3C3DE880" w14:textId="77777777" w:rsidR="00D41ACF" w:rsidRPr="00D41ACF" w:rsidRDefault="007F15EA" w:rsidP="00D41A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7.  Equipo de carga/descarga</w:t>
            </w:r>
          </w:p>
          <w:p w14:paraId="2E0D4207" w14:textId="77777777" w:rsidR="000C195C" w:rsidRPr="00CF6071" w:rsidRDefault="000C195C" w:rsidP="007F15E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4DAAE3FA" w14:textId="2A1FC833" w:rsidR="000C195C" w:rsidRPr="00CF6071" w:rsidRDefault="002E62D4" w:rsidP="004713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Identifica y</w:t>
            </w:r>
            <w:r w:rsidR="004713C4" w:rsidRPr="00CF6071">
              <w:rPr>
                <w:rFonts w:ascii="Montserrat" w:hAnsi="Montserrat" w:cs="Arial"/>
              </w:rPr>
              <w:t xml:space="preserve">  describe  la  distribución  de  los  componentes usados  en  maniobras  de  carga,  analizando  sus características e implicaciones, para las operaciones de carga/descarga en forma segura</w:t>
            </w:r>
          </w:p>
        </w:tc>
      </w:tr>
      <w:tr w:rsidR="000C195C" w:rsidRPr="00CF6071" w14:paraId="74854E6A" w14:textId="77777777" w:rsidTr="00262B98">
        <w:tc>
          <w:tcPr>
            <w:tcW w:w="7196" w:type="dxa"/>
            <w:shd w:val="clear" w:color="auto" w:fill="D9D9D9"/>
          </w:tcPr>
          <w:p w14:paraId="78F8EE9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0E5374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713C4" w:rsidRPr="00CF6071" w14:paraId="3879469C" w14:textId="77777777" w:rsidTr="00262B98">
        <w:tc>
          <w:tcPr>
            <w:tcW w:w="7196" w:type="dxa"/>
            <w:shd w:val="clear" w:color="auto" w:fill="auto"/>
          </w:tcPr>
          <w:p w14:paraId="391E333E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planos de los diferentes tipos de embarcaciones.</w:t>
            </w:r>
          </w:p>
          <w:p w14:paraId="56A0A4C5" w14:textId="60D8BF7B" w:rsidR="004713C4" w:rsidRPr="00CF6071" w:rsidRDefault="003D5FA5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Ubica los elementos de la estructura del casco, así </w:t>
            </w:r>
            <w:r w:rsidR="006D2F48" w:rsidRPr="00CF6071">
              <w:rPr>
                <w:rFonts w:ascii="Montserrat" w:hAnsi="Montserrat" w:cs="Arial"/>
              </w:rPr>
              <w:t>como los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2E62D4" w:rsidRPr="00CF6071">
              <w:rPr>
                <w:rFonts w:ascii="Montserrat" w:hAnsi="Montserrat" w:cs="Arial"/>
              </w:rPr>
              <w:t>elementos utilizados</w:t>
            </w:r>
          </w:p>
          <w:p w14:paraId="6BDDEBD6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los elementos utilizados en las operaciones de carga y descarga.</w:t>
            </w:r>
          </w:p>
          <w:p w14:paraId="3BAD5B84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Reconoce los diferentes tipos de tanque, utilizados para la autonomía y estabilidad de la embarcación.</w:t>
            </w:r>
          </w:p>
        </w:tc>
        <w:tc>
          <w:tcPr>
            <w:tcW w:w="7371" w:type="dxa"/>
            <w:shd w:val="clear" w:color="auto" w:fill="auto"/>
          </w:tcPr>
          <w:p w14:paraId="049CAAA7" w14:textId="77777777" w:rsidR="004713C4" w:rsidRPr="00CF6071" w:rsidRDefault="003D5FA5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94B7807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2F48503A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 Utiliza las tecnologías de la información y comunicación con eficacia y eficiencia.</w:t>
            </w:r>
          </w:p>
          <w:p w14:paraId="043A96F1" w14:textId="77777777" w:rsidR="004713C4" w:rsidRPr="00CF6071" w:rsidRDefault="004713C4" w:rsidP="004713C4">
            <w:pPr>
              <w:pStyle w:val="Prrafodelista"/>
              <w:ind w:left="720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Decide con certeza en disyuntivas del campo ético y profesional.</w:t>
            </w:r>
          </w:p>
          <w:p w14:paraId="56BD552B" w14:textId="77777777" w:rsidR="004713C4" w:rsidRPr="006D2F48" w:rsidRDefault="004713C4" w:rsidP="006D2F48">
            <w:pPr>
              <w:pStyle w:val="Prrafodelista"/>
              <w:ind w:left="317" w:firstLine="14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Colabora eficazmente en equipos multidisciplinarios.</w:t>
            </w:r>
          </w:p>
        </w:tc>
      </w:tr>
      <w:tr w:rsidR="004713C4" w:rsidRPr="00CF6071" w14:paraId="72D3EF5C" w14:textId="77777777" w:rsidTr="00262B98">
        <w:tc>
          <w:tcPr>
            <w:tcW w:w="14567" w:type="dxa"/>
            <w:gridSpan w:val="2"/>
            <w:shd w:val="clear" w:color="auto" w:fill="D9D9D9"/>
          </w:tcPr>
          <w:p w14:paraId="1F96AF68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713C4" w:rsidRPr="00CF6071" w14:paraId="59444B73" w14:textId="77777777" w:rsidTr="00262B98">
        <w:tc>
          <w:tcPr>
            <w:tcW w:w="14567" w:type="dxa"/>
            <w:gridSpan w:val="2"/>
            <w:shd w:val="clear" w:color="auto" w:fill="auto"/>
          </w:tcPr>
          <w:p w14:paraId="4792A0AC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F2AB0E3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03D0DC78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EA69F90" w14:textId="77777777" w:rsidR="004713C4" w:rsidRPr="00D41ACF" w:rsidRDefault="004713C4" w:rsidP="00C037C3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4713C4" w:rsidRPr="00CF6071" w14:paraId="6652DEDB" w14:textId="77777777" w:rsidTr="00262B98">
        <w:tc>
          <w:tcPr>
            <w:tcW w:w="14567" w:type="dxa"/>
            <w:gridSpan w:val="2"/>
            <w:shd w:val="clear" w:color="auto" w:fill="D9D9D9"/>
          </w:tcPr>
          <w:p w14:paraId="2C0F6999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713C4" w:rsidRPr="00CF6071" w14:paraId="48E9F376" w14:textId="77777777" w:rsidTr="00262B98">
        <w:tc>
          <w:tcPr>
            <w:tcW w:w="14567" w:type="dxa"/>
            <w:gridSpan w:val="2"/>
            <w:shd w:val="clear" w:color="auto" w:fill="auto"/>
          </w:tcPr>
          <w:p w14:paraId="143C7451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6E470B75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368F8502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AEE8128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6ADDB6CB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Síntesis</w:t>
            </w:r>
          </w:p>
          <w:p w14:paraId="56BA6CBA" w14:textId="77777777" w:rsidR="004713C4" w:rsidRPr="00D41ACF" w:rsidRDefault="004713C4" w:rsidP="00C037C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Dialogo discusión </w:t>
            </w:r>
          </w:p>
        </w:tc>
      </w:tr>
    </w:tbl>
    <w:p w14:paraId="522DD22E" w14:textId="77777777" w:rsidR="0093742F" w:rsidRDefault="0093742F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E50028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8"/>
        <w:gridCol w:w="2571"/>
        <w:gridCol w:w="2656"/>
        <w:gridCol w:w="1212"/>
        <w:gridCol w:w="2261"/>
        <w:gridCol w:w="2005"/>
        <w:gridCol w:w="2339"/>
        <w:gridCol w:w="44"/>
      </w:tblGrid>
      <w:tr w:rsidR="000C195C" w:rsidRPr="00CF6071" w14:paraId="3FF32E2B" w14:textId="77777777" w:rsidTr="009D669B">
        <w:tc>
          <w:tcPr>
            <w:tcW w:w="1536" w:type="dxa"/>
            <w:shd w:val="clear" w:color="auto" w:fill="D9D9D9"/>
          </w:tcPr>
          <w:p w14:paraId="6643E96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683" w:type="dxa"/>
            <w:shd w:val="clear" w:color="auto" w:fill="D9D9D9"/>
          </w:tcPr>
          <w:p w14:paraId="565D08D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A2877A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52" w:type="dxa"/>
            <w:gridSpan w:val="2"/>
            <w:shd w:val="clear" w:color="auto" w:fill="D9D9D9"/>
          </w:tcPr>
          <w:p w14:paraId="0D82CB7D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DC52604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</w:tcPr>
          <w:p w14:paraId="3F505CB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005" w:type="dxa"/>
            <w:shd w:val="clear" w:color="auto" w:fill="D9D9D9"/>
          </w:tcPr>
          <w:p w14:paraId="0901BCA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0" w:type="dxa"/>
            <w:gridSpan w:val="2"/>
            <w:shd w:val="clear" w:color="auto" w:fill="D9D9D9"/>
          </w:tcPr>
          <w:p w14:paraId="22AF739E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8D37CC" w:rsidRPr="00CF6071" w14:paraId="463C11EC" w14:textId="77777777" w:rsidTr="00127C00">
        <w:trPr>
          <w:trHeight w:val="5812"/>
        </w:trPr>
        <w:tc>
          <w:tcPr>
            <w:tcW w:w="1536" w:type="dxa"/>
            <w:shd w:val="clear" w:color="auto" w:fill="auto"/>
          </w:tcPr>
          <w:p w14:paraId="6F3F032E" w14:textId="77777777" w:rsidR="008D37CC" w:rsidRDefault="00061DAF" w:rsidP="007F3BB7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lastRenderedPageBreak/>
              <w:t>5</w:t>
            </w:r>
            <w:r w:rsidR="008D37CC" w:rsidRPr="00CF6071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5F69FA90" w14:textId="77777777" w:rsidR="009543D7" w:rsidRPr="00CF6071" w:rsidRDefault="009543D7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46A462D" w14:textId="17832FC2" w:rsidR="009543D7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13/10/25</w:t>
            </w:r>
          </w:p>
          <w:p w14:paraId="0D96B715" w14:textId="1E6DFB93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14/10/25</w:t>
            </w:r>
          </w:p>
          <w:p w14:paraId="7D138BBF" w14:textId="2C72B36E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15/10/25</w:t>
            </w:r>
          </w:p>
          <w:p w14:paraId="6E1793A1" w14:textId="73390088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16/10/25</w:t>
            </w:r>
          </w:p>
          <w:p w14:paraId="76321D96" w14:textId="595B87D3" w:rsidR="00C92F5C" w:rsidRPr="00D41ACF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17/10/25</w:t>
            </w:r>
          </w:p>
          <w:p w14:paraId="0C131B78" w14:textId="77777777" w:rsidR="0049693F" w:rsidRPr="009D669B" w:rsidRDefault="0049693F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4118C61" w14:textId="77777777" w:rsidR="0049693F" w:rsidRPr="009D669B" w:rsidRDefault="0049693F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0435183" w14:textId="77777777" w:rsidR="00480424" w:rsidRPr="009D669B" w:rsidRDefault="00480424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19AD41F" w14:textId="77777777" w:rsidR="007F3BB7" w:rsidRPr="009D669B" w:rsidRDefault="007F3BB7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BC898AE" w14:textId="77777777" w:rsidR="007F3BB7" w:rsidRPr="009D669B" w:rsidRDefault="007F3BB7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99628F2" w14:textId="77777777" w:rsidR="00E04C3C" w:rsidRPr="009D669B" w:rsidRDefault="00E04C3C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0ADAEAB" w14:textId="77777777" w:rsidR="00E04C3C" w:rsidRPr="009D669B" w:rsidRDefault="00E04C3C" w:rsidP="00E04C3C">
            <w:pPr>
              <w:rPr>
                <w:rFonts w:ascii="Montserrat" w:hAnsi="Montserrat" w:cs="Arial"/>
                <w:lang w:val="en-US"/>
              </w:rPr>
            </w:pPr>
          </w:p>
          <w:p w14:paraId="3212BF66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14456767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459C8880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212D652D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658F3E8B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435F5A79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3C1EB716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0162ACC0" w14:textId="77777777" w:rsidR="008D37CC" w:rsidRPr="009D669B" w:rsidRDefault="008D37CC" w:rsidP="00262B98">
            <w:pPr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683" w:type="dxa"/>
            <w:shd w:val="clear" w:color="auto" w:fill="auto"/>
          </w:tcPr>
          <w:p w14:paraId="4189E87D" w14:textId="77777777" w:rsidR="008D37CC" w:rsidRDefault="00E93B87" w:rsidP="00144FF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7</w:t>
            </w:r>
            <w:r w:rsidR="008D37CC" w:rsidRPr="00CF6071">
              <w:rPr>
                <w:rFonts w:ascii="Montserrat" w:hAnsi="Montserrat" w:cs="Arial"/>
                <w:b/>
              </w:rPr>
              <w:t>.  Equipo de carga/descarga</w:t>
            </w:r>
          </w:p>
          <w:p w14:paraId="62A8D9BA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  <w:b/>
              </w:rPr>
            </w:pPr>
          </w:p>
          <w:p w14:paraId="02B5A37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7.1 Estanqueidad en </w:t>
            </w:r>
            <w:r w:rsidR="003D5FA5" w:rsidRPr="00CF6071">
              <w:rPr>
                <w:rFonts w:ascii="Montserrat" w:hAnsi="Montserrat" w:cs="Arial"/>
              </w:rPr>
              <w:t>las tapas</w:t>
            </w:r>
            <w:r w:rsidR="004830CF">
              <w:rPr>
                <w:rFonts w:ascii="Montserrat" w:hAnsi="Montserrat" w:cs="Arial"/>
              </w:rPr>
              <w:t xml:space="preserve"> de</w:t>
            </w:r>
            <w:r w:rsidRPr="00CF6071">
              <w:rPr>
                <w:rFonts w:ascii="Montserrat" w:hAnsi="Montserrat" w:cs="Arial"/>
              </w:rPr>
              <w:t xml:space="preserve"> escotillas mecánicas modernas.</w:t>
            </w:r>
          </w:p>
          <w:p w14:paraId="0D4CDF7B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59261D9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7.2 Estanqueidad en accesos.</w:t>
            </w:r>
          </w:p>
          <w:p w14:paraId="264A2BA0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06785466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7.3 Limpieza de </w:t>
            </w:r>
            <w:r w:rsidR="003D5FA5" w:rsidRPr="00CF6071">
              <w:rPr>
                <w:rFonts w:ascii="Montserrat" w:hAnsi="Montserrat" w:cs="Arial"/>
              </w:rPr>
              <w:t>las tapas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4830CF">
              <w:rPr>
                <w:rFonts w:ascii="Montserrat" w:hAnsi="Montserrat" w:cs="Arial"/>
              </w:rPr>
              <w:t xml:space="preserve">de </w:t>
            </w:r>
            <w:r w:rsidRPr="00CF6071">
              <w:rPr>
                <w:rFonts w:ascii="Montserrat" w:hAnsi="Montserrat" w:cs="Arial"/>
              </w:rPr>
              <w:t>escotillas.</w:t>
            </w:r>
          </w:p>
          <w:p w14:paraId="514A742B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3057686B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7.4 Pontones portátiles.</w:t>
            </w:r>
          </w:p>
          <w:p w14:paraId="2B33796D" w14:textId="77777777" w:rsidR="004633EC" w:rsidRPr="00CF6071" w:rsidRDefault="004633EC" w:rsidP="00144FF3">
            <w:pPr>
              <w:jc w:val="both"/>
              <w:rPr>
                <w:rFonts w:ascii="Montserrat" w:hAnsi="Montserrat" w:cs="Arial"/>
              </w:rPr>
            </w:pPr>
          </w:p>
          <w:p w14:paraId="244D9FB3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7.5 Tapa escotillas hidráulicas.</w:t>
            </w:r>
          </w:p>
          <w:p w14:paraId="50F44CCD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</w:rPr>
            </w:pPr>
          </w:p>
          <w:p w14:paraId="473325D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7.6 </w:t>
            </w:r>
            <w:r w:rsidR="003D5FA5" w:rsidRPr="00CF6071">
              <w:rPr>
                <w:rFonts w:ascii="Montserrat" w:hAnsi="Montserrat" w:cs="Arial"/>
              </w:rPr>
              <w:t>Descripción de la construcción de grúas y plumas de</w:t>
            </w:r>
          </w:p>
          <w:p w14:paraId="103FB35A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carga.</w:t>
            </w:r>
          </w:p>
          <w:p w14:paraId="76D03C0A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</w:rPr>
            </w:pPr>
          </w:p>
          <w:p w14:paraId="2D9C3C40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 xml:space="preserve">7.7 </w:t>
            </w:r>
            <w:r w:rsidR="003D5FA5" w:rsidRPr="00CF6071">
              <w:rPr>
                <w:rFonts w:ascii="Montserrat" w:hAnsi="Montserrat" w:cs="Arial"/>
              </w:rPr>
              <w:t>Descripción de la construcción de mástiles y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4830CF" w:rsidRPr="004830CF">
              <w:rPr>
                <w:rFonts w:ascii="Montserrat" w:hAnsi="Montserrat" w:cs="Arial"/>
                <w:i/>
              </w:rPr>
              <w:t xml:space="preserve">King </w:t>
            </w:r>
            <w:r w:rsidRPr="004830CF">
              <w:rPr>
                <w:rFonts w:ascii="Montserrat" w:hAnsi="Montserrat" w:cs="Arial"/>
                <w:i/>
              </w:rPr>
              <w:t>posts</w:t>
            </w:r>
            <w:r w:rsidRPr="00CF6071">
              <w:rPr>
                <w:rFonts w:ascii="Montserrat" w:hAnsi="Montserrat" w:cs="Arial"/>
              </w:rPr>
              <w:t>. Forma de soportar su base.</w:t>
            </w:r>
          </w:p>
          <w:p w14:paraId="5DC03D63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152" w:type="dxa"/>
            <w:gridSpan w:val="2"/>
            <w:shd w:val="clear" w:color="auto" w:fill="auto"/>
            <w:vAlign w:val="center"/>
          </w:tcPr>
          <w:p w14:paraId="32FFEC8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1F21267F" w14:textId="77777777" w:rsidR="003D5FA5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 docente con cuestionamiento directo sobre los equipos de carga y descarga en el buque que investigaron previamente los estudiantes</w:t>
            </w:r>
          </w:p>
          <w:p w14:paraId="55CEA5DC" w14:textId="77777777" w:rsidR="003D5FA5" w:rsidRPr="00D41ACF" w:rsidRDefault="003D5FA5" w:rsidP="006E0BBA">
            <w:pPr>
              <w:jc w:val="both"/>
              <w:rPr>
                <w:rFonts w:ascii="Montserrat" w:hAnsi="Montserrat"/>
              </w:rPr>
            </w:pPr>
          </w:p>
          <w:p w14:paraId="73BDCCF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0281B043" w14:textId="734DF97B" w:rsidR="00D41ACF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docente Explica la importancia de la estanquidad en los espacios de carga</w:t>
            </w:r>
            <w:r w:rsidR="00D41ACF">
              <w:rPr>
                <w:rFonts w:ascii="Montserrat" w:hAnsi="Montserrat"/>
              </w:rPr>
              <w:t>.</w:t>
            </w:r>
          </w:p>
          <w:p w14:paraId="5B7C02DD" w14:textId="7541AB1A" w:rsidR="004713C4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Expone el cierre de estancos</w:t>
            </w:r>
            <w:r w:rsidR="00D41ACF">
              <w:rPr>
                <w:rFonts w:ascii="Montserrat" w:hAnsi="Montserrat"/>
              </w:rPr>
              <w:t>.</w:t>
            </w:r>
          </w:p>
          <w:p w14:paraId="2EA2B955" w14:textId="676A54BC" w:rsidR="006D2F48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El/la estudiante   generara presentaciones </w:t>
            </w:r>
            <w:r w:rsidR="003D5FA5" w:rsidRPr="00D41ACF">
              <w:rPr>
                <w:rFonts w:ascii="Montserrat" w:hAnsi="Montserrat"/>
              </w:rPr>
              <w:t>PowerPoint</w:t>
            </w:r>
            <w:r w:rsidRPr="00D41ACF">
              <w:rPr>
                <w:rFonts w:ascii="Montserrat" w:hAnsi="Montserrat"/>
              </w:rPr>
              <w:t xml:space="preserve"> comentados sobre. la estructura de los distintos tipos de cierre y presenta los distintos tipos de mecanismos de cierres plumas y grúas.</w:t>
            </w:r>
          </w:p>
          <w:p w14:paraId="33ACB431" w14:textId="77777777" w:rsidR="004713C4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El/la estudiante observa el video proyectado y comenta algunas inquietudes o afirmaciones sobre el video revisado y elabora síntesis</w:t>
            </w:r>
          </w:p>
          <w:p w14:paraId="03898C21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</w:p>
          <w:p w14:paraId="4ED176AC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54C29686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4713C4" w:rsidRPr="00D41ACF">
              <w:rPr>
                <w:rFonts w:ascii="Montserrat" w:hAnsi="Montserrat"/>
              </w:rPr>
              <w:t>línea</w:t>
            </w:r>
          </w:p>
        </w:tc>
        <w:tc>
          <w:tcPr>
            <w:tcW w:w="1810" w:type="dxa"/>
            <w:shd w:val="clear" w:color="auto" w:fill="auto"/>
          </w:tcPr>
          <w:p w14:paraId="72A3267E" w14:textId="295E05AC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Laptop</w:t>
            </w:r>
          </w:p>
          <w:p w14:paraId="7808AA21" w14:textId="77777777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Presentación en Video</w:t>
            </w:r>
          </w:p>
          <w:p w14:paraId="7F73A5A7" w14:textId="77777777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imágenes</w:t>
            </w:r>
          </w:p>
        </w:tc>
        <w:tc>
          <w:tcPr>
            <w:tcW w:w="2005" w:type="dxa"/>
            <w:shd w:val="clear" w:color="auto" w:fill="auto"/>
          </w:tcPr>
          <w:p w14:paraId="12A6E6A4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Participación en dialogo discusión</w:t>
            </w:r>
          </w:p>
          <w:p w14:paraId="27EAD581" w14:textId="1DC1A5F7" w:rsidR="004713C4" w:rsidRPr="00CF6071" w:rsidRDefault="002E62D4" w:rsidP="004713C4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  <w:r w:rsidR="00E311FD">
              <w:rPr>
                <w:rFonts w:ascii="Montserrat" w:hAnsi="Montserrat"/>
              </w:rPr>
              <w:t>5</w:t>
            </w:r>
            <w:r>
              <w:rPr>
                <w:rFonts w:ascii="Montserrat" w:hAnsi="Montserrat"/>
              </w:rPr>
              <w:t>%</w:t>
            </w:r>
          </w:p>
          <w:p w14:paraId="770D8AFB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5D99A635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6A8A362A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534CCD36" w14:textId="77777777" w:rsidR="004713C4" w:rsidRPr="00CF6071" w:rsidRDefault="004713C4" w:rsidP="004713C4">
            <w:pPr>
              <w:jc w:val="center"/>
              <w:rPr>
                <w:rFonts w:ascii="Montserrat" w:hAnsi="Montserrat"/>
                <w:highlight w:val="yellow"/>
              </w:rPr>
            </w:pPr>
            <w:r w:rsidRPr="00CF6071">
              <w:rPr>
                <w:rFonts w:ascii="Montserrat" w:hAnsi="Montserrat"/>
              </w:rPr>
              <w:t>Síntesis de video</w:t>
            </w:r>
          </w:p>
          <w:p w14:paraId="4469764C" w14:textId="77777777" w:rsidR="008D37CC" w:rsidRPr="00CF6071" w:rsidRDefault="008D37CC" w:rsidP="004713C4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430" w:type="dxa"/>
            <w:gridSpan w:val="2"/>
            <w:shd w:val="clear" w:color="auto" w:fill="auto"/>
          </w:tcPr>
          <w:p w14:paraId="1CEC07BF" w14:textId="13F49753" w:rsidR="004713C4" w:rsidRPr="00CF6071" w:rsidRDefault="002E62D4" w:rsidP="004713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25F1DE77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4AF037EC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7C9E3784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5CC4BA8A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02351614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1D2C4411" w14:textId="23E2F84F" w:rsidR="008D37CC" w:rsidRPr="002E62D4" w:rsidRDefault="002E62D4" w:rsidP="002E62D4">
            <w:p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N/A</w:t>
            </w:r>
          </w:p>
        </w:tc>
      </w:tr>
      <w:tr w:rsidR="000C195C" w:rsidRPr="00CF6071" w14:paraId="518141D2" w14:textId="77777777" w:rsidTr="000A1311">
        <w:tc>
          <w:tcPr>
            <w:tcW w:w="14616" w:type="dxa"/>
            <w:gridSpan w:val="8"/>
            <w:shd w:val="clear" w:color="auto" w:fill="D9D9D9"/>
          </w:tcPr>
          <w:p w14:paraId="09886B19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6C8A628E" w14:textId="77777777" w:rsidTr="000A1311">
        <w:tc>
          <w:tcPr>
            <w:tcW w:w="14616" w:type="dxa"/>
            <w:gridSpan w:val="8"/>
            <w:shd w:val="clear" w:color="auto" w:fill="auto"/>
          </w:tcPr>
          <w:p w14:paraId="66C707C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7C824C1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DAEC0D0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2427C21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0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44E57C8" w14:textId="77777777" w:rsidR="000C195C" w:rsidRPr="00CF6071" w:rsidRDefault="00155665" w:rsidP="00FA628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1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09F3E48E" w14:textId="77777777" w:rsidTr="000A1311">
        <w:tc>
          <w:tcPr>
            <w:tcW w:w="14616" w:type="dxa"/>
            <w:gridSpan w:val="8"/>
            <w:shd w:val="clear" w:color="auto" w:fill="D9D9D9"/>
          </w:tcPr>
          <w:p w14:paraId="13F3C5B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62EC6F50" w14:textId="77777777" w:rsidTr="000A1311">
        <w:tc>
          <w:tcPr>
            <w:tcW w:w="14616" w:type="dxa"/>
            <w:gridSpan w:val="8"/>
            <w:shd w:val="clear" w:color="auto" w:fill="auto"/>
          </w:tcPr>
          <w:p w14:paraId="7F0AF881" w14:textId="77777777" w:rsidR="00D41ACF" w:rsidRPr="00CF6071" w:rsidRDefault="00D41ACF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EEE04D0" w14:textId="77777777" w:rsidTr="000A1311">
        <w:tc>
          <w:tcPr>
            <w:tcW w:w="14616" w:type="dxa"/>
            <w:gridSpan w:val="8"/>
            <w:shd w:val="clear" w:color="auto" w:fill="D9D9D9"/>
          </w:tcPr>
          <w:p w14:paraId="2377330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C195C" w:rsidRPr="00CF6071" w14:paraId="07801875" w14:textId="77777777" w:rsidTr="000A1311">
        <w:tc>
          <w:tcPr>
            <w:tcW w:w="14616" w:type="dxa"/>
            <w:gridSpan w:val="8"/>
            <w:shd w:val="clear" w:color="auto" w:fill="auto"/>
          </w:tcPr>
          <w:p w14:paraId="1000BDDA" w14:textId="77777777" w:rsidR="00C037C3" w:rsidRPr="00CF6071" w:rsidRDefault="00C037C3" w:rsidP="00C92F5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4735EF61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D9D9D9"/>
          </w:tcPr>
          <w:p w14:paraId="5837063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VIII</w:t>
            </w:r>
          </w:p>
        </w:tc>
        <w:tc>
          <w:tcPr>
            <w:tcW w:w="7534" w:type="dxa"/>
            <w:gridSpan w:val="4"/>
            <w:shd w:val="clear" w:color="auto" w:fill="D9D9D9"/>
          </w:tcPr>
          <w:p w14:paraId="51F5366E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2C13AACB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auto"/>
          </w:tcPr>
          <w:p w14:paraId="7B2D38C5" w14:textId="77777777" w:rsidR="000C195C" w:rsidRPr="00D41ACF" w:rsidRDefault="00106249" w:rsidP="00D41ACF">
            <w:pPr>
              <w:rPr>
                <w:rFonts w:ascii="Montserrat" w:hAnsi="Montserrat" w:cs="Arial"/>
                <w:b/>
              </w:rPr>
            </w:pPr>
            <w:r w:rsidRPr="00D41ACF">
              <w:rPr>
                <w:rFonts w:ascii="Montserrat" w:hAnsi="Montserrat" w:cs="Arial"/>
                <w:b/>
              </w:rPr>
              <w:t>8.  Equipo de maniobra</w:t>
            </w:r>
          </w:p>
        </w:tc>
        <w:tc>
          <w:tcPr>
            <w:tcW w:w="7534" w:type="dxa"/>
            <w:gridSpan w:val="4"/>
            <w:shd w:val="clear" w:color="auto" w:fill="auto"/>
          </w:tcPr>
          <w:p w14:paraId="10E7EA49" w14:textId="77777777" w:rsidR="000C195C" w:rsidRPr="00D41ACF" w:rsidRDefault="006D39DC" w:rsidP="006D39DC">
            <w:pPr>
              <w:jc w:val="both"/>
              <w:rPr>
                <w:rFonts w:ascii="Montserrat" w:hAnsi="Montserrat" w:cs="Arial"/>
                <w:bCs/>
              </w:rPr>
            </w:pPr>
            <w:r w:rsidRPr="00D41ACF">
              <w:rPr>
                <w:rFonts w:ascii="Montserrat" w:hAnsi="Montserrat" w:cs="Arial"/>
                <w:bCs/>
              </w:rPr>
              <w:t>Identifica y describe la distribución de los componentes usados en maniobras de atraque/desatraque y fondeo, analizando sus características e implicaciones, para las operaciones en forma segura.</w:t>
            </w:r>
          </w:p>
        </w:tc>
      </w:tr>
      <w:tr w:rsidR="000C195C" w:rsidRPr="00CF6071" w14:paraId="247FBE8F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D9D9D9"/>
          </w:tcPr>
          <w:p w14:paraId="098BF109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34" w:type="dxa"/>
            <w:gridSpan w:val="4"/>
            <w:shd w:val="clear" w:color="auto" w:fill="D9D9D9"/>
          </w:tcPr>
          <w:p w14:paraId="58AA9E1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C5BB0" w:rsidRPr="00CF6071" w14:paraId="5E96D188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auto"/>
          </w:tcPr>
          <w:p w14:paraId="53BE447F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•  </w:t>
            </w:r>
            <w:r w:rsidR="003D5FA5" w:rsidRPr="00CF6071">
              <w:rPr>
                <w:rFonts w:ascii="Montserrat" w:hAnsi="Montserrat" w:cs="Arial"/>
              </w:rPr>
              <w:t xml:space="preserve">Ubica los elementos de la estructura del casco, así </w:t>
            </w:r>
            <w:r w:rsidR="00D41ACF" w:rsidRPr="00CF6071">
              <w:rPr>
                <w:rFonts w:ascii="Montserrat" w:hAnsi="Montserrat" w:cs="Arial"/>
              </w:rPr>
              <w:t>como los</w:t>
            </w:r>
            <w:r w:rsidR="003D5FA5" w:rsidRPr="00CF6071">
              <w:rPr>
                <w:rFonts w:ascii="Montserrat" w:hAnsi="Montserrat" w:cs="Arial"/>
              </w:rPr>
              <w:t xml:space="preserve"> elementos utilizados en las diferentes</w:t>
            </w:r>
          </w:p>
          <w:p w14:paraId="4556A017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maniobras de atraque/desatraque y fondeo.</w:t>
            </w:r>
          </w:p>
          <w:p w14:paraId="27487809" w14:textId="77777777" w:rsidR="00D41ACF" w:rsidRDefault="00DC5BB0" w:rsidP="00D41ACF">
            <w:pPr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 xml:space="preserve">•  Conoce los elementos </w:t>
            </w:r>
            <w:r w:rsidR="003D5FA5" w:rsidRPr="00D41ACF">
              <w:rPr>
                <w:rFonts w:ascii="Montserrat" w:hAnsi="Montserrat" w:cs="Arial"/>
              </w:rPr>
              <w:t>utilizados</w:t>
            </w:r>
            <w:r w:rsidRPr="00D41ACF">
              <w:rPr>
                <w:rFonts w:ascii="Montserrat" w:hAnsi="Montserrat" w:cs="Arial"/>
              </w:rPr>
              <w:t xml:space="preserve"> en las operaciones de carga y descarga.</w:t>
            </w:r>
          </w:p>
          <w:p w14:paraId="2231B768" w14:textId="77777777" w:rsidR="00DC5BB0" w:rsidRPr="00D41ACF" w:rsidRDefault="00DC5BB0" w:rsidP="00D41ACF">
            <w:pPr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Conoce los sistemas de gobierno y propulsión de una embarcación.</w:t>
            </w:r>
          </w:p>
        </w:tc>
        <w:tc>
          <w:tcPr>
            <w:tcW w:w="7534" w:type="dxa"/>
            <w:gridSpan w:val="4"/>
            <w:shd w:val="clear" w:color="auto" w:fill="auto"/>
          </w:tcPr>
          <w:p w14:paraId="6855C4DB" w14:textId="77777777" w:rsidR="00DC5BB0" w:rsidRPr="00CF6071" w:rsidRDefault="003D5FA5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3D6DE89D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3C81ADD2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55F62283" w14:textId="77777777" w:rsidR="00DC5BB0" w:rsidRPr="00CF6071" w:rsidRDefault="00DC5BB0" w:rsidP="00C037C3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</w:tc>
      </w:tr>
      <w:tr w:rsidR="00DC5BB0" w:rsidRPr="00CF6071" w14:paraId="7298D3EC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D9D9D9"/>
          </w:tcPr>
          <w:p w14:paraId="5AF1355B" w14:textId="77777777" w:rsidR="00DC5BB0" w:rsidRPr="00CF6071" w:rsidRDefault="00DC5BB0" w:rsidP="00DC5BB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DC5BB0" w:rsidRPr="00CF6071" w14:paraId="2C43EB78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auto"/>
          </w:tcPr>
          <w:p w14:paraId="6C070C34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56C1050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DBABCC7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FE917D3" w14:textId="77777777" w:rsidR="00DC5BB0" w:rsidRPr="00D41ACF" w:rsidRDefault="00DC5BB0" w:rsidP="00C037C3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DC5BB0" w:rsidRPr="00CF6071" w14:paraId="4342DDB0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D9D9D9"/>
          </w:tcPr>
          <w:p w14:paraId="44AD3123" w14:textId="77777777" w:rsidR="00DC5BB0" w:rsidRPr="00CF6071" w:rsidRDefault="00DC5BB0" w:rsidP="00DC5BB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DC5BB0" w:rsidRPr="00CF6071" w14:paraId="1B62BAEA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auto"/>
          </w:tcPr>
          <w:p w14:paraId="773F77D5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58E530D8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6B8FC215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Dialogo discusión </w:t>
            </w:r>
          </w:p>
          <w:p w14:paraId="051583E3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5715071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  <w:p w14:paraId="0727C2A4" w14:textId="77777777" w:rsidR="00DC5BB0" w:rsidRPr="00D41ACF" w:rsidRDefault="00DC5BB0" w:rsidP="00C037C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35A9525D" w14:textId="77777777" w:rsidR="00144FF3" w:rsidRDefault="00144FF3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BC98BD5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E06403F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0DB90E0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5188A3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CF3B5F3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C97F1DC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C2662CE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A96987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DC4470E" w14:textId="77777777" w:rsidR="00127C00" w:rsidRPr="00CF6071" w:rsidRDefault="00127C00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1"/>
        <w:gridCol w:w="2804"/>
        <w:gridCol w:w="2568"/>
        <w:gridCol w:w="1031"/>
        <w:gridCol w:w="2261"/>
        <w:gridCol w:w="2015"/>
        <w:gridCol w:w="2360"/>
        <w:gridCol w:w="46"/>
      </w:tblGrid>
      <w:tr w:rsidR="000C195C" w:rsidRPr="00CF6071" w14:paraId="21F00827" w14:textId="77777777" w:rsidTr="00127C00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69424113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DC7585C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3958ED2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2B95007B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4041A2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52229A40" w14:textId="5C5B0220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14845E26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51C8390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0A1311" w:rsidRPr="00CF6071" w14:paraId="0AA76544" w14:textId="77777777" w:rsidTr="00127C00">
        <w:trPr>
          <w:trHeight w:val="20"/>
        </w:trPr>
        <w:tc>
          <w:tcPr>
            <w:tcW w:w="1541" w:type="dxa"/>
            <w:shd w:val="clear" w:color="auto" w:fill="auto"/>
          </w:tcPr>
          <w:p w14:paraId="107575AC" w14:textId="77777777" w:rsidR="000A1311" w:rsidRPr="00CF6071" w:rsidRDefault="000A1311" w:rsidP="006D2F4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2FEF20" w14:textId="77777777" w:rsidR="000A1311" w:rsidRPr="00CF6071" w:rsidRDefault="000A1311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1AF5557A" w14:textId="77777777" w:rsidR="000A1311" w:rsidRPr="00CF6071" w:rsidRDefault="000A1311" w:rsidP="00C92F5C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31D7851" w14:textId="77777777" w:rsidR="007D6440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20/10/25</w:t>
            </w:r>
          </w:p>
          <w:p w14:paraId="102373AA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21/10/25</w:t>
            </w:r>
          </w:p>
          <w:p w14:paraId="18AAD46C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22/10/25</w:t>
            </w:r>
          </w:p>
          <w:p w14:paraId="2D2C2A50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23/10/25</w:t>
            </w:r>
          </w:p>
          <w:p w14:paraId="09EC8A64" w14:textId="3178D46C" w:rsidR="00C92F5C" w:rsidRPr="006D2F48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24/10/25</w:t>
            </w:r>
          </w:p>
        </w:tc>
        <w:tc>
          <w:tcPr>
            <w:tcW w:w="2962" w:type="dxa"/>
            <w:shd w:val="clear" w:color="auto" w:fill="auto"/>
          </w:tcPr>
          <w:p w14:paraId="5285C67D" w14:textId="77777777" w:rsidR="000A1311" w:rsidRPr="00CF6071" w:rsidRDefault="00E93B87" w:rsidP="004633EC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8</w:t>
            </w:r>
            <w:r w:rsidR="000A1311" w:rsidRPr="00CF6071">
              <w:rPr>
                <w:rFonts w:ascii="Montserrat" w:hAnsi="Montserrat" w:cs="Arial"/>
                <w:b/>
              </w:rPr>
              <w:t>.  Equipo de maniobra</w:t>
            </w:r>
          </w:p>
          <w:p w14:paraId="711C9C89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8.1 Descripción del equipo de fondeo.</w:t>
            </w:r>
          </w:p>
          <w:p w14:paraId="71AE244F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8.2 Descripción de equipo de amarre.</w:t>
            </w:r>
          </w:p>
          <w:p w14:paraId="504A7D0B" w14:textId="6EA1CE74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8.3 </w:t>
            </w:r>
            <w:r w:rsidR="003D5FA5" w:rsidRPr="00CF6071">
              <w:rPr>
                <w:rFonts w:ascii="Montserrat" w:hAnsi="Montserrat" w:cs="Arial"/>
              </w:rPr>
              <w:t>Distribución típica de amarre y fondeo en el castillo</w:t>
            </w:r>
            <w:r w:rsidRPr="00CF6071">
              <w:rPr>
                <w:rFonts w:ascii="Montserrat" w:hAnsi="Montserrat" w:cs="Arial"/>
              </w:rPr>
              <w:t>, gateras de amarre.</w:t>
            </w:r>
          </w:p>
          <w:p w14:paraId="54AC00BC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8.4 Descripción y uso de los winches de tensión constante.</w:t>
            </w:r>
          </w:p>
          <w:p w14:paraId="65A52228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8.5 Descripción del sistema de gobierno.</w:t>
            </w:r>
          </w:p>
          <w:p w14:paraId="0B1C4E06" w14:textId="77777777" w:rsidR="000A1311" w:rsidRPr="008E2B4C" w:rsidRDefault="008B6A5D" w:rsidP="004633E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8.6 </w:t>
            </w:r>
            <w:r w:rsidR="000A1311" w:rsidRPr="00CF6071">
              <w:rPr>
                <w:rFonts w:ascii="Montserrat" w:hAnsi="Montserrat" w:cs="Arial"/>
              </w:rPr>
              <w:t xml:space="preserve">Descripción del sistema de </w:t>
            </w:r>
            <w:r w:rsidR="000B3D69" w:rsidRPr="00CF6071">
              <w:rPr>
                <w:rFonts w:ascii="Montserrat" w:hAnsi="Montserrat" w:cs="Arial"/>
              </w:rPr>
              <w:t>propulsión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57E9E876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4387DE1E" w14:textId="77777777" w:rsidR="000A1311" w:rsidRPr="00D41ACF" w:rsidRDefault="000B3D69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sobre el equipo de maniobra y que investigaron previamente los estudiantes</w:t>
            </w:r>
          </w:p>
          <w:p w14:paraId="4E610A47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</w:p>
          <w:p w14:paraId="7BD4166A" w14:textId="77777777" w:rsid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  <w:r w:rsidR="007D6440" w:rsidRPr="00D41ACF">
              <w:rPr>
                <w:rFonts w:ascii="Montserrat" w:hAnsi="Montserrat"/>
              </w:rPr>
              <w:t xml:space="preserve"> </w:t>
            </w:r>
          </w:p>
          <w:p w14:paraId="72C51C97" w14:textId="23CAD374" w:rsidR="000B3D69" w:rsidRPr="00D41ACF" w:rsidRDefault="007D6440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 docente</w:t>
            </w:r>
            <w:r w:rsidR="000B3D69" w:rsidRPr="00D41ACF">
              <w:rPr>
                <w:rFonts w:ascii="Montserrat" w:hAnsi="Montserrat"/>
              </w:rPr>
              <w:t xml:space="preserve"> explicación del equipo utilizado para una maniobra de atraque/desatraque, así como el nombre que recibe cada cab</w:t>
            </w:r>
            <w:r w:rsidR="008E2B4C">
              <w:rPr>
                <w:rFonts w:ascii="Montserrat" w:hAnsi="Montserrat"/>
              </w:rPr>
              <w:t>o</w:t>
            </w:r>
            <w:r w:rsidR="000B3D69" w:rsidRPr="00D41ACF">
              <w:rPr>
                <w:rFonts w:ascii="Montserrat" w:hAnsi="Montserrat"/>
              </w:rPr>
              <w:t>, en función de su ubicación.</w:t>
            </w:r>
          </w:p>
          <w:p w14:paraId="0EE6C0B3" w14:textId="77777777" w:rsidR="000B3D69" w:rsidRPr="00D41ACF" w:rsidRDefault="000B3D69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Define sistemas de gobierno y propulsión.</w:t>
            </w:r>
          </w:p>
          <w:p w14:paraId="457B3F9C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</w:p>
          <w:p w14:paraId="2444206F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649D1737" w14:textId="77777777" w:rsidR="00144FF3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Retroalimentación doc</w:t>
            </w:r>
            <w:r w:rsidR="00D41ACF">
              <w:rPr>
                <w:rFonts w:ascii="Montserrat" w:hAnsi="Montserrat"/>
              </w:rPr>
              <w:t>ente de los temas abordados</w:t>
            </w:r>
            <w:r w:rsidR="00144FF3">
              <w:rPr>
                <w:rFonts w:ascii="Montserrat" w:hAnsi="Montserrat"/>
              </w:rPr>
              <w:t>.</w:t>
            </w:r>
          </w:p>
        </w:tc>
        <w:tc>
          <w:tcPr>
            <w:tcW w:w="1810" w:type="dxa"/>
            <w:shd w:val="clear" w:color="auto" w:fill="auto"/>
          </w:tcPr>
          <w:p w14:paraId="75F309F3" w14:textId="4DE6DA06" w:rsidR="000A1311" w:rsidRPr="00127C00" w:rsidRDefault="000A1311" w:rsidP="00127C00">
            <w:pPr>
              <w:pStyle w:val="Prrafodelista"/>
              <w:numPr>
                <w:ilvl w:val="0"/>
                <w:numId w:val="32"/>
              </w:numPr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Laptop</w:t>
            </w:r>
          </w:p>
          <w:p w14:paraId="07D1AE5C" w14:textId="77777777" w:rsidR="000A1311" w:rsidRPr="00127C00" w:rsidRDefault="000A1311" w:rsidP="00127C00">
            <w:pPr>
              <w:pStyle w:val="Prrafodelista"/>
              <w:numPr>
                <w:ilvl w:val="0"/>
                <w:numId w:val="32"/>
              </w:numPr>
              <w:jc w:val="center"/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Presentación en Video</w:t>
            </w:r>
          </w:p>
          <w:p w14:paraId="121AB54C" w14:textId="77777777" w:rsidR="000A1311" w:rsidRPr="00127C00" w:rsidRDefault="00B81401" w:rsidP="00127C00">
            <w:pPr>
              <w:pStyle w:val="Prrafodelista"/>
              <w:numPr>
                <w:ilvl w:val="0"/>
                <w:numId w:val="32"/>
              </w:numPr>
              <w:jc w:val="center"/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E imágenes</w:t>
            </w:r>
          </w:p>
        </w:tc>
        <w:tc>
          <w:tcPr>
            <w:tcW w:w="2017" w:type="dxa"/>
            <w:shd w:val="clear" w:color="auto" w:fill="auto"/>
          </w:tcPr>
          <w:p w14:paraId="4151DDF2" w14:textId="77777777" w:rsidR="000B3D69" w:rsidRPr="00CF6071" w:rsidRDefault="000B3D69" w:rsidP="00127C00">
            <w:pPr>
              <w:jc w:val="center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Cuadro </w:t>
            </w:r>
            <w:r w:rsidR="003D5FA5" w:rsidRPr="00CF6071">
              <w:rPr>
                <w:rFonts w:ascii="Montserrat" w:hAnsi="Montserrat"/>
              </w:rPr>
              <w:t>comparativo entre</w:t>
            </w:r>
            <w:r w:rsidR="00B43E7B" w:rsidRPr="00CF6071">
              <w:rPr>
                <w:rFonts w:ascii="Montserrat" w:hAnsi="Montserrat"/>
              </w:rPr>
              <w:t xml:space="preserve"> </w:t>
            </w:r>
            <w:r w:rsidRPr="00CF6071">
              <w:rPr>
                <w:rFonts w:ascii="Montserrat" w:hAnsi="Montserrat"/>
              </w:rPr>
              <w:t>winches señalando sus ventajas y desventajas.</w:t>
            </w:r>
          </w:p>
          <w:p w14:paraId="7CBC6E3E" w14:textId="7CA5CF18" w:rsidR="000B3D69" w:rsidRPr="00CF6071" w:rsidRDefault="00127C00" w:rsidP="00127C0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5%</w:t>
            </w:r>
          </w:p>
          <w:p w14:paraId="63DE3EDA" w14:textId="77777777" w:rsidR="000B3D69" w:rsidRPr="00CF6071" w:rsidRDefault="000B3D69" w:rsidP="000B3D69">
            <w:pPr>
              <w:jc w:val="both"/>
              <w:rPr>
                <w:rFonts w:ascii="Montserrat" w:hAnsi="Montserrat"/>
              </w:rPr>
            </w:pPr>
          </w:p>
          <w:p w14:paraId="601E14A0" w14:textId="77777777" w:rsidR="000A1311" w:rsidRPr="00CF6071" w:rsidRDefault="000A1311" w:rsidP="00CF23E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9" w:type="dxa"/>
            <w:gridSpan w:val="2"/>
            <w:shd w:val="clear" w:color="auto" w:fill="auto"/>
          </w:tcPr>
          <w:p w14:paraId="05C629AD" w14:textId="77777777" w:rsidR="000A1311" w:rsidRPr="00CF6071" w:rsidRDefault="00C037C3" w:rsidP="00127C00">
            <w:pPr>
              <w:jc w:val="center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R</w:t>
            </w:r>
            <w:r w:rsidR="000A1311" w:rsidRPr="00CF6071">
              <w:rPr>
                <w:rFonts w:ascii="Montserrat" w:hAnsi="Montserrat" w:cs="Arial"/>
                <w:bCs/>
              </w:rPr>
              <w:t>ubrica</w:t>
            </w:r>
          </w:p>
          <w:p w14:paraId="1E397631" w14:textId="77777777" w:rsidR="000A1311" w:rsidRPr="00CF6071" w:rsidRDefault="000A1311" w:rsidP="00CF23EB">
            <w:pPr>
              <w:rPr>
                <w:rFonts w:ascii="Montserrat" w:hAnsi="Montserrat" w:cs="Arial"/>
                <w:b/>
              </w:rPr>
            </w:pPr>
          </w:p>
          <w:p w14:paraId="1D77ECF3" w14:textId="77777777" w:rsidR="000A1311" w:rsidRPr="00CF6071" w:rsidRDefault="000A1311" w:rsidP="00CF23EB">
            <w:pPr>
              <w:rPr>
                <w:rFonts w:ascii="Montserrat" w:hAnsi="Montserrat"/>
              </w:rPr>
            </w:pPr>
          </w:p>
          <w:p w14:paraId="1CC9F421" w14:textId="77777777" w:rsidR="000A1311" w:rsidRPr="00CF6071" w:rsidRDefault="000A1311" w:rsidP="00CF23E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73E8BB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52E49BE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093C6756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2583DE2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EEE47B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643527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7FBF5E2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2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6B8C87A3" w14:textId="77777777" w:rsidR="000C195C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3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7357A8A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6D55101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6617EAF0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04EF2981" w14:textId="77777777" w:rsidR="00E71932" w:rsidRPr="00CF6071" w:rsidRDefault="00E71932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6F2E4A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3E9CF86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44A027EB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4F3BCFCF" w14:textId="77777777" w:rsidR="004633EC" w:rsidRPr="00CF6071" w:rsidRDefault="004633EC" w:rsidP="00207A0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54AEE101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D9D9D9"/>
          </w:tcPr>
          <w:p w14:paraId="4F28358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IX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549AE0CC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28FA1853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auto"/>
          </w:tcPr>
          <w:p w14:paraId="53FAB69C" w14:textId="77777777" w:rsidR="00C102B2" w:rsidRPr="00CF6071" w:rsidRDefault="00427E0D" w:rsidP="00D41A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lastRenderedPageBreak/>
              <w:t>9.  Tanques de lastre, agua dulce y combustible.</w:t>
            </w:r>
          </w:p>
        </w:tc>
        <w:tc>
          <w:tcPr>
            <w:tcW w:w="7371" w:type="dxa"/>
            <w:gridSpan w:val="4"/>
            <w:shd w:val="clear" w:color="auto" w:fill="auto"/>
          </w:tcPr>
          <w:p w14:paraId="543C50F1" w14:textId="77777777" w:rsidR="00C102B2" w:rsidRPr="00CF6071" w:rsidRDefault="004830CF" w:rsidP="00385F9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Identificar y describir la distribución y capacidad de tanques en el buque, así como tubos sonda y respiraderos, desarrollando actividades teórico/prácticas, para su eficiente aplicación.</w:t>
            </w:r>
          </w:p>
        </w:tc>
      </w:tr>
      <w:tr w:rsidR="00C102B2" w:rsidRPr="00CF6071" w14:paraId="29A04E61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D9D9D9"/>
          </w:tcPr>
          <w:p w14:paraId="1D83FBC6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6B5EA9A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85F91" w:rsidRPr="00CF6071" w14:paraId="7112528C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auto"/>
          </w:tcPr>
          <w:p w14:paraId="05EBB4E3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Reconoce los diferentes tipos de tanque, utilizados para la autonomía y estabilidad de la embarcación. </w:t>
            </w:r>
          </w:p>
          <w:p w14:paraId="3E870D2E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Identifica la importancia de los tubos sonda y respiraderos.</w:t>
            </w:r>
          </w:p>
          <w:p w14:paraId="5E1177B3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Distingue las causas y efectos de los momentos flectores en la estructura del buque</w:t>
            </w:r>
          </w:p>
        </w:tc>
        <w:tc>
          <w:tcPr>
            <w:tcW w:w="7371" w:type="dxa"/>
            <w:gridSpan w:val="4"/>
            <w:shd w:val="clear" w:color="auto" w:fill="auto"/>
          </w:tcPr>
          <w:p w14:paraId="5F29EDA2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668E575C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7DBA59C2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385F91" w:rsidRPr="00CF6071" w14:paraId="7B17A544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D9D9D9"/>
          </w:tcPr>
          <w:p w14:paraId="66F5B46D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385F91" w:rsidRPr="00CF6071" w14:paraId="17A7E781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auto"/>
          </w:tcPr>
          <w:p w14:paraId="552C2294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93771CB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F152D0B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6A6DF6F4" w14:textId="77777777" w:rsidR="00385F91" w:rsidRPr="00D41ACF" w:rsidRDefault="00385F91" w:rsidP="00385F91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385F91" w:rsidRPr="00CF6071" w14:paraId="1838032F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D9D9D9"/>
          </w:tcPr>
          <w:p w14:paraId="1F68F2D1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385F91" w:rsidRPr="00CF6071" w14:paraId="5DB64214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auto"/>
          </w:tcPr>
          <w:p w14:paraId="37DEF1F3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7EF4C2E0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0EE51625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058F4C35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  <w:p w14:paraId="656B3AA9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3411ED8E" w14:textId="77777777" w:rsidR="00B43E7B" w:rsidRPr="00CF6071" w:rsidRDefault="00B43E7B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396"/>
        <w:gridCol w:w="4394"/>
        <w:gridCol w:w="1824"/>
        <w:gridCol w:w="2005"/>
        <w:gridCol w:w="2457"/>
      </w:tblGrid>
      <w:tr w:rsidR="00C102B2" w:rsidRPr="00CF6071" w14:paraId="540EA796" w14:textId="77777777" w:rsidTr="00127C00">
        <w:tc>
          <w:tcPr>
            <w:tcW w:w="1540" w:type="dxa"/>
            <w:shd w:val="clear" w:color="auto" w:fill="D9D9D9"/>
            <w:vAlign w:val="center"/>
          </w:tcPr>
          <w:p w14:paraId="2ED336D4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96" w:type="dxa"/>
            <w:shd w:val="clear" w:color="auto" w:fill="D9D9D9"/>
            <w:vAlign w:val="center"/>
          </w:tcPr>
          <w:p w14:paraId="77EB3F79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6EF0AB5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6B7A7E12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5435AD8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4" w:type="dxa"/>
            <w:shd w:val="clear" w:color="auto" w:fill="D9D9D9"/>
            <w:vAlign w:val="center"/>
          </w:tcPr>
          <w:p w14:paraId="1400F64D" w14:textId="5DA81ACF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03F595AF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shd w:val="clear" w:color="auto" w:fill="D9D9D9"/>
            <w:vAlign w:val="center"/>
          </w:tcPr>
          <w:p w14:paraId="7F7C0667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207A0E" w:rsidRPr="00CF6071" w14:paraId="5A6925A6" w14:textId="77777777" w:rsidTr="00127C00">
        <w:tc>
          <w:tcPr>
            <w:tcW w:w="1540" w:type="dxa"/>
            <w:shd w:val="clear" w:color="auto" w:fill="auto"/>
          </w:tcPr>
          <w:p w14:paraId="513FFD3C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1EE2B52D" w14:textId="77777777" w:rsidR="00207A0E" w:rsidRPr="008E2B4C" w:rsidRDefault="00061DAF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 w:rsidRPr="008E2B4C">
              <w:rPr>
                <w:rFonts w:ascii="Montserrat" w:hAnsi="Montserrat" w:cs="Arial"/>
              </w:rPr>
              <w:t xml:space="preserve"> </w:t>
            </w:r>
            <w:r w:rsidRPr="008E2B4C">
              <w:rPr>
                <w:rFonts w:ascii="Montserrat" w:hAnsi="Montserrat" w:cs="Arial"/>
                <w:lang w:val="en-US"/>
              </w:rPr>
              <w:t>5</w:t>
            </w:r>
            <w:r w:rsidR="00207A0E" w:rsidRPr="008E2B4C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7A4D32AC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EDFB836" w14:textId="01F9799C" w:rsidR="00207A0E" w:rsidRDefault="00FF1A46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27/10/25</w:t>
            </w:r>
          </w:p>
          <w:p w14:paraId="56323345" w14:textId="3C9DB997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28/10/25</w:t>
            </w:r>
          </w:p>
          <w:p w14:paraId="4C91E5D3" w14:textId="40B99F25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29/10/25</w:t>
            </w:r>
          </w:p>
          <w:p w14:paraId="291EA13E" w14:textId="6234B643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30/10/25</w:t>
            </w:r>
          </w:p>
          <w:p w14:paraId="2AEE8E80" w14:textId="59206A2F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31/10/25</w:t>
            </w:r>
          </w:p>
          <w:p w14:paraId="47AADC0A" w14:textId="77777777" w:rsidR="00207A0E" w:rsidRPr="00FF1A46" w:rsidRDefault="00207A0E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00C83F1B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D29AFA0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343452C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6C1893B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9BA6F4D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04CD921" w14:textId="77777777" w:rsidR="00207A0E" w:rsidRPr="009D669B" w:rsidRDefault="00207A0E" w:rsidP="00262B98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p w14:paraId="0F32A002" w14:textId="77777777" w:rsidR="00207A0E" w:rsidRDefault="00207A0E" w:rsidP="00FF1A46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lastRenderedPageBreak/>
              <w:t>9.  Tanques de lastre, agua dulce y combustible.</w:t>
            </w:r>
          </w:p>
          <w:p w14:paraId="2431181D" w14:textId="77777777" w:rsidR="008E2B4C" w:rsidRPr="008E2B4C" w:rsidRDefault="008E2B4C" w:rsidP="00FF1A46">
            <w:pPr>
              <w:jc w:val="both"/>
              <w:rPr>
                <w:rFonts w:ascii="Montserrat" w:hAnsi="Montserrat" w:cs="Arial"/>
                <w:b/>
              </w:rPr>
            </w:pPr>
          </w:p>
          <w:p w14:paraId="0A76CA89" w14:textId="77777777" w:rsidR="00207A0E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9.1 Distribución de tanques.</w:t>
            </w:r>
          </w:p>
          <w:p w14:paraId="0A448D84" w14:textId="77777777" w:rsidR="008E2B4C" w:rsidRPr="008E2B4C" w:rsidRDefault="008E2B4C" w:rsidP="00FF1A46">
            <w:pPr>
              <w:jc w:val="both"/>
              <w:rPr>
                <w:rFonts w:ascii="Montserrat" w:hAnsi="Montserrat" w:cs="Arial"/>
              </w:rPr>
            </w:pPr>
          </w:p>
          <w:p w14:paraId="02F5A6B9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9.2 Disposición y construcción de tubos sonda.</w:t>
            </w:r>
          </w:p>
          <w:p w14:paraId="2509A94D" w14:textId="77777777" w:rsidR="00DD3892" w:rsidRPr="008E2B4C" w:rsidRDefault="00DD3892" w:rsidP="00FF1A46">
            <w:pPr>
              <w:jc w:val="both"/>
              <w:rPr>
                <w:rFonts w:ascii="Montserrat" w:hAnsi="Montserrat" w:cs="Arial"/>
              </w:rPr>
            </w:pPr>
          </w:p>
          <w:p w14:paraId="7EB0BB40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9.3 Distribución y construcción de respiraderos de tanques.</w:t>
            </w:r>
          </w:p>
          <w:p w14:paraId="5D0C73A5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  <w:b/>
              </w:rPr>
            </w:pPr>
          </w:p>
          <w:p w14:paraId="41BD6246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196FEF66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763FD8F8" w14:textId="77777777" w:rsidR="00207A0E" w:rsidRPr="008E2B4C" w:rsidRDefault="00207A0E" w:rsidP="00D41ACF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0A7395C9" w14:textId="77777777" w:rsidR="00207A0E" w:rsidRPr="008E2B4C" w:rsidRDefault="00207A0E" w:rsidP="00CF23EB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lastRenderedPageBreak/>
              <w:t>Inicio:</w:t>
            </w:r>
          </w:p>
          <w:p w14:paraId="0F4604E2" w14:textId="77777777" w:rsidR="00207A0E" w:rsidRPr="008E2B4C" w:rsidRDefault="00385F91" w:rsidP="006E0BBA">
            <w:pPr>
              <w:jc w:val="both"/>
              <w:rPr>
                <w:rFonts w:ascii="Montserrat" w:hAnsi="Montserrat"/>
                <w:bCs/>
              </w:rPr>
            </w:pPr>
            <w:r w:rsidRPr="008E2B4C">
              <w:rPr>
                <w:rFonts w:ascii="Montserrat" w:hAnsi="Montserrat"/>
                <w:bCs/>
              </w:rPr>
              <w:t>Lluvia de ideas sobre el tema tanques de lastre, agua dulce y combustible.</w:t>
            </w:r>
          </w:p>
          <w:p w14:paraId="0C3602CF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</w:p>
          <w:p w14:paraId="0F16753A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>Desarrollo:</w:t>
            </w:r>
          </w:p>
          <w:p w14:paraId="568B5FFD" w14:textId="4DC2C267" w:rsidR="00D41ACF" w:rsidRPr="008E2B4C" w:rsidRDefault="00385F91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Exposición </w:t>
            </w:r>
            <w:r w:rsidR="00D41ACF" w:rsidRPr="008E2B4C">
              <w:rPr>
                <w:rFonts w:ascii="Montserrat" w:hAnsi="Montserrat"/>
              </w:rPr>
              <w:t>docente diferentes</w:t>
            </w:r>
            <w:r w:rsidRPr="008E2B4C">
              <w:rPr>
                <w:rFonts w:ascii="Montserrat" w:hAnsi="Montserrat"/>
              </w:rPr>
              <w:t xml:space="preserve"> tipos de tanques en el buque utilizados para la autonomía y estabilidad del buque usando las ideas generadas por los </w:t>
            </w:r>
            <w:r w:rsidRPr="008E2B4C">
              <w:rPr>
                <w:rFonts w:ascii="Montserrat" w:hAnsi="Montserrat"/>
              </w:rPr>
              <w:lastRenderedPageBreak/>
              <w:t>estudiantes para corroborar o modificar aprendizajes.</w:t>
            </w:r>
          </w:p>
          <w:p w14:paraId="3BEE47F3" w14:textId="77777777" w:rsidR="00385F91" w:rsidRPr="008E2B4C" w:rsidRDefault="00385F91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El/la estudiante identifica en un plano los </w:t>
            </w:r>
            <w:r w:rsidR="003D5FA5" w:rsidRPr="008E2B4C">
              <w:rPr>
                <w:rFonts w:ascii="Montserrat" w:hAnsi="Montserrat"/>
              </w:rPr>
              <w:t>diferentes tipos</w:t>
            </w:r>
            <w:r w:rsidRPr="008E2B4C">
              <w:rPr>
                <w:rFonts w:ascii="Montserrat" w:hAnsi="Montserrat"/>
              </w:rPr>
              <w:t xml:space="preserve"> de tanques y respiraderos Explica la importancia de los tubos, sondas y respiraderos.</w:t>
            </w:r>
          </w:p>
          <w:p w14:paraId="3F4B035A" w14:textId="77777777" w:rsidR="00385F91" w:rsidRPr="008E2B4C" w:rsidRDefault="00385F91" w:rsidP="006E0BBA">
            <w:pPr>
              <w:jc w:val="both"/>
              <w:rPr>
                <w:rFonts w:ascii="Montserrat" w:hAnsi="Montserrat"/>
              </w:rPr>
            </w:pPr>
          </w:p>
          <w:p w14:paraId="3BCC77E0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>Cierre:</w:t>
            </w:r>
          </w:p>
          <w:p w14:paraId="2E1FA099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9C3272" w:rsidRPr="008E2B4C">
              <w:rPr>
                <w:rFonts w:ascii="Montserrat" w:hAnsi="Montserrat"/>
              </w:rPr>
              <w:t>línea</w:t>
            </w:r>
            <w:r w:rsidR="00D41ACF" w:rsidRPr="008E2B4C">
              <w:rPr>
                <w:rFonts w:ascii="Montserrat" w:hAnsi="Montserrat"/>
              </w:rPr>
              <w:t>.</w:t>
            </w:r>
          </w:p>
        </w:tc>
        <w:tc>
          <w:tcPr>
            <w:tcW w:w="1824" w:type="dxa"/>
            <w:shd w:val="clear" w:color="auto" w:fill="auto"/>
          </w:tcPr>
          <w:p w14:paraId="0E60C75B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129FF378" w14:textId="43F749E3" w:rsidR="00207A0E" w:rsidRPr="008E2B4C" w:rsidRDefault="00207A0E" w:rsidP="00127C00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Laptop</w:t>
            </w:r>
          </w:p>
          <w:p w14:paraId="1D4C09EE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Presentación en Video</w:t>
            </w:r>
          </w:p>
          <w:p w14:paraId="09259FF1" w14:textId="77777777" w:rsidR="00207A0E" w:rsidRPr="008E2B4C" w:rsidRDefault="00B81401" w:rsidP="00CF23EB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Imágenes</w:t>
            </w:r>
          </w:p>
          <w:p w14:paraId="0375A809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005" w:type="dxa"/>
            <w:shd w:val="clear" w:color="auto" w:fill="auto"/>
          </w:tcPr>
          <w:p w14:paraId="53BC1FAF" w14:textId="77777777" w:rsidR="00207A0E" w:rsidRPr="008E2B4C" w:rsidRDefault="00207A0E" w:rsidP="000B3D69">
            <w:pPr>
              <w:jc w:val="center"/>
              <w:rPr>
                <w:rFonts w:ascii="Montserrat" w:hAnsi="Montserrat" w:cs="Arial"/>
                <w:b/>
              </w:rPr>
            </w:pPr>
          </w:p>
          <w:p w14:paraId="0BD5C9CD" w14:textId="77777777" w:rsidR="00385F91" w:rsidRDefault="00385F91" w:rsidP="000B3D69">
            <w:pPr>
              <w:jc w:val="center"/>
              <w:rPr>
                <w:rFonts w:ascii="Montserrat" w:hAnsi="Montserrat" w:cs="Arial"/>
                <w:bCs/>
              </w:rPr>
            </w:pPr>
            <w:r w:rsidRPr="008E2B4C">
              <w:rPr>
                <w:rFonts w:ascii="Montserrat" w:hAnsi="Montserrat" w:cs="Arial"/>
                <w:bCs/>
              </w:rPr>
              <w:t xml:space="preserve">Participación del estudiante </w:t>
            </w:r>
          </w:p>
          <w:p w14:paraId="0540D31F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E496F46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E22816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638977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20FFEB2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Practicas</w:t>
            </w:r>
          </w:p>
          <w:p w14:paraId="7318622D" w14:textId="0452EEF5" w:rsidR="00127C00" w:rsidRPr="008E2B4C" w:rsidRDefault="00E311FD" w:rsidP="000B3D6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127C00">
              <w:rPr>
                <w:rFonts w:ascii="Montserrat" w:hAnsi="Montserrat" w:cs="Arial"/>
                <w:bCs/>
              </w:rPr>
              <w:t>0%</w:t>
            </w:r>
          </w:p>
        </w:tc>
        <w:tc>
          <w:tcPr>
            <w:tcW w:w="2457" w:type="dxa"/>
            <w:shd w:val="clear" w:color="auto" w:fill="auto"/>
          </w:tcPr>
          <w:p w14:paraId="097B3DE1" w14:textId="77777777" w:rsidR="00207A0E" w:rsidRPr="008E2B4C" w:rsidRDefault="00207A0E" w:rsidP="00CF23EB">
            <w:pPr>
              <w:rPr>
                <w:rFonts w:ascii="Montserrat" w:hAnsi="Montserrat" w:cs="Arial"/>
                <w:bCs/>
              </w:rPr>
            </w:pPr>
          </w:p>
          <w:p w14:paraId="3FFCFF22" w14:textId="77777777" w:rsidR="009C3272" w:rsidRDefault="00127C00" w:rsidP="00127C00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639FB11F" w14:textId="77777777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</w:p>
          <w:p w14:paraId="3BB2D54D" w14:textId="77777777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</w:p>
          <w:p w14:paraId="6153576A" w14:textId="7C81B3FC" w:rsidR="00127C00" w:rsidRDefault="00127C00" w:rsidP="00127C00">
            <w:pPr>
              <w:tabs>
                <w:tab w:val="left" w:pos="615"/>
              </w:tabs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ab/>
            </w:r>
          </w:p>
          <w:p w14:paraId="1657F030" w14:textId="77777777" w:rsidR="00127C00" w:rsidRPr="00127C00" w:rsidRDefault="00127C00" w:rsidP="00127C00">
            <w:pPr>
              <w:tabs>
                <w:tab w:val="left" w:pos="615"/>
              </w:tabs>
              <w:rPr>
                <w:rFonts w:ascii="Montserrat" w:hAnsi="Montserrat" w:cs="Arial"/>
              </w:rPr>
            </w:pPr>
          </w:p>
          <w:p w14:paraId="5322000F" w14:textId="0CD64F34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</w:tc>
      </w:tr>
      <w:tr w:rsidR="00C102B2" w:rsidRPr="00CF6071" w14:paraId="4D9D49EF" w14:textId="77777777" w:rsidTr="00127C00">
        <w:tc>
          <w:tcPr>
            <w:tcW w:w="14616" w:type="dxa"/>
            <w:gridSpan w:val="6"/>
            <w:shd w:val="clear" w:color="auto" w:fill="D9D9D9"/>
          </w:tcPr>
          <w:p w14:paraId="0ED6483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C102B2" w:rsidRPr="00CF6071" w14:paraId="6C14389A" w14:textId="77777777" w:rsidTr="00127C00">
        <w:tc>
          <w:tcPr>
            <w:tcW w:w="14616" w:type="dxa"/>
            <w:gridSpan w:val="6"/>
            <w:shd w:val="clear" w:color="auto" w:fill="auto"/>
          </w:tcPr>
          <w:p w14:paraId="262A3B81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3D3989F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636FD61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47479F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4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13778ACB" w14:textId="77777777" w:rsidR="00C102B2" w:rsidRPr="00CF6071" w:rsidRDefault="00155665" w:rsidP="00B8140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5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62C84646" w14:textId="77777777" w:rsidTr="00127C00">
        <w:tc>
          <w:tcPr>
            <w:tcW w:w="14616" w:type="dxa"/>
            <w:gridSpan w:val="6"/>
            <w:shd w:val="clear" w:color="auto" w:fill="D9D9D9"/>
          </w:tcPr>
          <w:p w14:paraId="5ECC6840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C102B2" w:rsidRPr="00CF6071" w14:paraId="171C74BD" w14:textId="77777777" w:rsidTr="00127C00">
        <w:tc>
          <w:tcPr>
            <w:tcW w:w="14616" w:type="dxa"/>
            <w:gridSpan w:val="6"/>
            <w:shd w:val="clear" w:color="auto" w:fill="auto"/>
          </w:tcPr>
          <w:p w14:paraId="12C127B1" w14:textId="77777777" w:rsidR="00E71932" w:rsidRPr="00CF6071" w:rsidRDefault="00E71932" w:rsidP="00E7193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595B2D5" w14:textId="77777777" w:rsidTr="00127C00">
        <w:tc>
          <w:tcPr>
            <w:tcW w:w="14616" w:type="dxa"/>
            <w:gridSpan w:val="6"/>
            <w:shd w:val="clear" w:color="auto" w:fill="D9D9D9"/>
          </w:tcPr>
          <w:p w14:paraId="39B73C6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5FFF104E" w14:textId="77777777" w:rsidTr="00127C00">
        <w:tc>
          <w:tcPr>
            <w:tcW w:w="14616" w:type="dxa"/>
            <w:gridSpan w:val="6"/>
            <w:shd w:val="clear" w:color="auto" w:fill="auto"/>
          </w:tcPr>
          <w:p w14:paraId="1341D7C3" w14:textId="77777777" w:rsidR="00E71932" w:rsidRPr="00CF6071" w:rsidRDefault="00E71932" w:rsidP="00E7193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7217094" w14:textId="77777777" w:rsidR="00C102B2" w:rsidRPr="00CF6071" w:rsidRDefault="00C102B2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C102B2" w:rsidRPr="00CF6071" w14:paraId="617FD31B" w14:textId="77777777" w:rsidTr="00262B98">
        <w:tc>
          <w:tcPr>
            <w:tcW w:w="7196" w:type="dxa"/>
            <w:shd w:val="clear" w:color="auto" w:fill="D9D9D9"/>
          </w:tcPr>
          <w:p w14:paraId="38E8BB5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</w:t>
            </w:r>
          </w:p>
        </w:tc>
        <w:tc>
          <w:tcPr>
            <w:tcW w:w="7371" w:type="dxa"/>
            <w:shd w:val="clear" w:color="auto" w:fill="D9D9D9"/>
          </w:tcPr>
          <w:p w14:paraId="53684083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3DF6D4E6" w14:textId="77777777" w:rsidTr="00262B98">
        <w:tc>
          <w:tcPr>
            <w:tcW w:w="7196" w:type="dxa"/>
            <w:shd w:val="clear" w:color="auto" w:fill="auto"/>
          </w:tcPr>
          <w:p w14:paraId="7FD293C3" w14:textId="77777777" w:rsidR="00C102B2" w:rsidRPr="00D41ACF" w:rsidRDefault="00427E0D" w:rsidP="00427E0D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10. Líneas de Carga y Marca de calados</w:t>
            </w:r>
            <w:r w:rsidR="00D41ACF">
              <w:rPr>
                <w:rFonts w:ascii="Montserrat" w:hAnsi="Montserrat" w:cs="Arial"/>
                <w:b/>
              </w:rPr>
              <w:t>.</w:t>
            </w:r>
          </w:p>
        </w:tc>
        <w:tc>
          <w:tcPr>
            <w:tcW w:w="7371" w:type="dxa"/>
            <w:shd w:val="clear" w:color="auto" w:fill="auto"/>
          </w:tcPr>
          <w:p w14:paraId="4C7BA1B1" w14:textId="3769E489" w:rsidR="00C102B2" w:rsidRPr="004633EC" w:rsidRDefault="004633EC" w:rsidP="004633EC">
            <w:pPr>
              <w:jc w:val="both"/>
              <w:rPr>
                <w:rFonts w:ascii="Montserrat" w:hAnsi="Montserrat" w:cs="Arial"/>
                <w:bCs/>
              </w:rPr>
            </w:pPr>
            <w:r w:rsidRPr="004633EC">
              <w:rPr>
                <w:rFonts w:ascii="Montserrat" w:hAnsi="Montserrat" w:cs="Arial"/>
                <w:bCs/>
              </w:rPr>
              <w:t>Distinguir y ubicar escalas de calados y líneas de carga, interpretándolas en diagramas o imágenes, para obtener una lectura correcta.</w:t>
            </w:r>
          </w:p>
        </w:tc>
      </w:tr>
      <w:tr w:rsidR="00C102B2" w:rsidRPr="00CF6071" w14:paraId="72A536FF" w14:textId="77777777" w:rsidTr="00262B98">
        <w:tc>
          <w:tcPr>
            <w:tcW w:w="7196" w:type="dxa"/>
            <w:shd w:val="clear" w:color="auto" w:fill="D9D9D9"/>
          </w:tcPr>
          <w:p w14:paraId="41524DF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D86422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00AE5" w:rsidRPr="00CF6071" w14:paraId="36CA9E51" w14:textId="77777777" w:rsidTr="00262B98">
        <w:tc>
          <w:tcPr>
            <w:tcW w:w="7196" w:type="dxa"/>
            <w:shd w:val="clear" w:color="auto" w:fill="auto"/>
          </w:tcPr>
          <w:p w14:paraId="473BCA80" w14:textId="77777777" w:rsidR="00A00AE5" w:rsidRPr="00CF6071" w:rsidRDefault="00A00AE5" w:rsidP="00127C00">
            <w:pPr>
              <w:ind w:right="-113"/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adecuadamente escalas de calados y líneas de máxima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carga.</w:t>
            </w:r>
          </w:p>
          <w:p w14:paraId="5BD45FB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7D682FA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20F889B6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79C7CA94" w14:textId="77777777" w:rsidR="00A00AE5" w:rsidRPr="00CF6071" w:rsidRDefault="006E0BBA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0B38A34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02C998E1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0AFA94C2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4A298B1C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A00AE5" w:rsidRPr="00CF6071" w14:paraId="2355DD54" w14:textId="77777777" w:rsidTr="00262B98">
        <w:tc>
          <w:tcPr>
            <w:tcW w:w="14567" w:type="dxa"/>
            <w:gridSpan w:val="2"/>
            <w:shd w:val="clear" w:color="auto" w:fill="D9D9D9"/>
          </w:tcPr>
          <w:p w14:paraId="16284E7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A00AE5" w:rsidRPr="00CF6071" w14:paraId="40374EF3" w14:textId="77777777" w:rsidTr="00262B98">
        <w:tc>
          <w:tcPr>
            <w:tcW w:w="14567" w:type="dxa"/>
            <w:gridSpan w:val="2"/>
            <w:shd w:val="clear" w:color="auto" w:fill="auto"/>
          </w:tcPr>
          <w:p w14:paraId="3018B3A9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3EB1338F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2F13D4A2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lastRenderedPageBreak/>
              <w:t>Estrategias que generen el espíritu de colaboración y trabajo en equipo</w:t>
            </w:r>
          </w:p>
          <w:p w14:paraId="26D122F8" w14:textId="77777777" w:rsidR="00A00AE5" w:rsidRPr="00D41ACF" w:rsidRDefault="00A00AE5" w:rsidP="00A00AE5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A00AE5" w:rsidRPr="00CF6071" w14:paraId="3AF50665" w14:textId="77777777" w:rsidTr="00262B98">
        <w:tc>
          <w:tcPr>
            <w:tcW w:w="14567" w:type="dxa"/>
            <w:gridSpan w:val="2"/>
            <w:shd w:val="clear" w:color="auto" w:fill="D9D9D9"/>
          </w:tcPr>
          <w:p w14:paraId="24DC855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A00AE5" w:rsidRPr="00CF6071" w14:paraId="18A4D80A" w14:textId="77777777" w:rsidTr="00262B98">
        <w:tc>
          <w:tcPr>
            <w:tcW w:w="14567" w:type="dxa"/>
            <w:gridSpan w:val="2"/>
            <w:shd w:val="clear" w:color="auto" w:fill="auto"/>
          </w:tcPr>
          <w:p w14:paraId="650320B6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440AE605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712729FA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68245B3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4EB88A77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0700C530" w14:textId="77777777" w:rsidR="00C102B2" w:rsidRDefault="00C102B2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39975D7" w14:textId="77777777" w:rsidR="004830CF" w:rsidRPr="00CF6071" w:rsidRDefault="004830CF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955"/>
        <w:gridCol w:w="2688"/>
        <w:gridCol w:w="1147"/>
        <w:gridCol w:w="1824"/>
        <w:gridCol w:w="2005"/>
        <w:gridCol w:w="2408"/>
        <w:gridCol w:w="49"/>
      </w:tblGrid>
      <w:tr w:rsidR="00C102B2" w:rsidRPr="00CF6071" w14:paraId="44C20B75" w14:textId="77777777" w:rsidTr="00D41ACF">
        <w:tc>
          <w:tcPr>
            <w:tcW w:w="1540" w:type="dxa"/>
            <w:shd w:val="clear" w:color="auto" w:fill="D9D9D9"/>
          </w:tcPr>
          <w:p w14:paraId="714A83CE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55" w:type="dxa"/>
            <w:shd w:val="clear" w:color="auto" w:fill="D9D9D9"/>
          </w:tcPr>
          <w:p w14:paraId="52AF79B5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0DD08F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35" w:type="dxa"/>
            <w:gridSpan w:val="2"/>
            <w:shd w:val="clear" w:color="auto" w:fill="D9D9D9"/>
          </w:tcPr>
          <w:p w14:paraId="2AADE15F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BABB3B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4" w:type="dxa"/>
            <w:shd w:val="clear" w:color="auto" w:fill="D9D9D9"/>
          </w:tcPr>
          <w:p w14:paraId="351AEBF2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005" w:type="dxa"/>
            <w:shd w:val="clear" w:color="auto" w:fill="D9D9D9"/>
          </w:tcPr>
          <w:p w14:paraId="64DA62A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gridSpan w:val="2"/>
            <w:shd w:val="clear" w:color="auto" w:fill="D9D9D9"/>
          </w:tcPr>
          <w:p w14:paraId="290876C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207A0E" w:rsidRPr="00CF6071" w14:paraId="5C3857C1" w14:textId="77777777" w:rsidTr="00144FF3">
        <w:tc>
          <w:tcPr>
            <w:tcW w:w="1540" w:type="dxa"/>
            <w:shd w:val="clear" w:color="auto" w:fill="auto"/>
          </w:tcPr>
          <w:p w14:paraId="633E6CCE" w14:textId="77777777" w:rsidR="00207A0E" w:rsidRPr="00CF6071" w:rsidRDefault="00207A0E" w:rsidP="00144FF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E10ADA" w14:textId="77777777" w:rsidR="00207A0E" w:rsidRPr="00AF59EA" w:rsidRDefault="005848E3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59EA">
              <w:rPr>
                <w:rFonts w:ascii="Montserrat" w:hAnsi="Montserrat" w:cs="Arial"/>
                <w:lang w:val="es-MX"/>
              </w:rPr>
              <w:t>7</w:t>
            </w:r>
            <w:r w:rsidR="00207A0E" w:rsidRPr="00AF59EA">
              <w:rPr>
                <w:rFonts w:ascii="Montserrat" w:hAnsi="Montserrat" w:cs="Arial"/>
                <w:lang w:val="es-MX"/>
              </w:rPr>
              <w:t xml:space="preserve"> sesiones</w:t>
            </w:r>
          </w:p>
          <w:p w14:paraId="106A3C3E" w14:textId="77777777" w:rsidR="009A2E77" w:rsidRPr="00AF59EA" w:rsidRDefault="009A2E77" w:rsidP="00144FF3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301ECC1" w14:textId="77777777" w:rsidR="00207A0E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03/11/25</w:t>
            </w:r>
          </w:p>
          <w:p w14:paraId="66112726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04/11/25</w:t>
            </w:r>
          </w:p>
          <w:p w14:paraId="3A28CEB0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05/11/25</w:t>
            </w:r>
          </w:p>
          <w:p w14:paraId="771F415B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06/11/25</w:t>
            </w:r>
          </w:p>
          <w:p w14:paraId="0AEF5B5D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07/11/25</w:t>
            </w:r>
          </w:p>
          <w:p w14:paraId="7F41EDC8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10/10/25</w:t>
            </w:r>
          </w:p>
          <w:p w14:paraId="225BA6AA" w14:textId="78769C4B" w:rsidR="00FF1A46" w:rsidRPr="00CF6071" w:rsidRDefault="00FF1A46" w:rsidP="00FF1A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F1A46">
              <w:rPr>
                <w:rFonts w:ascii="Montserrat" w:hAnsi="Montserrat" w:cs="Arial"/>
                <w:lang w:val="es-MX"/>
              </w:rPr>
              <w:t>11/11/25</w:t>
            </w:r>
          </w:p>
        </w:tc>
        <w:tc>
          <w:tcPr>
            <w:tcW w:w="2955" w:type="dxa"/>
            <w:shd w:val="clear" w:color="auto" w:fill="auto"/>
          </w:tcPr>
          <w:p w14:paraId="31159B7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10. Líneas de Carga y Marca de calados</w:t>
            </w:r>
          </w:p>
          <w:p w14:paraId="24F986DC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</w:rPr>
            </w:pPr>
          </w:p>
          <w:p w14:paraId="13B777F9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10.1 Escalas de calados, lugares donde se marcan.</w:t>
            </w:r>
          </w:p>
          <w:p w14:paraId="00823AF7" w14:textId="77777777" w:rsidR="00E21648" w:rsidRPr="00CF6071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1F1CCF5A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10.2 Definición de francobordo.</w:t>
            </w:r>
          </w:p>
          <w:p w14:paraId="2F4B7D53" w14:textId="77777777" w:rsidR="00E21648" w:rsidRPr="00CF6071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7E139F05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10.3 Líneas y marcas de carga.</w:t>
            </w:r>
          </w:p>
          <w:p w14:paraId="7AE0A32B" w14:textId="77777777" w:rsidR="009A2E77" w:rsidRPr="00CF6071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16E0B3C4" w14:textId="77777777" w:rsidR="00207A0E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10.4 Desplazamiento.</w:t>
            </w:r>
          </w:p>
          <w:p w14:paraId="6A18B6DD" w14:textId="77777777" w:rsidR="004633EC" w:rsidRPr="00CF6071" w:rsidRDefault="004633EC" w:rsidP="004633EC">
            <w:pPr>
              <w:jc w:val="both"/>
              <w:rPr>
                <w:rFonts w:ascii="Montserrat" w:hAnsi="Montserrat" w:cs="Arial"/>
              </w:rPr>
            </w:pPr>
          </w:p>
          <w:p w14:paraId="455D258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10.5 Lectura de calados.</w:t>
            </w:r>
          </w:p>
          <w:p w14:paraId="2175257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2A8738" w14:textId="77777777" w:rsidR="00207A0E" w:rsidRPr="00CF6071" w:rsidRDefault="00207A0E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922C09" w14:textId="77777777" w:rsidR="00207A0E" w:rsidRPr="00CF6071" w:rsidRDefault="00207A0E" w:rsidP="00207A0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835" w:type="dxa"/>
            <w:gridSpan w:val="2"/>
            <w:shd w:val="clear" w:color="auto" w:fill="auto"/>
          </w:tcPr>
          <w:p w14:paraId="2AB0340E" w14:textId="77777777" w:rsidR="00207A0E" w:rsidRPr="00E311FD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E311FD">
              <w:rPr>
                <w:rFonts w:ascii="Montserrat" w:hAnsi="Montserrat"/>
                <w:b/>
                <w:bCs/>
              </w:rPr>
              <w:t>Inicio:</w:t>
            </w:r>
          </w:p>
          <w:p w14:paraId="44C9CE4F" w14:textId="77777777" w:rsidR="00A00AE5" w:rsidRPr="00E311FD" w:rsidRDefault="00A00AE5" w:rsidP="00144FF3">
            <w:pPr>
              <w:jc w:val="both"/>
              <w:rPr>
                <w:rFonts w:ascii="Montserrat" w:hAnsi="Montserrat"/>
              </w:rPr>
            </w:pPr>
            <w:r w:rsidRPr="00E311FD">
              <w:rPr>
                <w:rFonts w:ascii="Montserrat" w:hAnsi="Montserrat"/>
              </w:rPr>
              <w:t>Lluvia de ideas sobre el tema líneas de carga y marca de calados</w:t>
            </w:r>
          </w:p>
          <w:p w14:paraId="0CFC82A5" w14:textId="77777777" w:rsidR="00207A0E" w:rsidRPr="00E311FD" w:rsidRDefault="00207A0E" w:rsidP="00144FF3">
            <w:pPr>
              <w:jc w:val="both"/>
              <w:rPr>
                <w:rFonts w:ascii="Montserrat" w:hAnsi="Montserrat"/>
              </w:rPr>
            </w:pPr>
          </w:p>
          <w:p w14:paraId="4E2CB487" w14:textId="77777777" w:rsidR="00207A0E" w:rsidRPr="00E311FD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E311FD">
              <w:rPr>
                <w:rFonts w:ascii="Montserrat" w:hAnsi="Montserrat"/>
                <w:b/>
                <w:bCs/>
              </w:rPr>
              <w:t>Desarrollo:</w:t>
            </w:r>
          </w:p>
          <w:p w14:paraId="107561C1" w14:textId="29852B5B" w:rsidR="00A00AE5" w:rsidRPr="00E311FD" w:rsidRDefault="00207A0E" w:rsidP="00144FF3">
            <w:pPr>
              <w:jc w:val="both"/>
              <w:rPr>
                <w:rFonts w:ascii="Montserrat" w:hAnsi="Montserrat"/>
              </w:rPr>
            </w:pPr>
            <w:r w:rsidRPr="00E311FD">
              <w:rPr>
                <w:rFonts w:ascii="Montserrat" w:hAnsi="Montserrat"/>
              </w:rPr>
              <w:t xml:space="preserve">Exposición </w:t>
            </w:r>
            <w:r w:rsidR="00D41ACF" w:rsidRPr="00E311FD">
              <w:rPr>
                <w:rFonts w:ascii="Montserrat" w:hAnsi="Montserrat"/>
              </w:rPr>
              <w:t>docente mediante</w:t>
            </w:r>
            <w:r w:rsidR="00A00AE5" w:rsidRPr="00E311FD">
              <w:rPr>
                <w:rFonts w:ascii="Montserrat" w:hAnsi="Montserrat"/>
              </w:rPr>
              <w:t xml:space="preserve"> Videos y presentaciones </w:t>
            </w:r>
            <w:r w:rsidR="006E0BBA" w:rsidRPr="00E311FD">
              <w:rPr>
                <w:rFonts w:ascii="Montserrat" w:hAnsi="Montserrat"/>
              </w:rPr>
              <w:t>PowerPoint</w:t>
            </w:r>
            <w:r w:rsidR="00A00AE5" w:rsidRPr="00E311FD">
              <w:rPr>
                <w:rFonts w:ascii="Montserrat" w:hAnsi="Montserrat"/>
              </w:rPr>
              <w:t xml:space="preserve"> comentados sobre equipos de carga y descarga en el buque.</w:t>
            </w:r>
          </w:p>
          <w:p w14:paraId="1CF843A1" w14:textId="74DD18BF" w:rsidR="00A00AE5" w:rsidRPr="00E311FD" w:rsidRDefault="00A00AE5" w:rsidP="00144FF3">
            <w:pPr>
              <w:jc w:val="both"/>
              <w:rPr>
                <w:rFonts w:ascii="Montserrat" w:hAnsi="Montserrat"/>
              </w:rPr>
            </w:pPr>
            <w:r w:rsidRPr="00E311FD">
              <w:rPr>
                <w:rFonts w:ascii="Montserrat" w:hAnsi="Montserrat"/>
              </w:rPr>
              <w:t>El/la estudiante realiza una investigación en equipo para elaborar un diagrama sobre líneas de carga y marcas de calados y participa presentando su trabajo en plenaria.</w:t>
            </w:r>
          </w:p>
          <w:p w14:paraId="7B4743B0" w14:textId="77777777" w:rsidR="00A00AE5" w:rsidRPr="00E311FD" w:rsidRDefault="00A00AE5" w:rsidP="00144FF3">
            <w:pPr>
              <w:jc w:val="both"/>
              <w:rPr>
                <w:rFonts w:ascii="Montserrat" w:hAnsi="Montserrat"/>
              </w:rPr>
            </w:pPr>
            <w:r w:rsidRPr="00E311FD">
              <w:rPr>
                <w:rFonts w:ascii="Montserrat" w:hAnsi="Montserrat"/>
              </w:rPr>
              <w:t>El estudiante participa en dialogo discusión</w:t>
            </w:r>
          </w:p>
          <w:p w14:paraId="77FCC3BA" w14:textId="77777777" w:rsidR="00A00AE5" w:rsidRPr="00E311FD" w:rsidRDefault="00A00AE5" w:rsidP="00144FF3">
            <w:pPr>
              <w:jc w:val="both"/>
              <w:rPr>
                <w:rFonts w:ascii="Montserrat" w:hAnsi="Montserrat"/>
              </w:rPr>
            </w:pPr>
          </w:p>
          <w:p w14:paraId="36ED9C19" w14:textId="77777777" w:rsidR="00207A0E" w:rsidRPr="00E311FD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E311FD">
              <w:rPr>
                <w:rFonts w:ascii="Montserrat" w:hAnsi="Montserrat"/>
                <w:b/>
                <w:bCs/>
              </w:rPr>
              <w:t>Cierre:</w:t>
            </w:r>
          </w:p>
          <w:p w14:paraId="548A49B7" w14:textId="77777777" w:rsidR="00A00AE5" w:rsidRPr="00E311FD" w:rsidRDefault="00A00AE5" w:rsidP="00144FF3">
            <w:pPr>
              <w:jc w:val="both"/>
              <w:rPr>
                <w:rFonts w:ascii="Montserrat" w:hAnsi="Montserrat"/>
              </w:rPr>
            </w:pPr>
            <w:r w:rsidRPr="00E311FD">
              <w:rPr>
                <w:rFonts w:ascii="Montserrat" w:hAnsi="Montserrat"/>
              </w:rPr>
              <w:t>Síntesis y conclusiones del tema</w:t>
            </w:r>
          </w:p>
          <w:p w14:paraId="583ADB21" w14:textId="77777777" w:rsidR="006D2F48" w:rsidRPr="00E311FD" w:rsidRDefault="00207A0E" w:rsidP="00144FF3">
            <w:pPr>
              <w:jc w:val="both"/>
              <w:rPr>
                <w:rFonts w:ascii="Montserrat" w:hAnsi="Montserrat"/>
              </w:rPr>
            </w:pPr>
            <w:r w:rsidRPr="00E311FD">
              <w:rPr>
                <w:rFonts w:ascii="Montserrat" w:hAnsi="Montserrat"/>
              </w:rPr>
              <w:t xml:space="preserve">Retroalimentación docente de los temas abordados para identificar </w:t>
            </w:r>
            <w:r w:rsidR="006D2F48" w:rsidRPr="00E311FD">
              <w:rPr>
                <w:rFonts w:ascii="Montserrat" w:hAnsi="Montserrat"/>
              </w:rPr>
              <w:t>los aprendizajes del estudiante.</w:t>
            </w:r>
          </w:p>
        </w:tc>
        <w:tc>
          <w:tcPr>
            <w:tcW w:w="1824" w:type="dxa"/>
            <w:shd w:val="clear" w:color="auto" w:fill="auto"/>
          </w:tcPr>
          <w:p w14:paraId="64F55F2C" w14:textId="77777777" w:rsidR="00207A0E" w:rsidRPr="00E311FD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34510130" w14:textId="77777777" w:rsidR="00207A0E" w:rsidRPr="00E311FD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22A75EFD" w14:textId="77777777" w:rsidR="00207A0E" w:rsidRPr="00E311FD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09F3CD81" w14:textId="77777777" w:rsidR="00207A0E" w:rsidRPr="00E311FD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E311FD">
              <w:rPr>
                <w:rFonts w:ascii="Montserrat" w:hAnsi="Montserrat" w:cs="Arial"/>
              </w:rPr>
              <w:t>Laptop</w:t>
            </w:r>
          </w:p>
          <w:p w14:paraId="691F8D2D" w14:textId="77777777" w:rsidR="00207A0E" w:rsidRPr="00E311FD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7A77E3D7" w14:textId="77777777" w:rsidR="00207A0E" w:rsidRPr="00E311FD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E311FD">
              <w:rPr>
                <w:rFonts w:ascii="Montserrat" w:hAnsi="Montserrat" w:cs="Arial"/>
              </w:rPr>
              <w:t>Presentación en Video</w:t>
            </w:r>
          </w:p>
          <w:p w14:paraId="646CAFE8" w14:textId="77777777" w:rsidR="00207A0E" w:rsidRPr="00E311FD" w:rsidRDefault="00D402CC" w:rsidP="008E2B4C">
            <w:pPr>
              <w:jc w:val="center"/>
              <w:rPr>
                <w:rFonts w:ascii="Montserrat" w:hAnsi="Montserrat" w:cs="Arial"/>
              </w:rPr>
            </w:pPr>
            <w:r w:rsidRPr="00E311FD">
              <w:rPr>
                <w:rFonts w:ascii="Montserrat" w:hAnsi="Montserrat" w:cs="Arial"/>
              </w:rPr>
              <w:t>Imágenes</w:t>
            </w:r>
          </w:p>
        </w:tc>
        <w:tc>
          <w:tcPr>
            <w:tcW w:w="2005" w:type="dxa"/>
            <w:shd w:val="clear" w:color="auto" w:fill="auto"/>
          </w:tcPr>
          <w:p w14:paraId="38A53A6A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</w:rPr>
            </w:pPr>
            <w:r w:rsidRPr="00E311FD">
              <w:rPr>
                <w:rFonts w:ascii="Montserrat" w:hAnsi="Montserrat" w:cs="Arial"/>
              </w:rPr>
              <w:t>Participación del estudiante</w:t>
            </w:r>
          </w:p>
          <w:p w14:paraId="35BEB3E6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70084BA7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4B425A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3D33C4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</w:p>
          <w:p w14:paraId="71F79B1A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06176D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</w:p>
          <w:p w14:paraId="5BBD887D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  <w:r w:rsidRPr="00E311FD">
              <w:rPr>
                <w:rFonts w:ascii="Montserrat" w:hAnsi="Montserrat" w:cs="Arial"/>
                <w:bCs/>
              </w:rPr>
              <w:t>Diagrama</w:t>
            </w:r>
          </w:p>
          <w:p w14:paraId="1129FFBA" w14:textId="77777777" w:rsidR="00207A0E" w:rsidRPr="00E311FD" w:rsidRDefault="00207A0E" w:rsidP="00A00AE5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14:paraId="13442DA8" w14:textId="799C91BB" w:rsidR="00207A0E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  <w:r w:rsidRPr="00E311FD">
              <w:rPr>
                <w:rFonts w:ascii="Montserrat" w:hAnsi="Montserrat" w:cs="Arial"/>
                <w:b/>
              </w:rPr>
              <w:t>N/A</w:t>
            </w:r>
          </w:p>
          <w:p w14:paraId="510C0091" w14:textId="77777777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A9DD4E4" w14:textId="77777777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085FF20E" w14:textId="77777777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728B6BD" w14:textId="77777777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A70DF04" w14:textId="77777777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603BD2E2" w14:textId="77777777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51F0853D" w14:textId="53A14960" w:rsidR="004A1AD5" w:rsidRPr="00E311FD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  <w:r w:rsidRPr="00E311FD">
              <w:rPr>
                <w:rFonts w:ascii="Montserrat" w:hAnsi="Montserrat" w:cs="Arial"/>
                <w:b/>
              </w:rPr>
              <w:t>N/A</w:t>
            </w:r>
          </w:p>
          <w:p w14:paraId="39984A84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226F848B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2B3C9320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4DE5092B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669D8897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448DFE1E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65AA901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0793E913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506133A0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3C066408" w14:textId="77777777" w:rsidR="00A00AE5" w:rsidRPr="00E311FD" w:rsidRDefault="00A00AE5" w:rsidP="00A00AE5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C102B2" w:rsidRPr="00CF6071" w14:paraId="1604E2F6" w14:textId="77777777" w:rsidTr="00A00AE5">
        <w:tc>
          <w:tcPr>
            <w:tcW w:w="14616" w:type="dxa"/>
            <w:gridSpan w:val="8"/>
            <w:shd w:val="clear" w:color="auto" w:fill="D9D9D9"/>
          </w:tcPr>
          <w:p w14:paraId="788B6093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C102B2" w:rsidRPr="00CF6071" w14:paraId="1F624FB7" w14:textId="77777777" w:rsidTr="00A00AE5">
        <w:tc>
          <w:tcPr>
            <w:tcW w:w="14616" w:type="dxa"/>
            <w:gridSpan w:val="8"/>
            <w:shd w:val="clear" w:color="auto" w:fill="auto"/>
          </w:tcPr>
          <w:p w14:paraId="5483BF1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6E0BBA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5D460F3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63C2D6F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6E0BBA" w:rsidRPr="00CF6071">
              <w:rPr>
                <w:rFonts w:ascii="Montserrat" w:hAnsi="Montserrat"/>
              </w:rPr>
              <w:t>Marítimo Mundial</w:t>
            </w:r>
          </w:p>
          <w:p w14:paraId="44BCE891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6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1E32D6AC" w14:textId="77777777" w:rsidR="00C102B2" w:rsidRPr="00CF6071" w:rsidRDefault="00155665" w:rsidP="00D402CC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7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18FE3A5D" w14:textId="77777777" w:rsidTr="00A00AE5">
        <w:tc>
          <w:tcPr>
            <w:tcW w:w="14616" w:type="dxa"/>
            <w:gridSpan w:val="8"/>
            <w:shd w:val="clear" w:color="auto" w:fill="D9D9D9"/>
          </w:tcPr>
          <w:p w14:paraId="1998E10C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C102B2" w:rsidRPr="00CF6071" w14:paraId="32374517" w14:textId="77777777" w:rsidTr="00A00AE5">
        <w:tc>
          <w:tcPr>
            <w:tcW w:w="14616" w:type="dxa"/>
            <w:gridSpan w:val="8"/>
            <w:shd w:val="clear" w:color="auto" w:fill="auto"/>
          </w:tcPr>
          <w:p w14:paraId="02F2A882" w14:textId="77777777" w:rsidR="00E71932" w:rsidRPr="00CF6071" w:rsidRDefault="00E71932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0FACE637" w14:textId="77777777" w:rsidTr="00A00AE5">
        <w:tc>
          <w:tcPr>
            <w:tcW w:w="14616" w:type="dxa"/>
            <w:gridSpan w:val="8"/>
            <w:shd w:val="clear" w:color="auto" w:fill="D9D9D9"/>
          </w:tcPr>
          <w:p w14:paraId="0D62503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0A342616" w14:textId="77777777" w:rsidTr="00A00AE5">
        <w:tc>
          <w:tcPr>
            <w:tcW w:w="14616" w:type="dxa"/>
            <w:gridSpan w:val="8"/>
            <w:shd w:val="clear" w:color="auto" w:fill="auto"/>
          </w:tcPr>
          <w:p w14:paraId="1DFCE6EF" w14:textId="77777777" w:rsidR="00E71932" w:rsidRPr="00CF6071" w:rsidRDefault="00E71932" w:rsidP="008E2B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FA774A2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D9D9D9"/>
          </w:tcPr>
          <w:p w14:paraId="0DA5C382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XI</w:t>
            </w:r>
          </w:p>
        </w:tc>
        <w:tc>
          <w:tcPr>
            <w:tcW w:w="7384" w:type="dxa"/>
            <w:gridSpan w:val="4"/>
            <w:shd w:val="clear" w:color="auto" w:fill="D9D9D9"/>
          </w:tcPr>
          <w:p w14:paraId="2B49F77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2585C46C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auto"/>
          </w:tcPr>
          <w:p w14:paraId="663253F9" w14:textId="77777777" w:rsidR="00427E0D" w:rsidRPr="00CF6071" w:rsidRDefault="00427E0D" w:rsidP="00427E0D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11. Esfuerzos en el buque</w:t>
            </w:r>
          </w:p>
          <w:p w14:paraId="33CC7197" w14:textId="77777777" w:rsidR="00C102B2" w:rsidRPr="00CF6071" w:rsidRDefault="00C102B2" w:rsidP="00427E0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84" w:type="dxa"/>
            <w:gridSpan w:val="4"/>
            <w:shd w:val="clear" w:color="auto" w:fill="auto"/>
          </w:tcPr>
          <w:p w14:paraId="452E8A8B" w14:textId="77777777" w:rsidR="00A00AE5" w:rsidRPr="00CF6071" w:rsidRDefault="00A00AE5" w:rsidP="00D41ACF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 xml:space="preserve">Reconoce los tipos de esfuerzos </w:t>
            </w:r>
            <w:r w:rsidR="004830CF">
              <w:rPr>
                <w:rFonts w:ascii="Montserrat" w:hAnsi="Montserrat" w:cs="Arial"/>
              </w:rPr>
              <w:t>flexionante</w:t>
            </w:r>
            <w:r w:rsidR="006E0BBA" w:rsidRPr="00CF6071">
              <w:rPr>
                <w:rFonts w:ascii="Montserrat" w:hAnsi="Montserrat" w:cs="Arial"/>
              </w:rPr>
              <w:t>s</w:t>
            </w:r>
            <w:r w:rsidRPr="00CF6071">
              <w:rPr>
                <w:rFonts w:ascii="Montserrat" w:hAnsi="Montserrat" w:cs="Arial"/>
              </w:rPr>
              <w:t>, identificando las causas que los producen, para su correcta comprensión</w:t>
            </w:r>
            <w:r w:rsidR="00D41ACF">
              <w:rPr>
                <w:rFonts w:ascii="Montserrat" w:hAnsi="Montserrat" w:cs="Arial"/>
              </w:rPr>
              <w:t>.</w:t>
            </w:r>
          </w:p>
        </w:tc>
      </w:tr>
      <w:tr w:rsidR="00C102B2" w:rsidRPr="00CF6071" w14:paraId="4F09AD0A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D9D9D9"/>
          </w:tcPr>
          <w:p w14:paraId="17CD397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84" w:type="dxa"/>
            <w:gridSpan w:val="4"/>
            <w:shd w:val="clear" w:color="auto" w:fill="D9D9D9"/>
          </w:tcPr>
          <w:p w14:paraId="3722D9C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00AE5" w:rsidRPr="00CF6071" w14:paraId="6F71B055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auto"/>
          </w:tcPr>
          <w:p w14:paraId="41403B3D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Reconoce los tipos de esfuerzos flexionantes, identificando las causas que los producen, para su correcta comprensión.</w:t>
            </w:r>
          </w:p>
          <w:p w14:paraId="582D6E7F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84" w:type="dxa"/>
            <w:gridSpan w:val="4"/>
            <w:shd w:val="clear" w:color="auto" w:fill="auto"/>
          </w:tcPr>
          <w:p w14:paraId="61F4E815" w14:textId="77777777" w:rsidR="00A00AE5" w:rsidRPr="00CF6071" w:rsidRDefault="006E0BBA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B7867B1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252EA0A8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08D61F15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19731823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A00AE5" w:rsidRPr="00CF6071" w14:paraId="02D64563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7786A0D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A00AE5" w:rsidRPr="00CF6071" w14:paraId="41A8C3AF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71308742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C1D3D4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3FE86FAA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5310AC24" w14:textId="77777777" w:rsidR="00A00AE5" w:rsidRPr="00D41ACF" w:rsidRDefault="00A00AE5" w:rsidP="00D53D38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A00AE5" w:rsidRPr="00CF6071" w14:paraId="67D23397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0267EBE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A00AE5" w:rsidRPr="00CF6071" w14:paraId="69C31262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061221EB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00ABFABC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60BEA0E9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C3007B4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9A44967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Cuadro comparativo</w:t>
            </w:r>
          </w:p>
          <w:p w14:paraId="1EA0B30F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Lectura comentada</w:t>
            </w:r>
          </w:p>
          <w:p w14:paraId="16021A99" w14:textId="77777777" w:rsidR="00A00AE5" w:rsidRPr="00D41ACF" w:rsidRDefault="00A00AE5" w:rsidP="00D53D3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Ejercicios </w:t>
            </w:r>
          </w:p>
        </w:tc>
      </w:tr>
    </w:tbl>
    <w:p w14:paraId="7BA51948" w14:textId="77777777" w:rsidR="006D2F48" w:rsidRDefault="006D2F48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7C7DDA4" w14:textId="77777777" w:rsidR="00E71932" w:rsidRDefault="00E71932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98E8112" w14:textId="77777777" w:rsidR="00144FF3" w:rsidRPr="00CF6071" w:rsidRDefault="00144FF3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3"/>
        <w:gridCol w:w="2001"/>
        <w:gridCol w:w="3946"/>
        <w:gridCol w:w="2261"/>
        <w:gridCol w:w="2376"/>
        <w:gridCol w:w="2559"/>
      </w:tblGrid>
      <w:tr w:rsidR="00C102B2" w:rsidRPr="00CF6071" w14:paraId="23A53C6F" w14:textId="77777777" w:rsidTr="004A1AD5">
        <w:tc>
          <w:tcPr>
            <w:tcW w:w="0" w:type="auto"/>
            <w:shd w:val="clear" w:color="auto" w:fill="D9D9D9"/>
            <w:vAlign w:val="center"/>
          </w:tcPr>
          <w:p w14:paraId="0AFA54A0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13" w:type="dxa"/>
            <w:shd w:val="clear" w:color="auto" w:fill="D9D9D9"/>
            <w:vAlign w:val="center"/>
          </w:tcPr>
          <w:p w14:paraId="408D43BC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66C5353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4C54A55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FC154AE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6DA5AB8" w14:textId="6D88DA10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11D737F0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601" w:type="dxa"/>
            <w:shd w:val="clear" w:color="auto" w:fill="D9D9D9"/>
            <w:vAlign w:val="center"/>
          </w:tcPr>
          <w:p w14:paraId="0889A5AB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9A2E77" w:rsidRPr="00CF6071" w14:paraId="2D89AF61" w14:textId="77777777" w:rsidTr="00144FF3">
        <w:tc>
          <w:tcPr>
            <w:tcW w:w="0" w:type="auto"/>
            <w:shd w:val="clear" w:color="auto" w:fill="auto"/>
          </w:tcPr>
          <w:p w14:paraId="150C215A" w14:textId="7EF183A4" w:rsidR="009A2E77" w:rsidRPr="00D41ACF" w:rsidRDefault="00FF1A46" w:rsidP="00D41AC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05</w:t>
            </w:r>
            <w:r w:rsidR="00291F34" w:rsidRPr="00D41ACF">
              <w:rPr>
                <w:rFonts w:ascii="Montserrat" w:hAnsi="Montserrat" w:cs="Arial"/>
              </w:rPr>
              <w:t xml:space="preserve"> </w:t>
            </w:r>
            <w:r w:rsidR="006E0BBA" w:rsidRPr="00D41ACF">
              <w:rPr>
                <w:rFonts w:ascii="Montserrat" w:hAnsi="Montserrat" w:cs="Arial"/>
              </w:rPr>
              <w:t>Sesiones</w:t>
            </w:r>
          </w:p>
          <w:p w14:paraId="0D6847ED" w14:textId="77777777" w:rsidR="00D67781" w:rsidRDefault="00D67781" w:rsidP="00D41ACF">
            <w:pPr>
              <w:jc w:val="center"/>
              <w:rPr>
                <w:rFonts w:ascii="Montserrat" w:hAnsi="Montserrat" w:cs="Arial"/>
              </w:rPr>
            </w:pPr>
          </w:p>
          <w:p w14:paraId="7B0A381E" w14:textId="0CAFECB8" w:rsidR="00144FF3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12/11/25</w:t>
            </w:r>
          </w:p>
          <w:p w14:paraId="60A59C80" w14:textId="3CBC9EAC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13/11/25</w:t>
            </w:r>
          </w:p>
          <w:p w14:paraId="0693F058" w14:textId="2FE4814E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14/11/25</w:t>
            </w:r>
          </w:p>
          <w:p w14:paraId="1F7430D2" w14:textId="05F281BA" w:rsidR="00FF1A46" w:rsidRPr="00FF1A46" w:rsidRDefault="00FF1A46" w:rsidP="00144FF3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1A46">
              <w:rPr>
                <w:rFonts w:ascii="Montserrat" w:hAnsi="Montserrat" w:cs="Arial"/>
                <w:b/>
                <w:bCs/>
                <w:lang w:val="es-MX"/>
              </w:rPr>
              <w:t>17/11/25</w:t>
            </w:r>
          </w:p>
          <w:p w14:paraId="7419B8D2" w14:textId="35D97841" w:rsidR="00FF1A46" w:rsidRPr="00FF1A46" w:rsidRDefault="00FF1A46" w:rsidP="00144FF3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1A46">
              <w:rPr>
                <w:rFonts w:ascii="Montserrat" w:hAnsi="Montserrat" w:cs="Arial"/>
                <w:b/>
                <w:bCs/>
                <w:lang w:val="es-MX"/>
              </w:rPr>
              <w:t>Festivo</w:t>
            </w:r>
          </w:p>
          <w:p w14:paraId="22C6BF95" w14:textId="274E3AA3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18/11/25</w:t>
            </w:r>
          </w:p>
          <w:p w14:paraId="5F33EFDE" w14:textId="77777777" w:rsidR="00FF1A46" w:rsidRPr="00AF59EA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61ECEAA" w14:textId="77777777" w:rsidR="00144FF3" w:rsidRPr="00AF59EA" w:rsidRDefault="00144FF3" w:rsidP="00144FF3">
            <w:pPr>
              <w:rPr>
                <w:rFonts w:ascii="Montserrat" w:hAnsi="Montserrat" w:cs="Arial"/>
                <w:lang w:val="es-MX"/>
              </w:rPr>
            </w:pPr>
          </w:p>
          <w:p w14:paraId="5F81A565" w14:textId="77777777" w:rsidR="001514DB" w:rsidRPr="00D41ACF" w:rsidRDefault="001514DB" w:rsidP="00FF1A46">
            <w:pPr>
              <w:jc w:val="center"/>
              <w:rPr>
                <w:rFonts w:ascii="Montserrat" w:hAnsi="Montserrat" w:cs="Arial"/>
                <w:lang w:val="en-US"/>
              </w:rPr>
            </w:pPr>
          </w:p>
        </w:tc>
        <w:tc>
          <w:tcPr>
            <w:tcW w:w="2013" w:type="dxa"/>
            <w:shd w:val="clear" w:color="auto" w:fill="auto"/>
          </w:tcPr>
          <w:p w14:paraId="0BB2EFC8" w14:textId="77777777" w:rsidR="009A2E77" w:rsidRPr="00AF59EA" w:rsidRDefault="009A2E77" w:rsidP="004633EC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AA58832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 Esfuerzos en el buque</w:t>
            </w:r>
          </w:p>
          <w:p w14:paraId="6B66DD5F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64478556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11.1 Definición de quebranto y arrufo.</w:t>
            </w:r>
          </w:p>
          <w:p w14:paraId="26D32FF3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0EE352D9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11.2 Causas que provocan el quebranto y el arrufo.</w:t>
            </w:r>
          </w:p>
          <w:p w14:paraId="41EE12F1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655985A9" w14:textId="77777777" w:rsidR="009A2E77" w:rsidRPr="00D41ACF" w:rsidRDefault="008B6A5D" w:rsidP="004633E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11.3 </w:t>
            </w:r>
            <w:r w:rsidR="009A2E77" w:rsidRPr="00D41ACF">
              <w:rPr>
                <w:rFonts w:ascii="Montserrat" w:hAnsi="Montserrat" w:cs="Arial"/>
              </w:rPr>
              <w:t>Identificación de equipos que determinan esfuerzos.</w:t>
            </w:r>
          </w:p>
          <w:p w14:paraId="366983A1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08EB8C29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4F6CBE1C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19C62160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60FB1440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1B44B3D1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35B3273A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34F4AECB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29E2699B" w14:textId="77777777" w:rsidR="00D41ACF" w:rsidRPr="00D41ACF" w:rsidRDefault="00D41ACF" w:rsidP="004633E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6DFA1A33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2ECC0DE4" w14:textId="77777777" w:rsidR="009A2E77" w:rsidRPr="00D41ACF" w:rsidRDefault="00D53D38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Exposición con cuestionamiento directo sobre los esfuerzos del buque que investigaron previamente los estudiantes</w:t>
            </w:r>
          </w:p>
          <w:p w14:paraId="653DA4F0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</w:p>
          <w:p w14:paraId="08ED8579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24212507" w14:textId="3A890901" w:rsidR="00D53D38" w:rsidRPr="00D41ACF" w:rsidRDefault="00D67781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</w:t>
            </w:r>
            <w:r w:rsidR="00D53D38" w:rsidRPr="00D41ACF">
              <w:rPr>
                <w:rFonts w:ascii="Montserrat" w:hAnsi="Montserrat"/>
              </w:rPr>
              <w:t xml:space="preserve"> sobre</w:t>
            </w:r>
            <w:r w:rsidR="009A2E77" w:rsidRPr="00D41ACF">
              <w:rPr>
                <w:rFonts w:ascii="Montserrat" w:hAnsi="Montserrat"/>
              </w:rPr>
              <w:t xml:space="preserve"> los</w:t>
            </w:r>
            <w:r w:rsidR="008E2B4C">
              <w:rPr>
                <w:rFonts w:ascii="Montserrat" w:hAnsi="Montserrat"/>
              </w:rPr>
              <w:t xml:space="preserve"> antecedentes esfuerzo de buque.</w:t>
            </w:r>
            <w:r w:rsidR="00144FF3">
              <w:rPr>
                <w:rFonts w:ascii="Montserrat" w:hAnsi="Montserrat"/>
              </w:rPr>
              <w:t xml:space="preserve"> </w:t>
            </w:r>
            <w:r w:rsidR="00D53D38" w:rsidRPr="00D41ACF">
              <w:rPr>
                <w:rFonts w:ascii="Montserrat" w:hAnsi="Montserrat"/>
              </w:rPr>
              <w:t>El docente explica los tipos de desplazamiento</w:t>
            </w:r>
            <w:r w:rsidR="008E2B4C">
              <w:rPr>
                <w:rFonts w:ascii="Montserrat" w:hAnsi="Montserrat"/>
              </w:rPr>
              <w:t>.</w:t>
            </w:r>
          </w:p>
          <w:p w14:paraId="7035E12F" w14:textId="362B4A00" w:rsidR="00D53D38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Lectura comentada sobre el tema quebranto y arrufo</w:t>
            </w:r>
            <w:r w:rsidR="008E2B4C">
              <w:rPr>
                <w:rFonts w:ascii="Montserrat" w:hAnsi="Montserrat"/>
              </w:rPr>
              <w:t>.</w:t>
            </w:r>
            <w:r w:rsidR="00144FF3">
              <w:rPr>
                <w:rFonts w:ascii="Montserrat" w:hAnsi="Montserrat"/>
              </w:rPr>
              <w:t xml:space="preserve"> </w:t>
            </w:r>
            <w:r w:rsidRPr="00D41ACF">
              <w:rPr>
                <w:rFonts w:ascii="Montserrat" w:hAnsi="Montserrat"/>
              </w:rPr>
              <w:t>Realiza un comparativo entre arrufo y quebranto</w:t>
            </w:r>
            <w:r w:rsidR="008E2B4C">
              <w:rPr>
                <w:rFonts w:ascii="Montserrat" w:hAnsi="Montserrat"/>
              </w:rPr>
              <w:t>.</w:t>
            </w:r>
          </w:p>
          <w:p w14:paraId="2BD398E3" w14:textId="35C2A549" w:rsidR="008E2B4C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investiga los diferentes tipos de equipos utilizados para calcular esfuerzos</w:t>
            </w:r>
            <w:r w:rsidR="008E2B4C">
              <w:rPr>
                <w:rFonts w:ascii="Montserrat" w:hAnsi="Montserrat"/>
              </w:rPr>
              <w:t>.</w:t>
            </w:r>
          </w:p>
          <w:p w14:paraId="746B4E2D" w14:textId="074BBFB5" w:rsidR="00D41ACF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Demostración sobre reducción de esfuerzo</w:t>
            </w:r>
            <w:r w:rsidR="00D41ACF">
              <w:rPr>
                <w:rFonts w:ascii="Montserrat" w:hAnsi="Montserrat"/>
              </w:rPr>
              <w:t>.</w:t>
            </w:r>
          </w:p>
          <w:p w14:paraId="53A2FB39" w14:textId="77777777" w:rsidR="00D53D38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realiza reducción de esfuerzos</w:t>
            </w:r>
          </w:p>
          <w:p w14:paraId="2E8CA2AF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</w:p>
          <w:p w14:paraId="6449D968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00264FB7" w14:textId="77777777" w:rsidR="008E2B4C" w:rsidRPr="00D41ACF" w:rsidRDefault="009A2E77" w:rsidP="00E93B87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Retroalimentación docente de los temas abordados para identificar los</w:t>
            </w:r>
            <w:r w:rsidR="00D41ACF">
              <w:rPr>
                <w:rFonts w:ascii="Montserrat" w:hAnsi="Montserrat"/>
              </w:rPr>
              <w:t xml:space="preserve"> aprendizajes del estudiante.</w:t>
            </w:r>
          </w:p>
        </w:tc>
        <w:tc>
          <w:tcPr>
            <w:tcW w:w="1985" w:type="dxa"/>
            <w:shd w:val="clear" w:color="auto" w:fill="auto"/>
          </w:tcPr>
          <w:p w14:paraId="58CCC64B" w14:textId="77777777" w:rsidR="009A2E77" w:rsidRPr="00CF6071" w:rsidRDefault="009A2E77" w:rsidP="00CF23EB">
            <w:pPr>
              <w:jc w:val="center"/>
              <w:rPr>
                <w:rFonts w:ascii="Montserrat" w:hAnsi="Montserrat" w:cs="Arial"/>
              </w:rPr>
            </w:pPr>
          </w:p>
          <w:p w14:paraId="27B4371A" w14:textId="3AEAF057" w:rsidR="009A2E77" w:rsidRPr="004A1AD5" w:rsidRDefault="009A2E77" w:rsidP="004A1AD5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Montserrat" w:hAnsi="Montserrat" w:cs="Arial"/>
              </w:rPr>
            </w:pPr>
            <w:r w:rsidRPr="004A1AD5">
              <w:rPr>
                <w:rFonts w:ascii="Montserrat" w:hAnsi="Montserrat" w:cs="Arial"/>
              </w:rPr>
              <w:t>Laptop</w:t>
            </w:r>
          </w:p>
          <w:p w14:paraId="47B2B749" w14:textId="77777777" w:rsidR="009A2E77" w:rsidRPr="004A1AD5" w:rsidRDefault="009A2E77" w:rsidP="004A1AD5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Montserrat" w:hAnsi="Montserrat" w:cs="Arial"/>
              </w:rPr>
            </w:pPr>
            <w:r w:rsidRPr="004A1AD5">
              <w:rPr>
                <w:rFonts w:ascii="Montserrat" w:hAnsi="Montserrat" w:cs="Arial"/>
              </w:rPr>
              <w:t xml:space="preserve">Presentación en </w:t>
            </w:r>
            <w:r w:rsidR="006E0BBA" w:rsidRPr="004A1AD5">
              <w:rPr>
                <w:rFonts w:ascii="Montserrat" w:hAnsi="Montserrat" w:cs="Arial"/>
              </w:rPr>
              <w:t>Video imágenes</w:t>
            </w:r>
          </w:p>
          <w:p w14:paraId="2E2E595E" w14:textId="77777777" w:rsidR="009A2E77" w:rsidRPr="00CF6071" w:rsidRDefault="009A2E77" w:rsidP="004830CF">
            <w:pPr>
              <w:rPr>
                <w:rFonts w:ascii="Montserrat" w:hAnsi="Montserrat"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43272990" w14:textId="77777777" w:rsidR="009A2E77" w:rsidRPr="00CF6071" w:rsidRDefault="009A2E77" w:rsidP="00D53D38">
            <w:pPr>
              <w:rPr>
                <w:rFonts w:ascii="Montserrat" w:hAnsi="Montserrat" w:cs="Arial"/>
              </w:rPr>
            </w:pPr>
          </w:p>
          <w:p w14:paraId="50725EEA" w14:textId="77777777" w:rsidR="00D53D38" w:rsidRPr="00CF6071" w:rsidRDefault="00D53D38" w:rsidP="00D53D38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Resumen</w:t>
            </w:r>
          </w:p>
          <w:p w14:paraId="4EB01C89" w14:textId="77777777" w:rsidR="003924F5" w:rsidRPr="00CF6071" w:rsidRDefault="003924F5" w:rsidP="00D53D38">
            <w:pPr>
              <w:jc w:val="center"/>
              <w:rPr>
                <w:rFonts w:ascii="Montserrat" w:hAnsi="Montserrat" w:cs="Arial"/>
              </w:rPr>
            </w:pPr>
          </w:p>
          <w:p w14:paraId="55439254" w14:textId="77777777" w:rsidR="003924F5" w:rsidRPr="00CF6071" w:rsidRDefault="003924F5" w:rsidP="00D53D38">
            <w:pPr>
              <w:jc w:val="center"/>
              <w:rPr>
                <w:rFonts w:ascii="Montserrat" w:hAnsi="Montserrat" w:cs="Arial"/>
              </w:rPr>
            </w:pPr>
          </w:p>
          <w:p w14:paraId="1C518333" w14:textId="77777777" w:rsidR="003924F5" w:rsidRPr="00CF6071" w:rsidRDefault="003924F5" w:rsidP="004830CF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01" w:type="dxa"/>
            <w:shd w:val="clear" w:color="auto" w:fill="auto"/>
          </w:tcPr>
          <w:p w14:paraId="4C9DF7BF" w14:textId="77777777" w:rsid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</w:p>
          <w:p w14:paraId="1E7C9C6C" w14:textId="12E74064" w:rsidR="00D53D38" w:rsidRP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  <w:r w:rsidRPr="004A1AD5">
              <w:rPr>
                <w:rFonts w:ascii="Montserrat" w:hAnsi="Montserrat" w:cs="Arial"/>
                <w:bCs/>
              </w:rPr>
              <w:t>N/A</w:t>
            </w:r>
          </w:p>
        </w:tc>
      </w:tr>
      <w:tr w:rsidR="00C102B2" w:rsidRPr="00CF6071" w14:paraId="7CE85019" w14:textId="77777777" w:rsidTr="00144FF3">
        <w:tc>
          <w:tcPr>
            <w:tcW w:w="0" w:type="auto"/>
            <w:gridSpan w:val="6"/>
            <w:shd w:val="clear" w:color="auto" w:fill="D9D9D9"/>
          </w:tcPr>
          <w:p w14:paraId="1619F56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C102B2" w:rsidRPr="00CF6071" w14:paraId="4AC0C4F1" w14:textId="77777777" w:rsidTr="00144FF3">
        <w:tc>
          <w:tcPr>
            <w:tcW w:w="0" w:type="auto"/>
            <w:gridSpan w:val="6"/>
            <w:shd w:val="clear" w:color="auto" w:fill="auto"/>
          </w:tcPr>
          <w:p w14:paraId="7755CD8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6E0BBA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31BBD82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E60AEC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6E0BBA" w:rsidRPr="00CF6071">
              <w:rPr>
                <w:rFonts w:ascii="Montserrat" w:hAnsi="Montserrat"/>
              </w:rPr>
              <w:t>Marítimo Mundial</w:t>
            </w:r>
          </w:p>
          <w:p w14:paraId="2E1DFB3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8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F3BF8B3" w14:textId="77777777" w:rsidR="00C102B2" w:rsidRPr="00D41ACF" w:rsidRDefault="00155665" w:rsidP="00D41ACF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9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7E6F6F11" w14:textId="77777777" w:rsidTr="00144FF3">
        <w:tc>
          <w:tcPr>
            <w:tcW w:w="0" w:type="auto"/>
            <w:gridSpan w:val="6"/>
            <w:shd w:val="clear" w:color="auto" w:fill="D9D9D9"/>
          </w:tcPr>
          <w:p w14:paraId="60502A30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C102B2" w:rsidRPr="00CF6071" w14:paraId="17B2614F" w14:textId="77777777" w:rsidTr="00144FF3">
        <w:tc>
          <w:tcPr>
            <w:tcW w:w="0" w:type="auto"/>
            <w:gridSpan w:val="6"/>
            <w:shd w:val="clear" w:color="auto" w:fill="auto"/>
          </w:tcPr>
          <w:p w14:paraId="184B3163" w14:textId="77777777" w:rsidR="00E71932" w:rsidRPr="00CF6071" w:rsidRDefault="00E71932" w:rsidP="004830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3DCD2BE" w14:textId="77777777" w:rsidTr="00144FF3">
        <w:tc>
          <w:tcPr>
            <w:tcW w:w="0" w:type="auto"/>
            <w:gridSpan w:val="6"/>
            <w:shd w:val="clear" w:color="auto" w:fill="D9D9D9"/>
          </w:tcPr>
          <w:p w14:paraId="314BCBF9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38AADD0D" w14:textId="77777777" w:rsidTr="00144FF3">
        <w:tc>
          <w:tcPr>
            <w:tcW w:w="0" w:type="auto"/>
            <w:gridSpan w:val="6"/>
            <w:shd w:val="clear" w:color="auto" w:fill="auto"/>
          </w:tcPr>
          <w:p w14:paraId="196E5475" w14:textId="77777777" w:rsidR="00C102B2" w:rsidRPr="00CF6071" w:rsidRDefault="00C102B2" w:rsidP="00551B4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DEF1FAE" w14:textId="77777777" w:rsidR="000C195C" w:rsidRDefault="000C195C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4830CF" w:rsidRPr="00CF6071" w14:paraId="279F72CA" w14:textId="77777777" w:rsidTr="00D17D88">
        <w:tc>
          <w:tcPr>
            <w:tcW w:w="7196" w:type="dxa"/>
            <w:shd w:val="clear" w:color="auto" w:fill="D9D9D9"/>
          </w:tcPr>
          <w:p w14:paraId="299F1587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II</w:t>
            </w:r>
          </w:p>
        </w:tc>
        <w:tc>
          <w:tcPr>
            <w:tcW w:w="7371" w:type="dxa"/>
            <w:shd w:val="clear" w:color="auto" w:fill="D9D9D9"/>
          </w:tcPr>
          <w:p w14:paraId="5709A22D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4830CF" w:rsidRPr="00CF6071" w14:paraId="25727829" w14:textId="77777777" w:rsidTr="00D17D88">
        <w:tc>
          <w:tcPr>
            <w:tcW w:w="7196" w:type="dxa"/>
            <w:shd w:val="clear" w:color="auto" w:fill="auto"/>
          </w:tcPr>
          <w:p w14:paraId="2B036C14" w14:textId="77777777" w:rsidR="004830CF" w:rsidRPr="00D41ACF" w:rsidRDefault="004830CF" w:rsidP="004830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</w:t>
            </w:r>
            <w:r>
              <w:rPr>
                <w:rFonts w:ascii="Montserrat" w:hAnsi="Montserrat" w:cs="Arial"/>
                <w:b/>
              </w:rPr>
              <w:t xml:space="preserve">2. </w:t>
            </w:r>
            <w:r w:rsidRPr="00AF6C81">
              <w:rPr>
                <w:rFonts w:ascii="Montserrat" w:hAnsi="Montserrat" w:cs="Montserrat"/>
                <w:b/>
                <w:szCs w:val="24"/>
              </w:rPr>
              <w:t>Contenidos de actualidad en el sector marítimo portuario.</w:t>
            </w:r>
          </w:p>
        </w:tc>
        <w:tc>
          <w:tcPr>
            <w:tcW w:w="7371" w:type="dxa"/>
            <w:shd w:val="clear" w:color="auto" w:fill="auto"/>
          </w:tcPr>
          <w:p w14:paraId="3D55F3B0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Montserrat"/>
                <w:szCs w:val="22"/>
              </w:rPr>
              <w:t>La presente unidad se incluye con el propósito de que el profesor incorpore contenidos o temas de actualidad del sector marítimo portuario, a fin de vincularlos con el contenido de esta asignatura.</w:t>
            </w:r>
          </w:p>
        </w:tc>
      </w:tr>
      <w:tr w:rsidR="004830CF" w:rsidRPr="00CF6071" w14:paraId="02C2302C" w14:textId="77777777" w:rsidTr="00D17D88">
        <w:tc>
          <w:tcPr>
            <w:tcW w:w="7196" w:type="dxa"/>
            <w:shd w:val="clear" w:color="auto" w:fill="D9D9D9"/>
          </w:tcPr>
          <w:p w14:paraId="337892D7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33A602B2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830CF" w:rsidRPr="00CF6071" w14:paraId="0734C6CE" w14:textId="77777777" w:rsidTr="00D17D88">
        <w:tc>
          <w:tcPr>
            <w:tcW w:w="7196" w:type="dxa"/>
            <w:shd w:val="clear" w:color="auto" w:fill="auto"/>
          </w:tcPr>
          <w:p w14:paraId="6EBEC2BA" w14:textId="77777777" w:rsidR="004830CF" w:rsidRPr="00CF6071" w:rsidRDefault="004830CF" w:rsidP="00D17D88">
            <w:pPr>
              <w:ind w:right="-113"/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adecuadamente escalas de calados y líneas de máxima</w:t>
            </w:r>
            <w:r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carga.</w:t>
            </w:r>
          </w:p>
          <w:p w14:paraId="27414300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DB410EC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4FF9F0DF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429A6B43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3911B16C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76D04C08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3001B9E8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4D45BB71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4830CF" w:rsidRPr="00CF6071" w14:paraId="49D49322" w14:textId="77777777" w:rsidTr="00D17D88">
        <w:tc>
          <w:tcPr>
            <w:tcW w:w="14567" w:type="dxa"/>
            <w:gridSpan w:val="2"/>
            <w:shd w:val="clear" w:color="auto" w:fill="D9D9D9"/>
          </w:tcPr>
          <w:p w14:paraId="0EBB7DC4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830CF" w:rsidRPr="00CF6071" w14:paraId="61BEDE96" w14:textId="77777777" w:rsidTr="00D17D88">
        <w:tc>
          <w:tcPr>
            <w:tcW w:w="14567" w:type="dxa"/>
            <w:gridSpan w:val="2"/>
            <w:shd w:val="clear" w:color="auto" w:fill="auto"/>
          </w:tcPr>
          <w:p w14:paraId="7B1D4B67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2DE29645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68ABA59D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1BFD5BFE" w14:textId="77777777" w:rsidR="004830CF" w:rsidRPr="00D41ACF" w:rsidRDefault="004830CF" w:rsidP="00D17D88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4830CF" w:rsidRPr="00CF6071" w14:paraId="02F5205A" w14:textId="77777777" w:rsidTr="00D17D88">
        <w:tc>
          <w:tcPr>
            <w:tcW w:w="14567" w:type="dxa"/>
            <w:gridSpan w:val="2"/>
            <w:shd w:val="clear" w:color="auto" w:fill="D9D9D9"/>
          </w:tcPr>
          <w:p w14:paraId="726E0CFC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830CF" w:rsidRPr="00CF6071" w14:paraId="37520CAF" w14:textId="77777777" w:rsidTr="00D17D88">
        <w:tc>
          <w:tcPr>
            <w:tcW w:w="14567" w:type="dxa"/>
            <w:gridSpan w:val="2"/>
            <w:shd w:val="clear" w:color="auto" w:fill="auto"/>
          </w:tcPr>
          <w:p w14:paraId="10E6D977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033169A0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19ADDCDE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DFEFDE7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7A5F5BCF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7592C7CB" w14:textId="77777777" w:rsidR="00551B40" w:rsidRDefault="00551B40" w:rsidP="00FA37FA">
      <w:pPr>
        <w:rPr>
          <w:rFonts w:ascii="Montserrat" w:hAnsi="Montserrat"/>
          <w:sz w:val="18"/>
        </w:rPr>
      </w:pPr>
    </w:p>
    <w:p w14:paraId="1A01DFBC" w14:textId="77777777" w:rsidR="004A1AD5" w:rsidRDefault="004A1AD5" w:rsidP="00FA37FA">
      <w:pPr>
        <w:rPr>
          <w:rFonts w:ascii="Montserrat" w:hAnsi="Montserrat"/>
          <w:sz w:val="18"/>
        </w:rPr>
      </w:pPr>
    </w:p>
    <w:p w14:paraId="37780044" w14:textId="77777777" w:rsidR="004A1AD5" w:rsidRDefault="004A1AD5" w:rsidP="00FA37FA">
      <w:pPr>
        <w:rPr>
          <w:rFonts w:ascii="Montserrat" w:hAnsi="Montserrat"/>
          <w:sz w:val="18"/>
        </w:rPr>
      </w:pPr>
    </w:p>
    <w:p w14:paraId="04455BE3" w14:textId="77777777" w:rsidR="004A1AD5" w:rsidRDefault="004A1AD5" w:rsidP="00FA37FA">
      <w:pPr>
        <w:rPr>
          <w:rFonts w:ascii="Montserrat" w:hAnsi="Montserrat"/>
          <w:sz w:val="18"/>
        </w:rPr>
      </w:pPr>
    </w:p>
    <w:p w14:paraId="5CB7CB94" w14:textId="77777777" w:rsidR="004A1AD5" w:rsidRDefault="004A1AD5" w:rsidP="00FA37FA">
      <w:pPr>
        <w:rPr>
          <w:rFonts w:ascii="Montserrat" w:hAnsi="Montserrat"/>
          <w:sz w:val="18"/>
        </w:rPr>
      </w:pPr>
    </w:p>
    <w:p w14:paraId="1B967FAC" w14:textId="77777777" w:rsidR="004A1AD5" w:rsidRDefault="004A1AD5" w:rsidP="00FA37FA">
      <w:pPr>
        <w:rPr>
          <w:rFonts w:ascii="Montserrat" w:hAnsi="Montserrat"/>
          <w:sz w:val="18"/>
        </w:rPr>
      </w:pPr>
    </w:p>
    <w:p w14:paraId="382A6BB5" w14:textId="77777777" w:rsidR="004A1AD5" w:rsidRDefault="004A1AD5" w:rsidP="00FA37FA">
      <w:pPr>
        <w:rPr>
          <w:rFonts w:ascii="Montserrat" w:hAnsi="Montserrat"/>
          <w:sz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679"/>
        <w:gridCol w:w="4111"/>
        <w:gridCol w:w="1826"/>
        <w:gridCol w:w="2005"/>
        <w:gridCol w:w="2455"/>
      </w:tblGrid>
      <w:tr w:rsidR="004830CF" w:rsidRPr="00CF6071" w14:paraId="557BA6BA" w14:textId="77777777" w:rsidTr="004A1AD5">
        <w:tc>
          <w:tcPr>
            <w:tcW w:w="1540" w:type="dxa"/>
            <w:shd w:val="clear" w:color="auto" w:fill="D9D9D9"/>
            <w:vAlign w:val="center"/>
          </w:tcPr>
          <w:p w14:paraId="37290FC7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679" w:type="dxa"/>
            <w:shd w:val="clear" w:color="auto" w:fill="D9D9D9"/>
            <w:vAlign w:val="center"/>
          </w:tcPr>
          <w:p w14:paraId="3D4F0C1A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C900DE0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D710857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459D3C3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6" w:type="dxa"/>
            <w:shd w:val="clear" w:color="auto" w:fill="D9D9D9"/>
            <w:vAlign w:val="center"/>
          </w:tcPr>
          <w:p w14:paraId="151DB7BC" w14:textId="4E72CC01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301E5D3F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17EC0B56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830CF" w:rsidRPr="00CF6071" w14:paraId="30DB7AC0" w14:textId="77777777" w:rsidTr="00D17D88">
        <w:tc>
          <w:tcPr>
            <w:tcW w:w="1540" w:type="dxa"/>
            <w:shd w:val="clear" w:color="auto" w:fill="auto"/>
          </w:tcPr>
          <w:p w14:paraId="03B8082A" w14:textId="71EF5669" w:rsidR="004830CF" w:rsidRDefault="00FF1A46" w:rsidP="00D17D8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</w:t>
            </w:r>
            <w:r w:rsidR="004830CF" w:rsidRPr="004830CF">
              <w:rPr>
                <w:rFonts w:ascii="Montserrat" w:hAnsi="Montserrat" w:cs="Arial"/>
              </w:rPr>
              <w:t xml:space="preserve"> Sesiones</w:t>
            </w:r>
          </w:p>
          <w:p w14:paraId="461DD786" w14:textId="77777777" w:rsidR="00360DC8" w:rsidRPr="004830CF" w:rsidRDefault="00360DC8" w:rsidP="00D17D88">
            <w:pPr>
              <w:jc w:val="center"/>
              <w:rPr>
                <w:rFonts w:ascii="Montserrat" w:hAnsi="Montserrat" w:cs="Arial"/>
              </w:rPr>
            </w:pPr>
          </w:p>
          <w:p w14:paraId="1383C604" w14:textId="77777777" w:rsidR="00144FF3" w:rsidRPr="00D41ACF" w:rsidRDefault="00144FF3" w:rsidP="00F34788">
            <w:pPr>
              <w:rPr>
                <w:rFonts w:ascii="Montserrat" w:hAnsi="Montserrat" w:cs="Arial"/>
                <w:lang w:val="en-US"/>
              </w:rPr>
            </w:pPr>
          </w:p>
          <w:p w14:paraId="32E91724" w14:textId="1E34A5F6" w:rsidR="00F34788" w:rsidRDefault="00FF1A46" w:rsidP="00144FF3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19/11/25</w:t>
            </w:r>
          </w:p>
          <w:p w14:paraId="0A195199" w14:textId="00B21C69" w:rsidR="00FF1A46" w:rsidRDefault="00FF1A46" w:rsidP="00144FF3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20/11/25</w:t>
            </w:r>
          </w:p>
          <w:p w14:paraId="1C8AE806" w14:textId="0A52961B" w:rsidR="00FF1A46" w:rsidRPr="00D17D88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n-US"/>
              </w:rPr>
              <w:t>21/11/25</w:t>
            </w:r>
          </w:p>
          <w:p w14:paraId="33299FEA" w14:textId="77777777" w:rsidR="004830CF" w:rsidRPr="00D17D88" w:rsidRDefault="004830CF" w:rsidP="00D17D88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679" w:type="dxa"/>
            <w:shd w:val="clear" w:color="auto" w:fill="auto"/>
          </w:tcPr>
          <w:p w14:paraId="5EE893B2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12.1 </w:t>
            </w:r>
            <w:r w:rsidRPr="00D17D88">
              <w:rPr>
                <w:rFonts w:ascii="Montserrat" w:hAnsi="Montserrat" w:cs="Arial"/>
                <w:lang w:val="es-MX"/>
              </w:rPr>
              <w:t>Introducción a La Seguridad y Protección Ambiental</w:t>
            </w:r>
          </w:p>
          <w:p w14:paraId="1B76FCA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3EC6E569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12.2</w:t>
            </w:r>
            <w:r w:rsidRPr="00D17D88">
              <w:rPr>
                <w:rFonts w:ascii="Montserrat" w:hAnsi="Montserrat" w:cs="Arial"/>
                <w:lang w:val="es-MX"/>
              </w:rPr>
              <w:t>Aspectos que Involucran la Seguridad y Protección Ambiental</w:t>
            </w:r>
          </w:p>
          <w:p w14:paraId="6F5BD212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3096F014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2.3 Elaboración de Análisis de la Seguridad en el Trabajo (Ast)</w:t>
            </w:r>
          </w:p>
          <w:p w14:paraId="29850CB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70451C45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2.4 Elaboración Análisis de la Seguridad y Protección Ambiental en el Trabajo (SSPAT)</w:t>
            </w:r>
          </w:p>
          <w:p w14:paraId="265A7CD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78738AEF" w14:textId="77777777" w:rsidR="004830CF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2.5 Implementación de la Disciplina Operativa en el Trabajo Que es y cómo Aplicarla.</w:t>
            </w:r>
          </w:p>
          <w:p w14:paraId="03A5DC54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D022C67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76E3380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49BA854C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13989F9C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612FE5D5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591052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77E9A48" w14:textId="77777777" w:rsidR="004830CF" w:rsidRPr="004830CF" w:rsidRDefault="004830CF" w:rsidP="00D17D88">
            <w:pPr>
              <w:rPr>
                <w:rFonts w:ascii="Montserrat" w:hAnsi="Montserrat" w:cs="Arial"/>
              </w:rPr>
            </w:pPr>
          </w:p>
        </w:tc>
        <w:tc>
          <w:tcPr>
            <w:tcW w:w="4111" w:type="dxa"/>
            <w:shd w:val="clear" w:color="auto" w:fill="auto"/>
          </w:tcPr>
          <w:p w14:paraId="3EF18716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Inicio:</w:t>
            </w:r>
          </w:p>
          <w:p w14:paraId="52D8230B" w14:textId="77777777" w:rsidR="004830CF" w:rsidRPr="00D17D88" w:rsidRDefault="00D17D88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El docente realiza sesión de preguntas y respuestas para determinar conocimientos previos de los estudiantes.</w:t>
            </w:r>
          </w:p>
          <w:p w14:paraId="48C544D9" w14:textId="77777777" w:rsidR="00D17D88" w:rsidRPr="004830CF" w:rsidRDefault="00D17D88" w:rsidP="00D17D88">
            <w:pPr>
              <w:jc w:val="both"/>
              <w:rPr>
                <w:rFonts w:ascii="Montserrat" w:hAnsi="Montserrat"/>
                <w:highlight w:val="yellow"/>
              </w:rPr>
            </w:pPr>
          </w:p>
          <w:p w14:paraId="52EF093B" w14:textId="77777777" w:rsidR="004830CF" w:rsidRPr="00D17D88" w:rsidRDefault="004830CF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Desarrollo:</w:t>
            </w:r>
          </w:p>
          <w:p w14:paraId="3741F274" w14:textId="77777777" w:rsid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Exposición</w:t>
            </w:r>
            <w:r w:rsidR="00D17D88">
              <w:rPr>
                <w:rFonts w:ascii="Montserrat" w:hAnsi="Montserrat"/>
              </w:rPr>
              <w:t xml:space="preserve"> docente mediante videos demostrativos</w:t>
            </w:r>
            <w:r w:rsidRPr="00D17D88">
              <w:rPr>
                <w:rFonts w:ascii="Montserrat" w:hAnsi="Montserrat"/>
              </w:rPr>
              <w:t xml:space="preserve"> sobre </w:t>
            </w:r>
            <w:r w:rsidR="00D17D88">
              <w:rPr>
                <w:rFonts w:ascii="Montserrat" w:hAnsi="Montserrat"/>
              </w:rPr>
              <w:t>la importancia de la seguridad y protección ambiental.</w:t>
            </w:r>
          </w:p>
          <w:p w14:paraId="77FF13B2" w14:textId="77777777" w:rsidR="00D17D88" w:rsidRDefault="00D17D88" w:rsidP="00D17D88">
            <w:pPr>
              <w:jc w:val="both"/>
              <w:rPr>
                <w:rFonts w:ascii="Montserrat" w:hAnsi="Montserrat"/>
              </w:rPr>
            </w:pPr>
          </w:p>
          <w:p w14:paraId="0E5BC0C8" w14:textId="05D2EEE3" w:rsidR="00D17D88" w:rsidRDefault="00D17D88" w:rsidP="00D17D8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 explica con apoyo de material PPT sobre la elaboración de análisis de seguridad en el trabajo y elaboración de análisis de la seguridad y protección ambiental en el trabajo.</w:t>
            </w:r>
          </w:p>
          <w:p w14:paraId="70FF5FC4" w14:textId="77777777" w:rsidR="00D17D88" w:rsidRPr="00D17D88" w:rsidRDefault="00D17D88" w:rsidP="00D17D8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 ejemplifica con estudio de casos sobre la implementación de la disciplina operativa en el trabajo y explica los datos más importantes.</w:t>
            </w:r>
          </w:p>
          <w:p w14:paraId="1009DB5E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</w:p>
          <w:p w14:paraId="65314DAF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Cierre:</w:t>
            </w:r>
          </w:p>
          <w:p w14:paraId="2F7E16AE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Retroalimentación docente de los temas abordados para identificar los aprendizajes del estudiante.</w:t>
            </w:r>
          </w:p>
          <w:p w14:paraId="1338DE77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</w:p>
          <w:p w14:paraId="07BB3920" w14:textId="181C9B86" w:rsidR="004830CF" w:rsidRPr="00FF1A46" w:rsidRDefault="004830CF" w:rsidP="00D17D88">
            <w:pPr>
              <w:jc w:val="both"/>
              <w:rPr>
                <w:rFonts w:ascii="Montserrat" w:hAnsi="Montserrat"/>
                <w:b/>
                <w:bCs/>
              </w:rPr>
            </w:pPr>
            <w:r w:rsidRPr="00FF1A46">
              <w:rPr>
                <w:rFonts w:ascii="Montserrat" w:hAnsi="Montserrat"/>
                <w:b/>
                <w:bCs/>
              </w:rPr>
              <w:t xml:space="preserve">Examen segundo parcial del </w:t>
            </w:r>
            <w:r w:rsidR="004A1AD5" w:rsidRPr="00FF1A46">
              <w:rPr>
                <w:rFonts w:ascii="Montserrat" w:hAnsi="Montserrat"/>
                <w:b/>
                <w:bCs/>
              </w:rPr>
              <w:t>2</w:t>
            </w:r>
            <w:r w:rsidR="004A1AD5">
              <w:rPr>
                <w:rFonts w:ascii="Montserrat" w:hAnsi="Montserrat"/>
                <w:b/>
                <w:bCs/>
              </w:rPr>
              <w:t>4</w:t>
            </w:r>
            <w:r w:rsidR="004A1AD5" w:rsidRPr="00FF1A46">
              <w:rPr>
                <w:rFonts w:ascii="Montserrat" w:hAnsi="Montserrat"/>
                <w:b/>
                <w:bCs/>
              </w:rPr>
              <w:t xml:space="preserve"> </w:t>
            </w:r>
            <w:r w:rsidR="004A1AD5">
              <w:rPr>
                <w:rFonts w:ascii="Montserrat" w:hAnsi="Montserrat"/>
                <w:b/>
                <w:bCs/>
              </w:rPr>
              <w:t xml:space="preserve">al 29 </w:t>
            </w:r>
            <w:r w:rsidRPr="00FF1A46">
              <w:rPr>
                <w:rFonts w:ascii="Montserrat" w:hAnsi="Montserrat"/>
                <w:b/>
                <w:bCs/>
              </w:rPr>
              <w:t xml:space="preserve">de </w:t>
            </w:r>
            <w:r w:rsidR="004A1AD5">
              <w:rPr>
                <w:rFonts w:ascii="Montserrat" w:hAnsi="Montserrat"/>
                <w:b/>
                <w:bCs/>
              </w:rPr>
              <w:t>noviembre</w:t>
            </w:r>
            <w:r w:rsidRPr="00FF1A46">
              <w:rPr>
                <w:rFonts w:ascii="Montserrat" w:hAnsi="Montserrat"/>
                <w:b/>
                <w:bCs/>
              </w:rPr>
              <w:t xml:space="preserve"> de 202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</w:p>
          <w:p w14:paraId="348B3573" w14:textId="77777777" w:rsidR="004830CF" w:rsidRPr="00FF1A46" w:rsidRDefault="004830CF" w:rsidP="00D17D88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5B8E58CA" w14:textId="4432A5F4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FF1A46">
              <w:rPr>
                <w:rFonts w:ascii="Montserrat" w:hAnsi="Montserrat"/>
                <w:b/>
                <w:bCs/>
              </w:rPr>
              <w:t>Evaluación ordinaria del 0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  <w:r w:rsidRPr="00FF1A46">
              <w:rPr>
                <w:rFonts w:ascii="Montserrat" w:hAnsi="Montserrat"/>
                <w:b/>
                <w:bCs/>
              </w:rPr>
              <w:t xml:space="preserve"> al 1</w:t>
            </w:r>
            <w:r w:rsidR="004A1AD5">
              <w:rPr>
                <w:rFonts w:ascii="Montserrat" w:hAnsi="Montserrat"/>
                <w:b/>
                <w:bCs/>
              </w:rPr>
              <w:t>1</w:t>
            </w:r>
            <w:r w:rsidRPr="00FF1A46">
              <w:rPr>
                <w:rFonts w:ascii="Montserrat" w:hAnsi="Montserrat"/>
                <w:b/>
                <w:bCs/>
              </w:rPr>
              <w:t xml:space="preserve"> de diciembre de 202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1826" w:type="dxa"/>
            <w:shd w:val="clear" w:color="auto" w:fill="auto"/>
          </w:tcPr>
          <w:p w14:paraId="7EF11951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26533C3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7F7F72B6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5760BD2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Laptop</w:t>
            </w:r>
          </w:p>
          <w:p w14:paraId="3544AC6D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6979ABB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Presentación en Video imágenes</w:t>
            </w:r>
          </w:p>
          <w:p w14:paraId="2117B634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5B59A3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Presencial</w:t>
            </w:r>
          </w:p>
        </w:tc>
        <w:tc>
          <w:tcPr>
            <w:tcW w:w="2005" w:type="dxa"/>
            <w:shd w:val="clear" w:color="auto" w:fill="auto"/>
          </w:tcPr>
          <w:p w14:paraId="42E93792" w14:textId="3B887AD8" w:rsidR="004830CF" w:rsidRPr="004830CF" w:rsidRDefault="004A1AD5" w:rsidP="004A1AD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 estudiante.</w:t>
            </w:r>
          </w:p>
          <w:p w14:paraId="0805B9DA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5EB7A38E" w14:textId="77777777" w:rsid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0203AAF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8081D06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72AB57AA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FA1AA95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30CDEBAE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A291BF0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80424A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F473DF7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1896CC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966C7D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7C3709C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CAB60E7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5F1BE3A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58AA8B4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0DD85E2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B6C9A04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39A69C4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4BCEA49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221893DD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60A63BD" w14:textId="77777777" w:rsidR="004830CF" w:rsidRPr="004830CF" w:rsidRDefault="004830CF" w:rsidP="004A1AD5">
            <w:pPr>
              <w:rPr>
                <w:rFonts w:ascii="Montserrat" w:hAnsi="Montserrat" w:cs="Arial"/>
              </w:rPr>
            </w:pPr>
          </w:p>
          <w:p w14:paraId="17A12BBE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1D17E8F3" w14:textId="77777777" w:rsidR="004830CF" w:rsidRPr="004830CF" w:rsidRDefault="004830CF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Examen/trabajo</w:t>
            </w:r>
          </w:p>
          <w:p w14:paraId="39506C59" w14:textId="04B3E6D4" w:rsidR="004830CF" w:rsidRDefault="00E311FD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</w:t>
            </w:r>
            <w:r w:rsidR="004A1AD5">
              <w:rPr>
                <w:rFonts w:ascii="Montserrat" w:hAnsi="Montserrat" w:cs="Arial"/>
              </w:rPr>
              <w:t>0%</w:t>
            </w:r>
          </w:p>
          <w:p w14:paraId="2532163E" w14:textId="77777777" w:rsidR="004A1AD5" w:rsidRPr="004830CF" w:rsidRDefault="004A1AD5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  <w:p w14:paraId="0FC0D5B0" w14:textId="77777777" w:rsidR="00144FF3" w:rsidRPr="004830CF" w:rsidRDefault="00144FF3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  <w:p w14:paraId="73D28678" w14:textId="77777777" w:rsidR="004830CF" w:rsidRDefault="004830CF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 ordinario</w:t>
            </w:r>
          </w:p>
          <w:p w14:paraId="2D741448" w14:textId="0AA2C7C0" w:rsidR="004A1AD5" w:rsidRPr="004830CF" w:rsidRDefault="004A1AD5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  <w:p w14:paraId="6E7D9902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5" w:type="dxa"/>
            <w:shd w:val="clear" w:color="auto" w:fill="auto"/>
          </w:tcPr>
          <w:p w14:paraId="0A74B27D" w14:textId="731AD0BF" w:rsidR="004830CF" w:rsidRP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  <w:r w:rsidRPr="004A1AD5">
              <w:rPr>
                <w:rFonts w:ascii="Montserrat" w:hAnsi="Montserrat" w:cs="Arial"/>
                <w:bCs/>
              </w:rPr>
              <w:t>N/A</w:t>
            </w:r>
          </w:p>
          <w:p w14:paraId="39F008ED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89349AF" w14:textId="77777777" w:rsid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C774839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E4FC265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B44B1D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1B1073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4E18783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33B260D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191093F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F87778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F12D3D7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FEA9885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0D4E502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267201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7BC848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2D3AC569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2C174CF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35042F3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FB99106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46B469C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E90C6F6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741D24FE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B6A2F1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42F1212" w14:textId="77777777" w:rsidR="004A1AD5" w:rsidRPr="004830CF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57E9364" w14:textId="77777777" w:rsidR="00144FF3" w:rsidRDefault="00144FF3" w:rsidP="004A1AD5">
            <w:pPr>
              <w:jc w:val="center"/>
              <w:rPr>
                <w:rFonts w:ascii="Montserrat" w:hAnsi="Montserrat" w:cs="Arial"/>
              </w:rPr>
            </w:pPr>
          </w:p>
          <w:p w14:paraId="431D3808" w14:textId="52FB5B3B" w:rsidR="004A1AD5" w:rsidRDefault="004830CF" w:rsidP="004A1AD5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</w:t>
            </w:r>
          </w:p>
          <w:p w14:paraId="61812A2E" w14:textId="77777777" w:rsidR="004A1AD5" w:rsidRP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6987073" w14:textId="77777777" w:rsid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1CD5573" w14:textId="77777777" w:rsidR="004A1AD5" w:rsidRPr="004830CF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211EACE4" w14:textId="77777777" w:rsidR="004830CF" w:rsidRPr="00D17D88" w:rsidRDefault="004830CF" w:rsidP="004A1AD5">
            <w:pPr>
              <w:jc w:val="center"/>
              <w:rPr>
                <w:rFonts w:ascii="Montserrat" w:hAnsi="Montserrat" w:cs="Arial"/>
              </w:rPr>
            </w:pPr>
            <w:r w:rsidRPr="00D17D88">
              <w:rPr>
                <w:rFonts w:ascii="Montserrat" w:hAnsi="Montserrat" w:cs="Arial"/>
              </w:rPr>
              <w:t>Examen</w:t>
            </w:r>
          </w:p>
        </w:tc>
      </w:tr>
      <w:tr w:rsidR="004830CF" w:rsidRPr="00CF6071" w14:paraId="0F0524C7" w14:textId="77777777" w:rsidTr="00D17D88">
        <w:tc>
          <w:tcPr>
            <w:tcW w:w="14616" w:type="dxa"/>
            <w:gridSpan w:val="6"/>
            <w:shd w:val="clear" w:color="auto" w:fill="D9D9D9"/>
          </w:tcPr>
          <w:p w14:paraId="6F00DC02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830CF" w:rsidRPr="00CF6071" w14:paraId="593B93D3" w14:textId="77777777" w:rsidTr="00D17D88">
        <w:tc>
          <w:tcPr>
            <w:tcW w:w="14616" w:type="dxa"/>
            <w:gridSpan w:val="6"/>
            <w:shd w:val="clear" w:color="auto" w:fill="auto"/>
          </w:tcPr>
          <w:p w14:paraId="53609712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lastRenderedPageBreak/>
              <w:t xml:space="preserve">Manual equipos de BT petroquímicos archivos personales </w:t>
            </w:r>
          </w:p>
          <w:p w14:paraId="3B9070E5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F47D57D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Historia del Comercio Marítimo Mundial</w:t>
            </w:r>
          </w:p>
          <w:p w14:paraId="71D5DD25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30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3491D23F" w14:textId="77777777" w:rsidR="004830CF" w:rsidRPr="00D41ACF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31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4830CF" w:rsidRPr="00CF6071" w14:paraId="4FE2AE39" w14:textId="77777777" w:rsidTr="00D17D88">
        <w:tc>
          <w:tcPr>
            <w:tcW w:w="14616" w:type="dxa"/>
            <w:gridSpan w:val="6"/>
            <w:shd w:val="clear" w:color="auto" w:fill="D9D9D9"/>
          </w:tcPr>
          <w:p w14:paraId="5DA2F6CB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830CF" w:rsidRPr="00CF6071" w14:paraId="265E1A53" w14:textId="77777777" w:rsidTr="00D17D88">
        <w:tc>
          <w:tcPr>
            <w:tcW w:w="14616" w:type="dxa"/>
            <w:gridSpan w:val="6"/>
            <w:shd w:val="clear" w:color="auto" w:fill="auto"/>
          </w:tcPr>
          <w:p w14:paraId="07857820" w14:textId="77777777" w:rsidR="00E71932" w:rsidRPr="00CF6071" w:rsidRDefault="00E71932" w:rsidP="00144F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830CF" w:rsidRPr="00CF6071" w14:paraId="30FCAB96" w14:textId="77777777" w:rsidTr="00D17D88">
        <w:tc>
          <w:tcPr>
            <w:tcW w:w="14616" w:type="dxa"/>
            <w:gridSpan w:val="6"/>
            <w:shd w:val="clear" w:color="auto" w:fill="D9D9D9"/>
          </w:tcPr>
          <w:p w14:paraId="0324AC8F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830CF" w:rsidRPr="00CF6071" w14:paraId="75BA2559" w14:textId="77777777" w:rsidTr="00D17D88">
        <w:tc>
          <w:tcPr>
            <w:tcW w:w="14616" w:type="dxa"/>
            <w:gridSpan w:val="6"/>
            <w:shd w:val="clear" w:color="auto" w:fill="auto"/>
          </w:tcPr>
          <w:p w14:paraId="4BB4E4CB" w14:textId="77777777" w:rsidR="004830CF" w:rsidRPr="00CF6071" w:rsidRDefault="004830CF" w:rsidP="00FF1A4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FEF528E" w14:textId="77777777" w:rsidR="004830CF" w:rsidRPr="00CF6071" w:rsidRDefault="004830CF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CF6071" w14:paraId="2A391673" w14:textId="77777777" w:rsidTr="000F7082">
        <w:trPr>
          <w:trHeight w:val="198"/>
        </w:trPr>
        <w:tc>
          <w:tcPr>
            <w:tcW w:w="14567" w:type="dxa"/>
            <w:shd w:val="clear" w:color="auto" w:fill="D9D9D9"/>
          </w:tcPr>
          <w:p w14:paraId="2B3EFB3D" w14:textId="77777777" w:rsidR="00BE7D75" w:rsidRPr="00CF6071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BE7D75" w:rsidRPr="00CF6071" w14:paraId="7C4A479F" w14:textId="77777777" w:rsidTr="000F7082">
        <w:trPr>
          <w:trHeight w:val="198"/>
        </w:trPr>
        <w:tc>
          <w:tcPr>
            <w:tcW w:w="14567" w:type="dxa"/>
            <w:shd w:val="clear" w:color="auto" w:fill="auto"/>
          </w:tcPr>
          <w:p w14:paraId="6B1EF199" w14:textId="77777777" w:rsidR="00BE7D75" w:rsidRPr="00CF6071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661AF6" w:rsidRPr="00CF6071" w14:paraId="6EFFD1A1" w14:textId="77777777" w:rsidTr="001103F6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D2760C9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AB8CF92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661AF6" w:rsidRPr="00CF6071" w14:paraId="34186C6C" w14:textId="77777777" w:rsidTr="001103F6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19F32A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9927ED4" w14:textId="5FEDC893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E311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7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661AF6" w:rsidRPr="00CF6071" w14:paraId="2727BAC3" w14:textId="77777777" w:rsidTr="001103F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8044A2C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Actividades de aprendizaje</w:t>
                  </w:r>
                </w:p>
                <w:p w14:paraId="479E32C8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0EF05C" w14:textId="3D00047C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E311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2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661AF6" w:rsidRPr="00CF6071" w14:paraId="44BF419B" w14:textId="77777777" w:rsidTr="001103F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A348D4D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D1DA13C" w14:textId="1DD30503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10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%</w:t>
                  </w:r>
                </w:p>
              </w:tc>
            </w:tr>
          </w:tbl>
          <w:p w14:paraId="7844A3BB" w14:textId="77777777" w:rsidR="00BE7D75" w:rsidRPr="00CF6071" w:rsidRDefault="00BE7D75" w:rsidP="00661AF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8AAA75B" w14:textId="77777777" w:rsidR="006D2F48" w:rsidRDefault="006D2F48" w:rsidP="00FA37FA">
      <w:pPr>
        <w:rPr>
          <w:rFonts w:ascii="Montserrat" w:hAnsi="Montserrat"/>
          <w:sz w:val="18"/>
        </w:rPr>
      </w:pPr>
    </w:p>
    <w:p w14:paraId="55E32CFE" w14:textId="77777777" w:rsidR="006D2F48" w:rsidRDefault="006D2F48" w:rsidP="00FA37FA">
      <w:pPr>
        <w:rPr>
          <w:rFonts w:ascii="Montserrat" w:hAnsi="Montserrat"/>
          <w:sz w:val="18"/>
        </w:rPr>
      </w:pPr>
    </w:p>
    <w:p w14:paraId="0741EB70" w14:textId="77777777" w:rsidR="006D2F48" w:rsidRPr="00CF6071" w:rsidRDefault="006D2F48" w:rsidP="00FA37FA">
      <w:pPr>
        <w:rPr>
          <w:rFonts w:ascii="Montserrat" w:hAnsi="Montserrat"/>
          <w:sz w:val="18"/>
        </w:rPr>
      </w:pPr>
    </w:p>
    <w:p w14:paraId="06F1CF07" w14:textId="77777777" w:rsidR="000573CA" w:rsidRPr="00CF6071" w:rsidRDefault="000573CA" w:rsidP="00FA37FA">
      <w:pPr>
        <w:rPr>
          <w:rFonts w:ascii="Montserrat" w:hAnsi="Montserrat"/>
          <w:vanish/>
          <w:sz w:val="18"/>
        </w:rPr>
      </w:pPr>
    </w:p>
    <w:p w14:paraId="05A000E2" w14:textId="77777777" w:rsidR="00215732" w:rsidRPr="00CF6071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977"/>
        <w:gridCol w:w="567"/>
        <w:gridCol w:w="4695"/>
      </w:tblGrid>
      <w:tr w:rsidR="00BB2086" w:rsidRPr="00D41ACF" w14:paraId="380C5C1F" w14:textId="77777777" w:rsidTr="006D2F48">
        <w:trPr>
          <w:jc w:val="center"/>
        </w:trPr>
        <w:tc>
          <w:tcPr>
            <w:tcW w:w="4977" w:type="dxa"/>
            <w:tcBorders>
              <w:bottom w:val="single" w:sz="4" w:space="0" w:color="auto"/>
            </w:tcBorders>
            <w:shd w:val="clear" w:color="auto" w:fill="auto"/>
          </w:tcPr>
          <w:p w14:paraId="664EA090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567" w:type="dxa"/>
            <w:shd w:val="clear" w:color="auto" w:fill="auto"/>
          </w:tcPr>
          <w:p w14:paraId="71729292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536DD835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BB2086" w:rsidRPr="00D41ACF" w14:paraId="0E19B2B2" w14:textId="77777777" w:rsidTr="006D2F48">
        <w:trPr>
          <w:trHeight w:val="282"/>
          <w:jc w:val="center"/>
        </w:trPr>
        <w:tc>
          <w:tcPr>
            <w:tcW w:w="5544" w:type="dxa"/>
            <w:gridSpan w:val="2"/>
            <w:shd w:val="clear" w:color="auto" w:fill="auto"/>
          </w:tcPr>
          <w:p w14:paraId="4D36D632" w14:textId="77777777" w:rsidR="00AF3846" w:rsidRPr="00D41ACF" w:rsidRDefault="006D2F48" w:rsidP="006D2F48">
            <w:pPr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IMN </w:t>
            </w:r>
            <w:r w:rsidR="00AF3846" w:rsidRPr="00D41ACF">
              <w:rPr>
                <w:rFonts w:ascii="Montserrat" w:hAnsi="Montserrat" w:cs="Arial"/>
                <w:sz w:val="22"/>
                <w:szCs w:val="28"/>
              </w:rPr>
              <w:t>MIGUEL ANGEL MARTINEZ MENDOZA</w:t>
            </w:r>
          </w:p>
          <w:p w14:paraId="4BC41A33" w14:textId="77777777" w:rsidR="00BB2086" w:rsidRPr="00D41ACF" w:rsidRDefault="000573CA" w:rsidP="008A4252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D41ACF">
              <w:rPr>
                <w:rFonts w:ascii="Montserrat" w:hAnsi="Montserrat" w:cs="Arial"/>
                <w:sz w:val="22"/>
                <w:szCs w:val="28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3D2DEECB" w14:textId="359DDB4A" w:rsidR="00AF3846" w:rsidRPr="00551B40" w:rsidRDefault="00551B40" w:rsidP="008A4252">
            <w:pPr>
              <w:jc w:val="center"/>
              <w:rPr>
                <w:rFonts w:ascii="Montserrat" w:hAnsi="Montserrat" w:cs="Arial"/>
                <w:sz w:val="22"/>
                <w:szCs w:val="28"/>
                <w:lang w:val="es-MX"/>
              </w:rPr>
            </w:pPr>
            <w:r w:rsidRPr="00551B40">
              <w:rPr>
                <w:rFonts w:ascii="Montserrat" w:hAnsi="Montserrat" w:cs="Arial"/>
                <w:sz w:val="22"/>
                <w:szCs w:val="28"/>
                <w:lang w:val="es-MX"/>
              </w:rPr>
              <w:t>Cap.Alt Agustín Álvarez Me</w:t>
            </w:r>
            <w:r>
              <w:rPr>
                <w:rFonts w:ascii="Montserrat" w:hAnsi="Montserrat" w:cs="Arial"/>
                <w:sz w:val="22"/>
                <w:szCs w:val="28"/>
                <w:lang w:val="es-MX"/>
              </w:rPr>
              <w:t>dina.</w:t>
            </w:r>
          </w:p>
          <w:p w14:paraId="262EBA8A" w14:textId="7A514983" w:rsidR="00BB2086" w:rsidRPr="00D41ACF" w:rsidRDefault="00551B40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D41ACF">
              <w:rPr>
                <w:rFonts w:ascii="Montserrat" w:hAnsi="Montserrat" w:cs="Arial"/>
                <w:sz w:val="22"/>
                <w:szCs w:val="28"/>
              </w:rPr>
              <w:t>Jefe De Carrera</w:t>
            </w:r>
            <w:r>
              <w:rPr>
                <w:rFonts w:ascii="Montserrat" w:hAnsi="Montserrat" w:cs="Arial"/>
                <w:sz w:val="22"/>
                <w:szCs w:val="28"/>
              </w:rPr>
              <w:t xml:space="preserve"> Cubierta.</w:t>
            </w:r>
          </w:p>
          <w:p w14:paraId="69B6FCF9" w14:textId="77777777" w:rsidR="00AF3846" w:rsidRPr="00D41ACF" w:rsidRDefault="00AF3846" w:rsidP="008A4252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</w:p>
          <w:p w14:paraId="2C13C92E" w14:textId="77777777" w:rsidR="00BB2086" w:rsidRPr="00D41ACF" w:rsidRDefault="00BB2086" w:rsidP="008A4252">
            <w:pPr>
              <w:rPr>
                <w:rFonts w:ascii="Montserrat" w:hAnsi="Montserrat" w:cs="Arial"/>
                <w:sz w:val="22"/>
                <w:szCs w:val="28"/>
              </w:rPr>
            </w:pPr>
          </w:p>
        </w:tc>
      </w:tr>
    </w:tbl>
    <w:p w14:paraId="0AE906FF" w14:textId="77777777" w:rsidR="000A495F" w:rsidRPr="00CF6071" w:rsidRDefault="000A495F" w:rsidP="00BC3825">
      <w:pPr>
        <w:rPr>
          <w:rFonts w:ascii="Montserrat" w:hAnsi="Montserrat"/>
          <w:vanish/>
          <w:sz w:val="22"/>
        </w:rPr>
      </w:pPr>
    </w:p>
    <w:p w14:paraId="28BE1E2F" w14:textId="77777777" w:rsidR="000A495F" w:rsidRPr="00CF6071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CF6071" w:rsidSect="004D3241">
      <w:headerReference w:type="default" r:id="rId32"/>
      <w:footerReference w:type="default" r:id="rId33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BF97" w14:textId="77777777" w:rsidR="00F34788" w:rsidRDefault="00F34788">
      <w:r>
        <w:separator/>
      </w:r>
    </w:p>
  </w:endnote>
  <w:endnote w:type="continuationSeparator" w:id="0">
    <w:p w14:paraId="0C6A1C4A" w14:textId="77777777" w:rsidR="00F34788" w:rsidRDefault="00F3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75B" w14:textId="77777777" w:rsidR="00F34788" w:rsidRDefault="00F34788">
    <w:pPr>
      <w:pStyle w:val="Piedepgina"/>
      <w:jc w:val="right"/>
      <w:rPr>
        <w:rFonts w:ascii="Arial" w:hAnsi="Arial"/>
        <w:sz w:val="2"/>
        <w:lang w:val="es-MX"/>
      </w:rPr>
    </w:pPr>
  </w:p>
  <w:p w14:paraId="06374654" w14:textId="77777777" w:rsidR="00F34788" w:rsidRDefault="00F34788">
    <w:pPr>
      <w:pStyle w:val="Piedepgina"/>
      <w:jc w:val="right"/>
      <w:rPr>
        <w:rFonts w:ascii="Arial" w:hAnsi="Arial"/>
        <w:sz w:val="2"/>
        <w:lang w:val="es-MX"/>
      </w:rPr>
    </w:pPr>
  </w:p>
  <w:p w14:paraId="1191B6F2" w14:textId="77777777" w:rsidR="00F34788" w:rsidRDefault="00F3478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E241EC2" w14:textId="77777777" w:rsidR="00F34788" w:rsidRDefault="00F3478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ABCBED5" w14:textId="77777777" w:rsidR="00F34788" w:rsidRPr="000A495F" w:rsidRDefault="00F34788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65CA" w14:textId="77777777" w:rsidR="00F34788" w:rsidRDefault="00F34788">
      <w:r>
        <w:separator/>
      </w:r>
    </w:p>
  </w:footnote>
  <w:footnote w:type="continuationSeparator" w:id="0">
    <w:p w14:paraId="423DCE43" w14:textId="77777777" w:rsidR="00F34788" w:rsidRDefault="00F34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DF3A" w14:textId="3B28C774" w:rsidR="00F34788" w:rsidRPr="000F4B89" w:rsidRDefault="00FF1A46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rFonts w:ascii="Arial" w:hAnsi="Arial" w:cs="Arial"/>
        <w:b/>
        <w:bCs/>
        <w:noProof/>
        <w:sz w:val="8"/>
        <w:lang w:val="es-MX" w:eastAsia="es-MX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B6E2A77" wp14:editId="2464694F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739FF" w14:textId="77777777" w:rsidR="00F34788" w:rsidRPr="00190245" w:rsidRDefault="00F34788" w:rsidP="00D2476F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E8CD0B" w14:textId="77777777" w:rsidR="00F34788" w:rsidRPr="00190245" w:rsidRDefault="00F34788" w:rsidP="00D2476F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E2A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345.85pt;margin-top:.75pt;width:348.65pt;height:3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522739FF" w14:textId="77777777" w:rsidR="00F34788" w:rsidRPr="00190245" w:rsidRDefault="00F34788" w:rsidP="00D2476F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E8CD0B" w14:textId="77777777" w:rsidR="00F34788" w:rsidRPr="00190245" w:rsidRDefault="00F34788" w:rsidP="00D2476F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</w:p>
                </w:txbxContent>
              </v:textbox>
            </v:shape>
          </w:pict>
        </mc:Fallback>
      </mc:AlternateContent>
    </w:r>
  </w:p>
  <w:p w14:paraId="5181A13D" w14:textId="77777777" w:rsidR="00F34788" w:rsidRDefault="00F34788">
    <w:pPr>
      <w:pStyle w:val="Encabezado"/>
    </w:pPr>
    <w:r w:rsidRPr="002D58B1">
      <w:rPr>
        <w:noProof/>
        <w:lang w:val="es-MX" w:eastAsia="es-MX"/>
      </w:rPr>
      <w:drawing>
        <wp:inline distT="0" distB="0" distL="0" distR="0" wp14:anchorId="0C5FDDE4" wp14:editId="54D03251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5139406" w14:textId="77777777" w:rsidR="00F34788" w:rsidRDefault="00F347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090"/>
    <w:multiLevelType w:val="hybridMultilevel"/>
    <w:tmpl w:val="C116EC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CE0DCA"/>
    <w:multiLevelType w:val="multilevel"/>
    <w:tmpl w:val="A8D445BE"/>
    <w:lvl w:ilvl="0">
      <w:start w:val="3"/>
      <w:numFmt w:val="decimal"/>
      <w:lvlText w:val="%1."/>
      <w:lvlJc w:val="left"/>
      <w:pPr>
        <w:ind w:left="385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3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05076C4"/>
    <w:multiLevelType w:val="hybridMultilevel"/>
    <w:tmpl w:val="40C8B4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26263B2"/>
    <w:multiLevelType w:val="hybridMultilevel"/>
    <w:tmpl w:val="DA00F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0690C"/>
    <w:multiLevelType w:val="hybridMultilevel"/>
    <w:tmpl w:val="1A5C9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69370">
      <w:numFmt w:val="bullet"/>
      <w:lvlText w:val="•"/>
      <w:lvlJc w:val="left"/>
      <w:pPr>
        <w:ind w:left="1440" w:hanging="360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F6B18"/>
    <w:multiLevelType w:val="hybridMultilevel"/>
    <w:tmpl w:val="7D48A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E213E"/>
    <w:multiLevelType w:val="hybridMultilevel"/>
    <w:tmpl w:val="F50A4B72"/>
    <w:lvl w:ilvl="0" w:tplc="6B44873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F2818"/>
    <w:multiLevelType w:val="multilevel"/>
    <w:tmpl w:val="030C22A2"/>
    <w:lvl w:ilvl="0">
      <w:start w:val="1"/>
      <w:numFmt w:val="decimal"/>
      <w:lvlText w:val="%1."/>
      <w:lvlJc w:val="left"/>
      <w:pPr>
        <w:ind w:left="360" w:hanging="360"/>
      </w:pPr>
      <w:rPr>
        <w:rFonts w:ascii="Soberana Sans" w:eastAsia="Times New Roman" w:hAnsi="Soberana Sans" w:cs="Wingdings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Soberana Sans" w:hAnsi="Soberana Sans"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6905D1"/>
    <w:multiLevelType w:val="hybridMultilevel"/>
    <w:tmpl w:val="C42A19DE"/>
    <w:lvl w:ilvl="0" w:tplc="B93015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4210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59A1C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033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2C90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40C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F08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4A56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AEC23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923AF"/>
    <w:multiLevelType w:val="hybridMultilevel"/>
    <w:tmpl w:val="4E545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28C123CB"/>
    <w:multiLevelType w:val="hybridMultilevel"/>
    <w:tmpl w:val="45B8F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113A5"/>
    <w:multiLevelType w:val="hybridMultilevel"/>
    <w:tmpl w:val="AE14E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F647D"/>
    <w:multiLevelType w:val="hybridMultilevel"/>
    <w:tmpl w:val="9DF09432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7519E"/>
    <w:multiLevelType w:val="hybridMultilevel"/>
    <w:tmpl w:val="068468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56010"/>
    <w:multiLevelType w:val="hybridMultilevel"/>
    <w:tmpl w:val="3CE6D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93314"/>
    <w:multiLevelType w:val="multilevel"/>
    <w:tmpl w:val="98FC7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1" w15:restartNumberingAfterBreak="0">
    <w:nsid w:val="4B3C7D2D"/>
    <w:multiLevelType w:val="hybridMultilevel"/>
    <w:tmpl w:val="F63034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92763"/>
    <w:multiLevelType w:val="hybridMultilevel"/>
    <w:tmpl w:val="523C301C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296141E"/>
    <w:multiLevelType w:val="multilevel"/>
    <w:tmpl w:val="F4E6B976"/>
    <w:lvl w:ilvl="0">
      <w:start w:val="2"/>
      <w:numFmt w:val="decimal"/>
      <w:lvlText w:val="%1."/>
      <w:lvlJc w:val="left"/>
      <w:pPr>
        <w:ind w:left="385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635333AD"/>
    <w:multiLevelType w:val="hybridMultilevel"/>
    <w:tmpl w:val="73F27FA6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B152BE"/>
    <w:multiLevelType w:val="hybridMultilevel"/>
    <w:tmpl w:val="F17E2B82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2AD0"/>
    <w:multiLevelType w:val="hybridMultilevel"/>
    <w:tmpl w:val="73307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18744">
    <w:abstractNumId w:val="10"/>
  </w:num>
  <w:num w:numId="2" w16cid:durableId="2010063006">
    <w:abstractNumId w:val="28"/>
  </w:num>
  <w:num w:numId="3" w16cid:durableId="1468859328">
    <w:abstractNumId w:val="26"/>
  </w:num>
  <w:num w:numId="4" w16cid:durableId="82460055">
    <w:abstractNumId w:val="29"/>
  </w:num>
  <w:num w:numId="5" w16cid:durableId="1047141557">
    <w:abstractNumId w:val="12"/>
  </w:num>
  <w:num w:numId="6" w16cid:durableId="726101611">
    <w:abstractNumId w:val="27"/>
  </w:num>
  <w:num w:numId="7" w16cid:durableId="1714380499">
    <w:abstractNumId w:val="1"/>
  </w:num>
  <w:num w:numId="8" w16cid:durableId="2057511243">
    <w:abstractNumId w:val="16"/>
  </w:num>
  <w:num w:numId="9" w16cid:durableId="571545324">
    <w:abstractNumId w:val="4"/>
  </w:num>
  <w:num w:numId="10" w16cid:durableId="426342459">
    <w:abstractNumId w:val="17"/>
  </w:num>
  <w:num w:numId="11" w16cid:durableId="623658003">
    <w:abstractNumId w:val="23"/>
  </w:num>
  <w:num w:numId="12" w16cid:durableId="908997476">
    <w:abstractNumId w:val="31"/>
  </w:num>
  <w:num w:numId="13" w16cid:durableId="1878155163">
    <w:abstractNumId w:val="22"/>
  </w:num>
  <w:num w:numId="14" w16cid:durableId="755514849">
    <w:abstractNumId w:val="14"/>
  </w:num>
  <w:num w:numId="15" w16cid:durableId="141696698">
    <w:abstractNumId w:val="6"/>
  </w:num>
  <w:num w:numId="16" w16cid:durableId="2125493807">
    <w:abstractNumId w:val="9"/>
  </w:num>
  <w:num w:numId="17" w16cid:durableId="971398003">
    <w:abstractNumId w:val="8"/>
  </w:num>
  <w:num w:numId="18" w16cid:durableId="507451027">
    <w:abstractNumId w:val="21"/>
  </w:num>
  <w:num w:numId="19" w16cid:durableId="898250999">
    <w:abstractNumId w:val="3"/>
  </w:num>
  <w:num w:numId="20" w16cid:durableId="390159980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05928125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3800733">
    <w:abstractNumId w:val="13"/>
  </w:num>
  <w:num w:numId="23" w16cid:durableId="577400453">
    <w:abstractNumId w:val="18"/>
  </w:num>
  <w:num w:numId="24" w16cid:durableId="915748751">
    <w:abstractNumId w:val="25"/>
  </w:num>
  <w:num w:numId="25" w16cid:durableId="148719822">
    <w:abstractNumId w:val="30"/>
  </w:num>
  <w:num w:numId="26" w16cid:durableId="553388955">
    <w:abstractNumId w:val="15"/>
  </w:num>
  <w:num w:numId="27" w16cid:durableId="1451899317">
    <w:abstractNumId w:val="0"/>
  </w:num>
  <w:num w:numId="28" w16cid:durableId="2035840397">
    <w:abstractNumId w:val="20"/>
  </w:num>
  <w:num w:numId="29" w16cid:durableId="908347281">
    <w:abstractNumId w:val="19"/>
  </w:num>
  <w:num w:numId="30" w16cid:durableId="1436831522">
    <w:abstractNumId w:val="7"/>
  </w:num>
  <w:num w:numId="31" w16cid:durableId="1389576723">
    <w:abstractNumId w:val="11"/>
  </w:num>
  <w:num w:numId="32" w16cid:durableId="1643345757">
    <w:abstractNumId w:val="32"/>
  </w:num>
  <w:num w:numId="33" w16cid:durableId="1305281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FE"/>
    <w:rsid w:val="00000A72"/>
    <w:rsid w:val="00000DF5"/>
    <w:rsid w:val="00003ACA"/>
    <w:rsid w:val="00004B2D"/>
    <w:rsid w:val="000051DF"/>
    <w:rsid w:val="00005BCF"/>
    <w:rsid w:val="00006F4F"/>
    <w:rsid w:val="000110AC"/>
    <w:rsid w:val="00017EA3"/>
    <w:rsid w:val="00021882"/>
    <w:rsid w:val="00022C9D"/>
    <w:rsid w:val="0002586A"/>
    <w:rsid w:val="00025A7B"/>
    <w:rsid w:val="00027DBC"/>
    <w:rsid w:val="000324DB"/>
    <w:rsid w:val="00036FE3"/>
    <w:rsid w:val="00037AB3"/>
    <w:rsid w:val="00042DCA"/>
    <w:rsid w:val="000466D4"/>
    <w:rsid w:val="000476AB"/>
    <w:rsid w:val="00055D50"/>
    <w:rsid w:val="0005696E"/>
    <w:rsid w:val="00056F0B"/>
    <w:rsid w:val="000573CA"/>
    <w:rsid w:val="00061DAF"/>
    <w:rsid w:val="00062F8D"/>
    <w:rsid w:val="000644F3"/>
    <w:rsid w:val="00065D83"/>
    <w:rsid w:val="00070668"/>
    <w:rsid w:val="00071779"/>
    <w:rsid w:val="00072769"/>
    <w:rsid w:val="00080ABE"/>
    <w:rsid w:val="000813BF"/>
    <w:rsid w:val="000814E8"/>
    <w:rsid w:val="00081CDF"/>
    <w:rsid w:val="000831C3"/>
    <w:rsid w:val="000847E8"/>
    <w:rsid w:val="00086751"/>
    <w:rsid w:val="0008685F"/>
    <w:rsid w:val="00086CDD"/>
    <w:rsid w:val="00093061"/>
    <w:rsid w:val="00094607"/>
    <w:rsid w:val="000A1311"/>
    <w:rsid w:val="000A1BB7"/>
    <w:rsid w:val="000A3A83"/>
    <w:rsid w:val="000A495F"/>
    <w:rsid w:val="000B3D69"/>
    <w:rsid w:val="000B4EBC"/>
    <w:rsid w:val="000B62DA"/>
    <w:rsid w:val="000B71CA"/>
    <w:rsid w:val="000C195C"/>
    <w:rsid w:val="000C6A22"/>
    <w:rsid w:val="000D0DB9"/>
    <w:rsid w:val="000D1CB2"/>
    <w:rsid w:val="000D22F8"/>
    <w:rsid w:val="000D3A1A"/>
    <w:rsid w:val="000D4985"/>
    <w:rsid w:val="000D62C8"/>
    <w:rsid w:val="000D76A8"/>
    <w:rsid w:val="000E5C57"/>
    <w:rsid w:val="000E769F"/>
    <w:rsid w:val="000E782C"/>
    <w:rsid w:val="000F7082"/>
    <w:rsid w:val="000F7385"/>
    <w:rsid w:val="000F791E"/>
    <w:rsid w:val="00100212"/>
    <w:rsid w:val="001002DE"/>
    <w:rsid w:val="001016B5"/>
    <w:rsid w:val="00102D6A"/>
    <w:rsid w:val="001033B7"/>
    <w:rsid w:val="0010351A"/>
    <w:rsid w:val="00106249"/>
    <w:rsid w:val="0010775B"/>
    <w:rsid w:val="001103C6"/>
    <w:rsid w:val="001103F6"/>
    <w:rsid w:val="00111276"/>
    <w:rsid w:val="00113231"/>
    <w:rsid w:val="0011331B"/>
    <w:rsid w:val="00113A43"/>
    <w:rsid w:val="00114238"/>
    <w:rsid w:val="00115F64"/>
    <w:rsid w:val="001226AE"/>
    <w:rsid w:val="00122DA7"/>
    <w:rsid w:val="00127C00"/>
    <w:rsid w:val="00134EAF"/>
    <w:rsid w:val="00135085"/>
    <w:rsid w:val="00141488"/>
    <w:rsid w:val="00143565"/>
    <w:rsid w:val="001437AC"/>
    <w:rsid w:val="00144FF3"/>
    <w:rsid w:val="00145E61"/>
    <w:rsid w:val="00146B9B"/>
    <w:rsid w:val="001514DB"/>
    <w:rsid w:val="00151F01"/>
    <w:rsid w:val="0015254A"/>
    <w:rsid w:val="00152EB5"/>
    <w:rsid w:val="00155665"/>
    <w:rsid w:val="00155F2A"/>
    <w:rsid w:val="001568C4"/>
    <w:rsid w:val="00157631"/>
    <w:rsid w:val="0016126C"/>
    <w:rsid w:val="001655C5"/>
    <w:rsid w:val="00166E84"/>
    <w:rsid w:val="00170EA9"/>
    <w:rsid w:val="00173753"/>
    <w:rsid w:val="001775F4"/>
    <w:rsid w:val="0018139C"/>
    <w:rsid w:val="0018174E"/>
    <w:rsid w:val="00182415"/>
    <w:rsid w:val="0018302B"/>
    <w:rsid w:val="0018377C"/>
    <w:rsid w:val="00184B64"/>
    <w:rsid w:val="001904CC"/>
    <w:rsid w:val="00190590"/>
    <w:rsid w:val="00192395"/>
    <w:rsid w:val="0019312C"/>
    <w:rsid w:val="0019498B"/>
    <w:rsid w:val="00194AF1"/>
    <w:rsid w:val="001A22D2"/>
    <w:rsid w:val="001A5383"/>
    <w:rsid w:val="001A6E41"/>
    <w:rsid w:val="001A7370"/>
    <w:rsid w:val="001B0B34"/>
    <w:rsid w:val="001B12FC"/>
    <w:rsid w:val="001B17B8"/>
    <w:rsid w:val="001B3EA3"/>
    <w:rsid w:val="001B3FB1"/>
    <w:rsid w:val="001C0184"/>
    <w:rsid w:val="001C0C01"/>
    <w:rsid w:val="001C2A68"/>
    <w:rsid w:val="001C2A96"/>
    <w:rsid w:val="001C2DD7"/>
    <w:rsid w:val="001C46C7"/>
    <w:rsid w:val="001C5920"/>
    <w:rsid w:val="001C635C"/>
    <w:rsid w:val="001D4095"/>
    <w:rsid w:val="001E5137"/>
    <w:rsid w:val="001E722B"/>
    <w:rsid w:val="001E7884"/>
    <w:rsid w:val="001F0957"/>
    <w:rsid w:val="001F1DCC"/>
    <w:rsid w:val="001F209E"/>
    <w:rsid w:val="001F601C"/>
    <w:rsid w:val="001F75D7"/>
    <w:rsid w:val="002008D5"/>
    <w:rsid w:val="0020246F"/>
    <w:rsid w:val="00205E83"/>
    <w:rsid w:val="00206733"/>
    <w:rsid w:val="00206E39"/>
    <w:rsid w:val="00207A0E"/>
    <w:rsid w:val="00215540"/>
    <w:rsid w:val="00215732"/>
    <w:rsid w:val="00215A3E"/>
    <w:rsid w:val="00217CC7"/>
    <w:rsid w:val="0022048E"/>
    <w:rsid w:val="00226439"/>
    <w:rsid w:val="00232206"/>
    <w:rsid w:val="002327D3"/>
    <w:rsid w:val="0024027E"/>
    <w:rsid w:val="00243ECE"/>
    <w:rsid w:val="00251CF3"/>
    <w:rsid w:val="00254E41"/>
    <w:rsid w:val="00255A1A"/>
    <w:rsid w:val="00257FCA"/>
    <w:rsid w:val="00260A64"/>
    <w:rsid w:val="002611C2"/>
    <w:rsid w:val="002616B4"/>
    <w:rsid w:val="00262B26"/>
    <w:rsid w:val="00262B98"/>
    <w:rsid w:val="00270FED"/>
    <w:rsid w:val="002744C6"/>
    <w:rsid w:val="002757DA"/>
    <w:rsid w:val="00282A05"/>
    <w:rsid w:val="00283271"/>
    <w:rsid w:val="00286362"/>
    <w:rsid w:val="00287C7A"/>
    <w:rsid w:val="00291F34"/>
    <w:rsid w:val="0029625E"/>
    <w:rsid w:val="002A5D69"/>
    <w:rsid w:val="002A5E8A"/>
    <w:rsid w:val="002A6236"/>
    <w:rsid w:val="002B0C36"/>
    <w:rsid w:val="002C42A9"/>
    <w:rsid w:val="002C5B01"/>
    <w:rsid w:val="002C63A6"/>
    <w:rsid w:val="002C77B0"/>
    <w:rsid w:val="002D0986"/>
    <w:rsid w:val="002D29A5"/>
    <w:rsid w:val="002D3CDC"/>
    <w:rsid w:val="002D403F"/>
    <w:rsid w:val="002D42C2"/>
    <w:rsid w:val="002D58B1"/>
    <w:rsid w:val="002D5B8C"/>
    <w:rsid w:val="002D7005"/>
    <w:rsid w:val="002E385E"/>
    <w:rsid w:val="002E62D4"/>
    <w:rsid w:val="002E7009"/>
    <w:rsid w:val="002E7B41"/>
    <w:rsid w:val="002F4C9F"/>
    <w:rsid w:val="003005E4"/>
    <w:rsid w:val="0030120C"/>
    <w:rsid w:val="0030139A"/>
    <w:rsid w:val="003028E8"/>
    <w:rsid w:val="003063C9"/>
    <w:rsid w:val="0030708A"/>
    <w:rsid w:val="00307FCD"/>
    <w:rsid w:val="00311F4C"/>
    <w:rsid w:val="00312D18"/>
    <w:rsid w:val="00313415"/>
    <w:rsid w:val="00324C2D"/>
    <w:rsid w:val="003273E8"/>
    <w:rsid w:val="00327861"/>
    <w:rsid w:val="00330AC6"/>
    <w:rsid w:val="00332706"/>
    <w:rsid w:val="00333B91"/>
    <w:rsid w:val="00336A11"/>
    <w:rsid w:val="00337EC5"/>
    <w:rsid w:val="00340178"/>
    <w:rsid w:val="003421B0"/>
    <w:rsid w:val="00342AF5"/>
    <w:rsid w:val="00343570"/>
    <w:rsid w:val="00343B60"/>
    <w:rsid w:val="00345705"/>
    <w:rsid w:val="00351CCB"/>
    <w:rsid w:val="00351F80"/>
    <w:rsid w:val="003535A9"/>
    <w:rsid w:val="003552B3"/>
    <w:rsid w:val="0035747F"/>
    <w:rsid w:val="00360DC8"/>
    <w:rsid w:val="003610F8"/>
    <w:rsid w:val="00361520"/>
    <w:rsid w:val="00364950"/>
    <w:rsid w:val="00365BA5"/>
    <w:rsid w:val="00367A0C"/>
    <w:rsid w:val="00370959"/>
    <w:rsid w:val="00372B7C"/>
    <w:rsid w:val="0037351F"/>
    <w:rsid w:val="00373821"/>
    <w:rsid w:val="00374143"/>
    <w:rsid w:val="003765E3"/>
    <w:rsid w:val="00380138"/>
    <w:rsid w:val="00384081"/>
    <w:rsid w:val="00385F91"/>
    <w:rsid w:val="00386B40"/>
    <w:rsid w:val="00391829"/>
    <w:rsid w:val="003924F5"/>
    <w:rsid w:val="00393153"/>
    <w:rsid w:val="00393424"/>
    <w:rsid w:val="0039616E"/>
    <w:rsid w:val="00396359"/>
    <w:rsid w:val="003A5DBF"/>
    <w:rsid w:val="003A7847"/>
    <w:rsid w:val="003B4F49"/>
    <w:rsid w:val="003B77E6"/>
    <w:rsid w:val="003B7F06"/>
    <w:rsid w:val="003C18CC"/>
    <w:rsid w:val="003C195D"/>
    <w:rsid w:val="003C4E08"/>
    <w:rsid w:val="003C658B"/>
    <w:rsid w:val="003C66E0"/>
    <w:rsid w:val="003D4368"/>
    <w:rsid w:val="003D5FA5"/>
    <w:rsid w:val="003E04E3"/>
    <w:rsid w:val="003E7537"/>
    <w:rsid w:val="003F17E6"/>
    <w:rsid w:val="003F2183"/>
    <w:rsid w:val="003F2210"/>
    <w:rsid w:val="003F4D93"/>
    <w:rsid w:val="003F5037"/>
    <w:rsid w:val="00403E27"/>
    <w:rsid w:val="00403FE5"/>
    <w:rsid w:val="004044E0"/>
    <w:rsid w:val="00404574"/>
    <w:rsid w:val="00404B19"/>
    <w:rsid w:val="00405489"/>
    <w:rsid w:val="00411B03"/>
    <w:rsid w:val="00412404"/>
    <w:rsid w:val="00414B93"/>
    <w:rsid w:val="0041650D"/>
    <w:rsid w:val="0042046E"/>
    <w:rsid w:val="00422BF7"/>
    <w:rsid w:val="00425011"/>
    <w:rsid w:val="0042668F"/>
    <w:rsid w:val="00427BCB"/>
    <w:rsid w:val="00427D99"/>
    <w:rsid w:val="00427E0D"/>
    <w:rsid w:val="00427E41"/>
    <w:rsid w:val="004321F9"/>
    <w:rsid w:val="00436D04"/>
    <w:rsid w:val="00440ACF"/>
    <w:rsid w:val="00442B81"/>
    <w:rsid w:val="0044321F"/>
    <w:rsid w:val="004442CE"/>
    <w:rsid w:val="00444CAA"/>
    <w:rsid w:val="004450A0"/>
    <w:rsid w:val="00445AA8"/>
    <w:rsid w:val="004469C8"/>
    <w:rsid w:val="00446EBB"/>
    <w:rsid w:val="004502B7"/>
    <w:rsid w:val="00450F3F"/>
    <w:rsid w:val="0045210E"/>
    <w:rsid w:val="004551DD"/>
    <w:rsid w:val="004601E3"/>
    <w:rsid w:val="00463047"/>
    <w:rsid w:val="004633EC"/>
    <w:rsid w:val="00470175"/>
    <w:rsid w:val="00470995"/>
    <w:rsid w:val="004713C4"/>
    <w:rsid w:val="004715FF"/>
    <w:rsid w:val="0047488A"/>
    <w:rsid w:val="00475698"/>
    <w:rsid w:val="00476C00"/>
    <w:rsid w:val="00480424"/>
    <w:rsid w:val="004814B3"/>
    <w:rsid w:val="00482AB4"/>
    <w:rsid w:val="00483047"/>
    <w:rsid w:val="004830CF"/>
    <w:rsid w:val="00484BDC"/>
    <w:rsid w:val="00490176"/>
    <w:rsid w:val="00492516"/>
    <w:rsid w:val="00493906"/>
    <w:rsid w:val="0049693F"/>
    <w:rsid w:val="00496C74"/>
    <w:rsid w:val="00497479"/>
    <w:rsid w:val="004A1AD5"/>
    <w:rsid w:val="004A2746"/>
    <w:rsid w:val="004A56BB"/>
    <w:rsid w:val="004A6ED1"/>
    <w:rsid w:val="004B201F"/>
    <w:rsid w:val="004B2F07"/>
    <w:rsid w:val="004B3B6B"/>
    <w:rsid w:val="004B3DE6"/>
    <w:rsid w:val="004B498F"/>
    <w:rsid w:val="004B7B2A"/>
    <w:rsid w:val="004C032B"/>
    <w:rsid w:val="004C0403"/>
    <w:rsid w:val="004C158D"/>
    <w:rsid w:val="004C1FD6"/>
    <w:rsid w:val="004C24EE"/>
    <w:rsid w:val="004C3712"/>
    <w:rsid w:val="004C70F6"/>
    <w:rsid w:val="004D00BC"/>
    <w:rsid w:val="004D3241"/>
    <w:rsid w:val="004D7E6E"/>
    <w:rsid w:val="004E1463"/>
    <w:rsid w:val="004E25D5"/>
    <w:rsid w:val="004E4F05"/>
    <w:rsid w:val="004E5576"/>
    <w:rsid w:val="004E797F"/>
    <w:rsid w:val="004F34CB"/>
    <w:rsid w:val="004F4F36"/>
    <w:rsid w:val="004F5A86"/>
    <w:rsid w:val="004F75E8"/>
    <w:rsid w:val="00501744"/>
    <w:rsid w:val="00505FFC"/>
    <w:rsid w:val="00511F4A"/>
    <w:rsid w:val="005252E7"/>
    <w:rsid w:val="00525A55"/>
    <w:rsid w:val="00530706"/>
    <w:rsid w:val="00531DAE"/>
    <w:rsid w:val="00534B7E"/>
    <w:rsid w:val="00536EDD"/>
    <w:rsid w:val="00542E8B"/>
    <w:rsid w:val="00550F68"/>
    <w:rsid w:val="005513E1"/>
    <w:rsid w:val="00551B40"/>
    <w:rsid w:val="005528B5"/>
    <w:rsid w:val="0055343F"/>
    <w:rsid w:val="005536CA"/>
    <w:rsid w:val="0055631D"/>
    <w:rsid w:val="00565271"/>
    <w:rsid w:val="00566E5B"/>
    <w:rsid w:val="005712AA"/>
    <w:rsid w:val="005750D7"/>
    <w:rsid w:val="00577354"/>
    <w:rsid w:val="00580E1C"/>
    <w:rsid w:val="00581FF3"/>
    <w:rsid w:val="005848E3"/>
    <w:rsid w:val="005871AA"/>
    <w:rsid w:val="0059077E"/>
    <w:rsid w:val="00591577"/>
    <w:rsid w:val="00591C6E"/>
    <w:rsid w:val="00593705"/>
    <w:rsid w:val="0059520B"/>
    <w:rsid w:val="00596430"/>
    <w:rsid w:val="005B446A"/>
    <w:rsid w:val="005B4573"/>
    <w:rsid w:val="005B5A41"/>
    <w:rsid w:val="005B6FCC"/>
    <w:rsid w:val="005C2B9F"/>
    <w:rsid w:val="005C758C"/>
    <w:rsid w:val="005D0B75"/>
    <w:rsid w:val="005D1148"/>
    <w:rsid w:val="005D2360"/>
    <w:rsid w:val="005D358F"/>
    <w:rsid w:val="005D6A4B"/>
    <w:rsid w:val="005E1ECD"/>
    <w:rsid w:val="005E3696"/>
    <w:rsid w:val="005E58B6"/>
    <w:rsid w:val="005F0166"/>
    <w:rsid w:val="005F1EB0"/>
    <w:rsid w:val="005F699C"/>
    <w:rsid w:val="005F6BC6"/>
    <w:rsid w:val="00600D74"/>
    <w:rsid w:val="00604CA2"/>
    <w:rsid w:val="00605F4D"/>
    <w:rsid w:val="006076BC"/>
    <w:rsid w:val="00611424"/>
    <w:rsid w:val="00611E71"/>
    <w:rsid w:val="00613B35"/>
    <w:rsid w:val="00613B42"/>
    <w:rsid w:val="00617572"/>
    <w:rsid w:val="00617A2E"/>
    <w:rsid w:val="0062293C"/>
    <w:rsid w:val="00623132"/>
    <w:rsid w:val="00623432"/>
    <w:rsid w:val="00623B6E"/>
    <w:rsid w:val="006255F2"/>
    <w:rsid w:val="00625A3E"/>
    <w:rsid w:val="006323E1"/>
    <w:rsid w:val="00633968"/>
    <w:rsid w:val="006401D1"/>
    <w:rsid w:val="006420FB"/>
    <w:rsid w:val="00647CFE"/>
    <w:rsid w:val="0065008C"/>
    <w:rsid w:val="006504CA"/>
    <w:rsid w:val="0065297D"/>
    <w:rsid w:val="00655A2E"/>
    <w:rsid w:val="00661AF6"/>
    <w:rsid w:val="0066527D"/>
    <w:rsid w:val="0066534E"/>
    <w:rsid w:val="006653BD"/>
    <w:rsid w:val="006657FE"/>
    <w:rsid w:val="0067201E"/>
    <w:rsid w:val="00675FF0"/>
    <w:rsid w:val="006761DE"/>
    <w:rsid w:val="006770AB"/>
    <w:rsid w:val="006813A4"/>
    <w:rsid w:val="006829EE"/>
    <w:rsid w:val="00683F9D"/>
    <w:rsid w:val="0069050C"/>
    <w:rsid w:val="00696526"/>
    <w:rsid w:val="006A161E"/>
    <w:rsid w:val="006A1A5A"/>
    <w:rsid w:val="006A22F4"/>
    <w:rsid w:val="006A25F4"/>
    <w:rsid w:val="006A56B8"/>
    <w:rsid w:val="006A76D1"/>
    <w:rsid w:val="006B6447"/>
    <w:rsid w:val="006B7C0B"/>
    <w:rsid w:val="006C0504"/>
    <w:rsid w:val="006C08AB"/>
    <w:rsid w:val="006C11D7"/>
    <w:rsid w:val="006C17F6"/>
    <w:rsid w:val="006C42CE"/>
    <w:rsid w:val="006D2F48"/>
    <w:rsid w:val="006D39DC"/>
    <w:rsid w:val="006D3D95"/>
    <w:rsid w:val="006D6FE5"/>
    <w:rsid w:val="006E0BBA"/>
    <w:rsid w:val="006E1EF8"/>
    <w:rsid w:val="006E25A1"/>
    <w:rsid w:val="006E2BAF"/>
    <w:rsid w:val="006E56BB"/>
    <w:rsid w:val="006F1425"/>
    <w:rsid w:val="006F767A"/>
    <w:rsid w:val="00701A45"/>
    <w:rsid w:val="007045D7"/>
    <w:rsid w:val="00704665"/>
    <w:rsid w:val="007066A8"/>
    <w:rsid w:val="00711399"/>
    <w:rsid w:val="00712BF4"/>
    <w:rsid w:val="0071333D"/>
    <w:rsid w:val="007155EE"/>
    <w:rsid w:val="0071718F"/>
    <w:rsid w:val="007176E5"/>
    <w:rsid w:val="00723993"/>
    <w:rsid w:val="00725975"/>
    <w:rsid w:val="00727917"/>
    <w:rsid w:val="007310DC"/>
    <w:rsid w:val="00732A0A"/>
    <w:rsid w:val="00733CAD"/>
    <w:rsid w:val="007341EA"/>
    <w:rsid w:val="00734A8A"/>
    <w:rsid w:val="00741AA4"/>
    <w:rsid w:val="007526F5"/>
    <w:rsid w:val="007528C9"/>
    <w:rsid w:val="00752BB5"/>
    <w:rsid w:val="00753EE6"/>
    <w:rsid w:val="00755071"/>
    <w:rsid w:val="0076144A"/>
    <w:rsid w:val="00761CC6"/>
    <w:rsid w:val="00763062"/>
    <w:rsid w:val="00764559"/>
    <w:rsid w:val="007653B7"/>
    <w:rsid w:val="007709AA"/>
    <w:rsid w:val="007738D4"/>
    <w:rsid w:val="00774DC8"/>
    <w:rsid w:val="00776C0B"/>
    <w:rsid w:val="007841F4"/>
    <w:rsid w:val="00784676"/>
    <w:rsid w:val="00785798"/>
    <w:rsid w:val="007859EB"/>
    <w:rsid w:val="00787CD6"/>
    <w:rsid w:val="00790DF1"/>
    <w:rsid w:val="00794235"/>
    <w:rsid w:val="0079448F"/>
    <w:rsid w:val="00794F68"/>
    <w:rsid w:val="007A0A3E"/>
    <w:rsid w:val="007A1BAA"/>
    <w:rsid w:val="007A4E03"/>
    <w:rsid w:val="007A7347"/>
    <w:rsid w:val="007B02C9"/>
    <w:rsid w:val="007B2E4B"/>
    <w:rsid w:val="007B2EA2"/>
    <w:rsid w:val="007B36C1"/>
    <w:rsid w:val="007B460F"/>
    <w:rsid w:val="007B56ED"/>
    <w:rsid w:val="007C64C7"/>
    <w:rsid w:val="007C6580"/>
    <w:rsid w:val="007D194E"/>
    <w:rsid w:val="007D4012"/>
    <w:rsid w:val="007D4BED"/>
    <w:rsid w:val="007D56E8"/>
    <w:rsid w:val="007D5BB0"/>
    <w:rsid w:val="007D6440"/>
    <w:rsid w:val="007D65F8"/>
    <w:rsid w:val="007E0C95"/>
    <w:rsid w:val="007E2F9C"/>
    <w:rsid w:val="007F02BE"/>
    <w:rsid w:val="007F15EA"/>
    <w:rsid w:val="007F3BB7"/>
    <w:rsid w:val="007F608A"/>
    <w:rsid w:val="007F6E54"/>
    <w:rsid w:val="008029A6"/>
    <w:rsid w:val="008054B2"/>
    <w:rsid w:val="00807B7C"/>
    <w:rsid w:val="008107F6"/>
    <w:rsid w:val="008149CC"/>
    <w:rsid w:val="00815EBA"/>
    <w:rsid w:val="00822427"/>
    <w:rsid w:val="00822BFF"/>
    <w:rsid w:val="0082518A"/>
    <w:rsid w:val="00825D71"/>
    <w:rsid w:val="008267B3"/>
    <w:rsid w:val="008278EA"/>
    <w:rsid w:val="00831A28"/>
    <w:rsid w:val="00836E71"/>
    <w:rsid w:val="0084229B"/>
    <w:rsid w:val="00862EEE"/>
    <w:rsid w:val="00870257"/>
    <w:rsid w:val="00871639"/>
    <w:rsid w:val="008731C0"/>
    <w:rsid w:val="008748CA"/>
    <w:rsid w:val="00876737"/>
    <w:rsid w:val="008769A8"/>
    <w:rsid w:val="008811C0"/>
    <w:rsid w:val="00883EDA"/>
    <w:rsid w:val="00886297"/>
    <w:rsid w:val="00886F40"/>
    <w:rsid w:val="008914E7"/>
    <w:rsid w:val="00891CEA"/>
    <w:rsid w:val="00892A92"/>
    <w:rsid w:val="008A3933"/>
    <w:rsid w:val="008A3C18"/>
    <w:rsid w:val="008A4252"/>
    <w:rsid w:val="008B691C"/>
    <w:rsid w:val="008B6A5D"/>
    <w:rsid w:val="008C2AA7"/>
    <w:rsid w:val="008C2CAC"/>
    <w:rsid w:val="008C2D24"/>
    <w:rsid w:val="008C6F95"/>
    <w:rsid w:val="008C71C6"/>
    <w:rsid w:val="008D036F"/>
    <w:rsid w:val="008D2846"/>
    <w:rsid w:val="008D37CC"/>
    <w:rsid w:val="008D51A9"/>
    <w:rsid w:val="008D7B1F"/>
    <w:rsid w:val="008E069E"/>
    <w:rsid w:val="008E2B4C"/>
    <w:rsid w:val="008E2F26"/>
    <w:rsid w:val="008E3C09"/>
    <w:rsid w:val="008E525F"/>
    <w:rsid w:val="008F255E"/>
    <w:rsid w:val="008F2877"/>
    <w:rsid w:val="008F3FBD"/>
    <w:rsid w:val="008F423C"/>
    <w:rsid w:val="008F6B15"/>
    <w:rsid w:val="00905168"/>
    <w:rsid w:val="0090764B"/>
    <w:rsid w:val="009103AA"/>
    <w:rsid w:val="00911203"/>
    <w:rsid w:val="00915102"/>
    <w:rsid w:val="009170AA"/>
    <w:rsid w:val="00925727"/>
    <w:rsid w:val="00927DA9"/>
    <w:rsid w:val="00930737"/>
    <w:rsid w:val="00930B3B"/>
    <w:rsid w:val="0093742F"/>
    <w:rsid w:val="00941CCD"/>
    <w:rsid w:val="009447DB"/>
    <w:rsid w:val="00944873"/>
    <w:rsid w:val="009507B7"/>
    <w:rsid w:val="00951CE7"/>
    <w:rsid w:val="0095424A"/>
    <w:rsid w:val="009543D7"/>
    <w:rsid w:val="00955547"/>
    <w:rsid w:val="009616DE"/>
    <w:rsid w:val="00962728"/>
    <w:rsid w:val="00967494"/>
    <w:rsid w:val="00971FD9"/>
    <w:rsid w:val="0097290E"/>
    <w:rsid w:val="00982D8E"/>
    <w:rsid w:val="009832F6"/>
    <w:rsid w:val="00983D34"/>
    <w:rsid w:val="00983D59"/>
    <w:rsid w:val="00986F95"/>
    <w:rsid w:val="00987478"/>
    <w:rsid w:val="00987FEA"/>
    <w:rsid w:val="0099358D"/>
    <w:rsid w:val="00995917"/>
    <w:rsid w:val="00997641"/>
    <w:rsid w:val="009A13FB"/>
    <w:rsid w:val="009A2055"/>
    <w:rsid w:val="009A2E77"/>
    <w:rsid w:val="009B0F00"/>
    <w:rsid w:val="009B261E"/>
    <w:rsid w:val="009B2919"/>
    <w:rsid w:val="009B2DBD"/>
    <w:rsid w:val="009B481A"/>
    <w:rsid w:val="009C0008"/>
    <w:rsid w:val="009C2FAC"/>
    <w:rsid w:val="009C3272"/>
    <w:rsid w:val="009C3962"/>
    <w:rsid w:val="009C3D98"/>
    <w:rsid w:val="009C5878"/>
    <w:rsid w:val="009C607A"/>
    <w:rsid w:val="009C6743"/>
    <w:rsid w:val="009C7110"/>
    <w:rsid w:val="009D5FA6"/>
    <w:rsid w:val="009D669B"/>
    <w:rsid w:val="009D6A4E"/>
    <w:rsid w:val="009D793A"/>
    <w:rsid w:val="009E1B0F"/>
    <w:rsid w:val="009E3ADC"/>
    <w:rsid w:val="009E6A32"/>
    <w:rsid w:val="009F25B9"/>
    <w:rsid w:val="009F40F5"/>
    <w:rsid w:val="009F7EF4"/>
    <w:rsid w:val="00A00224"/>
    <w:rsid w:val="00A00AE5"/>
    <w:rsid w:val="00A02172"/>
    <w:rsid w:val="00A046C3"/>
    <w:rsid w:val="00A04757"/>
    <w:rsid w:val="00A101AC"/>
    <w:rsid w:val="00A119BE"/>
    <w:rsid w:val="00A17375"/>
    <w:rsid w:val="00A25DF8"/>
    <w:rsid w:val="00A43970"/>
    <w:rsid w:val="00A43F67"/>
    <w:rsid w:val="00A46ED1"/>
    <w:rsid w:val="00A55EC9"/>
    <w:rsid w:val="00A575A8"/>
    <w:rsid w:val="00A61157"/>
    <w:rsid w:val="00A66C15"/>
    <w:rsid w:val="00A67689"/>
    <w:rsid w:val="00A70B19"/>
    <w:rsid w:val="00A711D3"/>
    <w:rsid w:val="00A713CA"/>
    <w:rsid w:val="00A7176C"/>
    <w:rsid w:val="00A72C64"/>
    <w:rsid w:val="00A75C22"/>
    <w:rsid w:val="00A77746"/>
    <w:rsid w:val="00A77E38"/>
    <w:rsid w:val="00A83147"/>
    <w:rsid w:val="00A8404A"/>
    <w:rsid w:val="00A847E3"/>
    <w:rsid w:val="00A922EF"/>
    <w:rsid w:val="00A946BD"/>
    <w:rsid w:val="00A960EF"/>
    <w:rsid w:val="00AA02E1"/>
    <w:rsid w:val="00AA3731"/>
    <w:rsid w:val="00AB126D"/>
    <w:rsid w:val="00AB18A0"/>
    <w:rsid w:val="00AB4930"/>
    <w:rsid w:val="00AB62F4"/>
    <w:rsid w:val="00AC3329"/>
    <w:rsid w:val="00AC3970"/>
    <w:rsid w:val="00AC4320"/>
    <w:rsid w:val="00AC6273"/>
    <w:rsid w:val="00AC7C14"/>
    <w:rsid w:val="00AD0544"/>
    <w:rsid w:val="00AD1ACE"/>
    <w:rsid w:val="00AD4413"/>
    <w:rsid w:val="00AE35F2"/>
    <w:rsid w:val="00AE5323"/>
    <w:rsid w:val="00AE5E28"/>
    <w:rsid w:val="00AE6AA5"/>
    <w:rsid w:val="00AF2026"/>
    <w:rsid w:val="00AF37B1"/>
    <w:rsid w:val="00AF3846"/>
    <w:rsid w:val="00AF4549"/>
    <w:rsid w:val="00AF5216"/>
    <w:rsid w:val="00AF59EA"/>
    <w:rsid w:val="00AF6D2A"/>
    <w:rsid w:val="00B0422E"/>
    <w:rsid w:val="00B13D44"/>
    <w:rsid w:val="00B17EBE"/>
    <w:rsid w:val="00B20F6D"/>
    <w:rsid w:val="00B243FF"/>
    <w:rsid w:val="00B26367"/>
    <w:rsid w:val="00B27A57"/>
    <w:rsid w:val="00B31B2F"/>
    <w:rsid w:val="00B33A28"/>
    <w:rsid w:val="00B34091"/>
    <w:rsid w:val="00B352A8"/>
    <w:rsid w:val="00B42074"/>
    <w:rsid w:val="00B42133"/>
    <w:rsid w:val="00B42666"/>
    <w:rsid w:val="00B43E7B"/>
    <w:rsid w:val="00B5123E"/>
    <w:rsid w:val="00B534AE"/>
    <w:rsid w:val="00B54213"/>
    <w:rsid w:val="00B608E2"/>
    <w:rsid w:val="00B6589F"/>
    <w:rsid w:val="00B65AFE"/>
    <w:rsid w:val="00B73D13"/>
    <w:rsid w:val="00B73E0F"/>
    <w:rsid w:val="00B757EE"/>
    <w:rsid w:val="00B80C77"/>
    <w:rsid w:val="00B812ED"/>
    <w:rsid w:val="00B81401"/>
    <w:rsid w:val="00B829CD"/>
    <w:rsid w:val="00B82C71"/>
    <w:rsid w:val="00B87D0B"/>
    <w:rsid w:val="00B87DE5"/>
    <w:rsid w:val="00B91401"/>
    <w:rsid w:val="00B9368C"/>
    <w:rsid w:val="00B94623"/>
    <w:rsid w:val="00BA2836"/>
    <w:rsid w:val="00BA326F"/>
    <w:rsid w:val="00BA62A6"/>
    <w:rsid w:val="00BB04DA"/>
    <w:rsid w:val="00BB0E18"/>
    <w:rsid w:val="00BB1A57"/>
    <w:rsid w:val="00BB2086"/>
    <w:rsid w:val="00BB2325"/>
    <w:rsid w:val="00BB3307"/>
    <w:rsid w:val="00BB43DA"/>
    <w:rsid w:val="00BC2B09"/>
    <w:rsid w:val="00BC35D5"/>
    <w:rsid w:val="00BC3825"/>
    <w:rsid w:val="00BC500C"/>
    <w:rsid w:val="00BD05E5"/>
    <w:rsid w:val="00BD2E06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E7F1A"/>
    <w:rsid w:val="00BF0364"/>
    <w:rsid w:val="00BF0D46"/>
    <w:rsid w:val="00BF25F6"/>
    <w:rsid w:val="00BF25F7"/>
    <w:rsid w:val="00BF492F"/>
    <w:rsid w:val="00C02F07"/>
    <w:rsid w:val="00C037C3"/>
    <w:rsid w:val="00C03EB4"/>
    <w:rsid w:val="00C04B13"/>
    <w:rsid w:val="00C07D23"/>
    <w:rsid w:val="00C102B2"/>
    <w:rsid w:val="00C12B4B"/>
    <w:rsid w:val="00C13A98"/>
    <w:rsid w:val="00C1468A"/>
    <w:rsid w:val="00C16A27"/>
    <w:rsid w:val="00C23C60"/>
    <w:rsid w:val="00C25F42"/>
    <w:rsid w:val="00C2604D"/>
    <w:rsid w:val="00C265FC"/>
    <w:rsid w:val="00C27512"/>
    <w:rsid w:val="00C309E1"/>
    <w:rsid w:val="00C34D27"/>
    <w:rsid w:val="00C350DB"/>
    <w:rsid w:val="00C361CB"/>
    <w:rsid w:val="00C40F55"/>
    <w:rsid w:val="00C41FBD"/>
    <w:rsid w:val="00C4706F"/>
    <w:rsid w:val="00C476A3"/>
    <w:rsid w:val="00C51105"/>
    <w:rsid w:val="00C54DF9"/>
    <w:rsid w:val="00C5528F"/>
    <w:rsid w:val="00C56079"/>
    <w:rsid w:val="00C605CF"/>
    <w:rsid w:val="00C608B5"/>
    <w:rsid w:val="00C61D32"/>
    <w:rsid w:val="00C646DC"/>
    <w:rsid w:val="00C71A0D"/>
    <w:rsid w:val="00C73129"/>
    <w:rsid w:val="00C74A41"/>
    <w:rsid w:val="00C750AC"/>
    <w:rsid w:val="00C82C48"/>
    <w:rsid w:val="00C8369B"/>
    <w:rsid w:val="00C851BB"/>
    <w:rsid w:val="00C86A20"/>
    <w:rsid w:val="00C87B2B"/>
    <w:rsid w:val="00C87EFC"/>
    <w:rsid w:val="00C92F5C"/>
    <w:rsid w:val="00C92F96"/>
    <w:rsid w:val="00C95AB1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C0F1D"/>
    <w:rsid w:val="00CC1928"/>
    <w:rsid w:val="00CC27BF"/>
    <w:rsid w:val="00CC7137"/>
    <w:rsid w:val="00CD02CF"/>
    <w:rsid w:val="00CD3080"/>
    <w:rsid w:val="00CD67F0"/>
    <w:rsid w:val="00CD6A14"/>
    <w:rsid w:val="00CE33AE"/>
    <w:rsid w:val="00CE414B"/>
    <w:rsid w:val="00CE6E0F"/>
    <w:rsid w:val="00CE7710"/>
    <w:rsid w:val="00CF1D59"/>
    <w:rsid w:val="00CF2275"/>
    <w:rsid w:val="00CF23EB"/>
    <w:rsid w:val="00CF5448"/>
    <w:rsid w:val="00CF6071"/>
    <w:rsid w:val="00CF7251"/>
    <w:rsid w:val="00CF745D"/>
    <w:rsid w:val="00D01E1A"/>
    <w:rsid w:val="00D04944"/>
    <w:rsid w:val="00D04A78"/>
    <w:rsid w:val="00D04F66"/>
    <w:rsid w:val="00D0551D"/>
    <w:rsid w:val="00D067E9"/>
    <w:rsid w:val="00D10CCC"/>
    <w:rsid w:val="00D11D03"/>
    <w:rsid w:val="00D1227D"/>
    <w:rsid w:val="00D163F1"/>
    <w:rsid w:val="00D17D88"/>
    <w:rsid w:val="00D21026"/>
    <w:rsid w:val="00D223A7"/>
    <w:rsid w:val="00D2476F"/>
    <w:rsid w:val="00D27044"/>
    <w:rsid w:val="00D3099C"/>
    <w:rsid w:val="00D30A8F"/>
    <w:rsid w:val="00D32AE8"/>
    <w:rsid w:val="00D3388C"/>
    <w:rsid w:val="00D3452B"/>
    <w:rsid w:val="00D3487C"/>
    <w:rsid w:val="00D402CC"/>
    <w:rsid w:val="00D41ACF"/>
    <w:rsid w:val="00D46CCF"/>
    <w:rsid w:val="00D477EF"/>
    <w:rsid w:val="00D52454"/>
    <w:rsid w:val="00D5322A"/>
    <w:rsid w:val="00D53D38"/>
    <w:rsid w:val="00D57AF3"/>
    <w:rsid w:val="00D6049F"/>
    <w:rsid w:val="00D635F3"/>
    <w:rsid w:val="00D64AF7"/>
    <w:rsid w:val="00D65267"/>
    <w:rsid w:val="00D6595C"/>
    <w:rsid w:val="00D675CD"/>
    <w:rsid w:val="00D67781"/>
    <w:rsid w:val="00D7129F"/>
    <w:rsid w:val="00D74EA1"/>
    <w:rsid w:val="00D75EA3"/>
    <w:rsid w:val="00D76DA9"/>
    <w:rsid w:val="00D8241E"/>
    <w:rsid w:val="00D82A1F"/>
    <w:rsid w:val="00D8661A"/>
    <w:rsid w:val="00D87552"/>
    <w:rsid w:val="00D87D1D"/>
    <w:rsid w:val="00D927F2"/>
    <w:rsid w:val="00D92BAB"/>
    <w:rsid w:val="00D93F83"/>
    <w:rsid w:val="00DA00CB"/>
    <w:rsid w:val="00DA0397"/>
    <w:rsid w:val="00DA0D05"/>
    <w:rsid w:val="00DA5B20"/>
    <w:rsid w:val="00DA7B18"/>
    <w:rsid w:val="00DB0114"/>
    <w:rsid w:val="00DB4631"/>
    <w:rsid w:val="00DC0F0F"/>
    <w:rsid w:val="00DC5977"/>
    <w:rsid w:val="00DC5BB0"/>
    <w:rsid w:val="00DC62B8"/>
    <w:rsid w:val="00DD0651"/>
    <w:rsid w:val="00DD3892"/>
    <w:rsid w:val="00DD3C57"/>
    <w:rsid w:val="00DD67C9"/>
    <w:rsid w:val="00DE2C12"/>
    <w:rsid w:val="00DE3F0C"/>
    <w:rsid w:val="00DE6FBE"/>
    <w:rsid w:val="00DE7978"/>
    <w:rsid w:val="00DF15FA"/>
    <w:rsid w:val="00DF28ED"/>
    <w:rsid w:val="00DF3D09"/>
    <w:rsid w:val="00DF3EE7"/>
    <w:rsid w:val="00DF40A7"/>
    <w:rsid w:val="00E02A1B"/>
    <w:rsid w:val="00E04C3C"/>
    <w:rsid w:val="00E06D89"/>
    <w:rsid w:val="00E15DAB"/>
    <w:rsid w:val="00E161E8"/>
    <w:rsid w:val="00E17073"/>
    <w:rsid w:val="00E21648"/>
    <w:rsid w:val="00E222C4"/>
    <w:rsid w:val="00E24D26"/>
    <w:rsid w:val="00E27223"/>
    <w:rsid w:val="00E311FD"/>
    <w:rsid w:val="00E34F09"/>
    <w:rsid w:val="00E414CE"/>
    <w:rsid w:val="00E41524"/>
    <w:rsid w:val="00E42838"/>
    <w:rsid w:val="00E45290"/>
    <w:rsid w:val="00E5067D"/>
    <w:rsid w:val="00E51DB5"/>
    <w:rsid w:val="00E566E4"/>
    <w:rsid w:val="00E5790F"/>
    <w:rsid w:val="00E61728"/>
    <w:rsid w:val="00E61F94"/>
    <w:rsid w:val="00E676E0"/>
    <w:rsid w:val="00E70B46"/>
    <w:rsid w:val="00E71932"/>
    <w:rsid w:val="00E71EFB"/>
    <w:rsid w:val="00E745BB"/>
    <w:rsid w:val="00E80EBB"/>
    <w:rsid w:val="00E81042"/>
    <w:rsid w:val="00E837B6"/>
    <w:rsid w:val="00E85D7C"/>
    <w:rsid w:val="00E87491"/>
    <w:rsid w:val="00E93B87"/>
    <w:rsid w:val="00E9478C"/>
    <w:rsid w:val="00E964A5"/>
    <w:rsid w:val="00EA4C30"/>
    <w:rsid w:val="00EA5C71"/>
    <w:rsid w:val="00EB05FC"/>
    <w:rsid w:val="00EB1FE1"/>
    <w:rsid w:val="00EB2C01"/>
    <w:rsid w:val="00EB3351"/>
    <w:rsid w:val="00EB743E"/>
    <w:rsid w:val="00EB7ADC"/>
    <w:rsid w:val="00EC1AFF"/>
    <w:rsid w:val="00EC46CA"/>
    <w:rsid w:val="00EC5C2A"/>
    <w:rsid w:val="00EC6BED"/>
    <w:rsid w:val="00ED19C7"/>
    <w:rsid w:val="00ED45B2"/>
    <w:rsid w:val="00EE1183"/>
    <w:rsid w:val="00EE37A1"/>
    <w:rsid w:val="00EE4964"/>
    <w:rsid w:val="00EE5321"/>
    <w:rsid w:val="00EE567D"/>
    <w:rsid w:val="00EF1BEB"/>
    <w:rsid w:val="00EF5152"/>
    <w:rsid w:val="00EF634F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6C6B"/>
    <w:rsid w:val="00F171D4"/>
    <w:rsid w:val="00F204A2"/>
    <w:rsid w:val="00F22836"/>
    <w:rsid w:val="00F30F79"/>
    <w:rsid w:val="00F343A9"/>
    <w:rsid w:val="00F34788"/>
    <w:rsid w:val="00F37C49"/>
    <w:rsid w:val="00F41C48"/>
    <w:rsid w:val="00F4236F"/>
    <w:rsid w:val="00F45ADD"/>
    <w:rsid w:val="00F525A7"/>
    <w:rsid w:val="00F53BAF"/>
    <w:rsid w:val="00F568FA"/>
    <w:rsid w:val="00F64D2F"/>
    <w:rsid w:val="00F6762A"/>
    <w:rsid w:val="00F72610"/>
    <w:rsid w:val="00F73A10"/>
    <w:rsid w:val="00F77249"/>
    <w:rsid w:val="00F800BA"/>
    <w:rsid w:val="00F819E0"/>
    <w:rsid w:val="00F82E59"/>
    <w:rsid w:val="00F84802"/>
    <w:rsid w:val="00F85643"/>
    <w:rsid w:val="00F87881"/>
    <w:rsid w:val="00F91F30"/>
    <w:rsid w:val="00F95A0B"/>
    <w:rsid w:val="00F96F4E"/>
    <w:rsid w:val="00FA0E34"/>
    <w:rsid w:val="00FA3728"/>
    <w:rsid w:val="00FA37FA"/>
    <w:rsid w:val="00FA6281"/>
    <w:rsid w:val="00FB18FB"/>
    <w:rsid w:val="00FB1D76"/>
    <w:rsid w:val="00FB25C0"/>
    <w:rsid w:val="00FB6590"/>
    <w:rsid w:val="00FB6FD1"/>
    <w:rsid w:val="00FC002D"/>
    <w:rsid w:val="00FC3006"/>
    <w:rsid w:val="00FC4B9A"/>
    <w:rsid w:val="00FC4C55"/>
    <w:rsid w:val="00FC736D"/>
    <w:rsid w:val="00FD102A"/>
    <w:rsid w:val="00FD2854"/>
    <w:rsid w:val="00FD3CEC"/>
    <w:rsid w:val="00FD5AF3"/>
    <w:rsid w:val="00FD6E70"/>
    <w:rsid w:val="00FE0286"/>
    <w:rsid w:val="00FE3835"/>
    <w:rsid w:val="00FE42F6"/>
    <w:rsid w:val="00FE5E88"/>
    <w:rsid w:val="00FE6884"/>
    <w:rsid w:val="00FF111D"/>
    <w:rsid w:val="00FF1A46"/>
    <w:rsid w:val="00FF23A3"/>
    <w:rsid w:val="00FF7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4869591"/>
  <w15:docId w15:val="{86608343-9555-4C31-8088-122FECC4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lientes@thomsonlearning.com.mx" TargetMode="External"/><Relationship Id="rId18" Type="http://schemas.openxmlformats.org/officeDocument/2006/relationships/hyperlink" Target="mailto:clientes@thomsonlearning.com.mx" TargetMode="External"/><Relationship Id="rId26" Type="http://schemas.openxmlformats.org/officeDocument/2006/relationships/hyperlink" Target="mailto:clientes@thomsonlearning.com.mx" TargetMode="External"/><Relationship Id="rId3" Type="http://schemas.openxmlformats.org/officeDocument/2006/relationships/styles" Target="styles.xml"/><Relationship Id="rId21" Type="http://schemas.openxmlformats.org/officeDocument/2006/relationships/hyperlink" Target="mailto:clientes@thomsonlearning.com.mx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clientes@thomsonlearning.com.mx" TargetMode="External"/><Relationship Id="rId17" Type="http://schemas.openxmlformats.org/officeDocument/2006/relationships/hyperlink" Target="mailto:clientes@thomsonlearning.com.mx" TargetMode="External"/><Relationship Id="rId25" Type="http://schemas.openxmlformats.org/officeDocument/2006/relationships/hyperlink" Target="mailto:clientes@thomsonlearning.com.mx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clientes@thomsonlearning.com.mx" TargetMode="External"/><Relationship Id="rId20" Type="http://schemas.openxmlformats.org/officeDocument/2006/relationships/hyperlink" Target="mailto:clientes@thomsonlearning.com.mx" TargetMode="External"/><Relationship Id="rId29" Type="http://schemas.openxmlformats.org/officeDocument/2006/relationships/hyperlink" Target="mailto:clientes@thomsonlearning.com.m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lientes@thomsonlearning.com.mx" TargetMode="External"/><Relationship Id="rId24" Type="http://schemas.openxmlformats.org/officeDocument/2006/relationships/hyperlink" Target="mailto:clientes@thomsonlearning.com.mx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clientes@thomsonlearning.com.mx" TargetMode="External"/><Relationship Id="rId23" Type="http://schemas.openxmlformats.org/officeDocument/2006/relationships/hyperlink" Target="mailto:clientes@thomsonlearning.com.mx" TargetMode="External"/><Relationship Id="rId28" Type="http://schemas.openxmlformats.org/officeDocument/2006/relationships/hyperlink" Target="mailto:clientes@thomsonlearning.com.mx" TargetMode="External"/><Relationship Id="rId10" Type="http://schemas.openxmlformats.org/officeDocument/2006/relationships/hyperlink" Target="mailto:clientes@thomsonlearning.com.mx" TargetMode="External"/><Relationship Id="rId19" Type="http://schemas.openxmlformats.org/officeDocument/2006/relationships/hyperlink" Target="mailto:clientes@thomsonlearning.com.mx" TargetMode="External"/><Relationship Id="rId31" Type="http://schemas.openxmlformats.org/officeDocument/2006/relationships/hyperlink" Target="mailto:clientes@thomsonlearning.com.m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lientes@thomsonlearning.com.mx" TargetMode="External"/><Relationship Id="rId14" Type="http://schemas.openxmlformats.org/officeDocument/2006/relationships/hyperlink" Target="mailto:clientes@thomsonlearning.com.mx" TargetMode="External"/><Relationship Id="rId22" Type="http://schemas.openxmlformats.org/officeDocument/2006/relationships/hyperlink" Target="mailto:clientes@thomsonlearning.com.mx" TargetMode="External"/><Relationship Id="rId27" Type="http://schemas.openxmlformats.org/officeDocument/2006/relationships/hyperlink" Target="mailto:clientes@thomsonlearning.com.mx" TargetMode="External"/><Relationship Id="rId30" Type="http://schemas.openxmlformats.org/officeDocument/2006/relationships/hyperlink" Target="mailto:clientes@thomsonlearning.com.mx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clientes@thomsonlearning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Documents\Transporte%20Maritimo%201\PD%20TRANSPMARPN1A%20AG%20-DIC%20(2)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2EAFB-1385-426A-9507-F0AC24909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 TRANSPMARPN1A AG -DIC (2)</Template>
  <TotalTime>4</TotalTime>
  <Pages>27</Pages>
  <Words>5384</Words>
  <Characters>36998</Characters>
  <Application>Microsoft Office Word</Application>
  <DocSecurity>0</DocSecurity>
  <Lines>308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FIDENA</Company>
  <LinksUpToDate>false</LinksUpToDate>
  <CharactersWithSpaces>42298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</dc:creator>
  <cp:lastModifiedBy>Jael Perez</cp:lastModifiedBy>
  <cp:revision>3</cp:revision>
  <cp:lastPrinted>2013-03-14T19:54:00Z</cp:lastPrinted>
  <dcterms:created xsi:type="dcterms:W3CDTF">2025-08-20T16:53:00Z</dcterms:created>
  <dcterms:modified xsi:type="dcterms:W3CDTF">2025-09-09T16:59:00Z</dcterms:modified>
</cp:coreProperties>
</file>