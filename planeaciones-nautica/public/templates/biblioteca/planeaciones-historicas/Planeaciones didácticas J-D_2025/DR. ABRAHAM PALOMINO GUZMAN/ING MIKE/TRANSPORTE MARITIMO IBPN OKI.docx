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99A3" w14:textId="77777777" w:rsidR="004D3241" w:rsidRPr="00CF6071" w:rsidRDefault="004D3241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2883FA40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6A2442A3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0C1D5BCF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5D57B996" w14:textId="77777777" w:rsidR="000C6A22" w:rsidRPr="00CF6071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8"/>
        <w:gridCol w:w="1762"/>
        <w:gridCol w:w="2525"/>
        <w:gridCol w:w="1625"/>
        <w:gridCol w:w="1105"/>
        <w:gridCol w:w="2410"/>
        <w:gridCol w:w="1765"/>
      </w:tblGrid>
      <w:tr w:rsidR="000C6A22" w:rsidRPr="00CF6071" w14:paraId="4C56C491" w14:textId="77777777" w:rsidTr="000F7082">
        <w:trPr>
          <w:trHeight w:val="935"/>
        </w:trPr>
        <w:tc>
          <w:tcPr>
            <w:tcW w:w="9281" w:type="dxa"/>
            <w:gridSpan w:val="4"/>
            <w:shd w:val="clear" w:color="auto" w:fill="D9D9D9"/>
            <w:vAlign w:val="center"/>
          </w:tcPr>
          <w:p w14:paraId="0977A1D6" w14:textId="77777777" w:rsidR="000C6A22" w:rsidRPr="00CF6071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CF6071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51" w:type="dxa"/>
            <w:gridSpan w:val="2"/>
            <w:shd w:val="clear" w:color="auto" w:fill="D9D9D9"/>
            <w:vAlign w:val="center"/>
          </w:tcPr>
          <w:p w14:paraId="4D884943" w14:textId="77777777" w:rsidR="000C6A22" w:rsidRPr="00CF6071" w:rsidRDefault="000C6A22" w:rsidP="000F7082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006F63DD" w14:textId="0CAACF89" w:rsidR="000C6A22" w:rsidRPr="00CF6071" w:rsidRDefault="00CF6071" w:rsidP="00DE2C1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JUL</w:t>
            </w:r>
            <w:r w:rsidR="004B3DE6" w:rsidRPr="00CF6071">
              <w:rPr>
                <w:rFonts w:ascii="Montserrat" w:hAnsi="Montserrat" w:cs="Arial"/>
              </w:rPr>
              <w:t>-DIC 202</w:t>
            </w:r>
            <w:r w:rsidR="0055631D">
              <w:rPr>
                <w:rFonts w:ascii="Montserrat" w:hAnsi="Montserrat" w:cs="Arial"/>
              </w:rPr>
              <w:t>5</w:t>
            </w:r>
          </w:p>
        </w:tc>
      </w:tr>
      <w:tr w:rsidR="000C6A22" w:rsidRPr="00CF6071" w14:paraId="5EEA51CB" w14:textId="77777777" w:rsidTr="000F7082">
        <w:trPr>
          <w:trHeight w:val="344"/>
        </w:trPr>
        <w:tc>
          <w:tcPr>
            <w:tcW w:w="3226" w:type="dxa"/>
            <w:shd w:val="clear" w:color="auto" w:fill="D9D9D9"/>
            <w:vAlign w:val="center"/>
          </w:tcPr>
          <w:p w14:paraId="37BFB9C2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1460691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Transporte </w:t>
            </w:r>
            <w:r w:rsidR="000F7385" w:rsidRPr="00CF6071">
              <w:rPr>
                <w:rFonts w:ascii="Montserrat" w:hAnsi="Montserrat"/>
              </w:rPr>
              <w:t>Marítimo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0676C045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4BAD782" w14:textId="77777777" w:rsidR="000C6A22" w:rsidRPr="00CF6071" w:rsidRDefault="00AF5216" w:rsidP="000F7082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TMO101</w:t>
            </w:r>
          </w:p>
        </w:tc>
      </w:tr>
      <w:tr w:rsidR="00BE7D75" w:rsidRPr="00CF6071" w14:paraId="21DE9A8B" w14:textId="77777777" w:rsidTr="000F7082">
        <w:trPr>
          <w:trHeight w:val="412"/>
        </w:trPr>
        <w:tc>
          <w:tcPr>
            <w:tcW w:w="3226" w:type="dxa"/>
            <w:shd w:val="clear" w:color="auto" w:fill="D9D9D9"/>
            <w:vAlign w:val="center"/>
          </w:tcPr>
          <w:p w14:paraId="5E50C218" w14:textId="77777777" w:rsidR="000C6A22" w:rsidRPr="00CF6071" w:rsidRDefault="000C6A22" w:rsidP="000F708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7196" w:type="dxa"/>
            <w:gridSpan w:val="4"/>
            <w:shd w:val="clear" w:color="auto" w:fill="auto"/>
            <w:vAlign w:val="center"/>
          </w:tcPr>
          <w:p w14:paraId="5B32FB64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Escuela N</w:t>
            </w:r>
            <w:r w:rsidR="00FD3CEC" w:rsidRPr="00CF6071">
              <w:rPr>
                <w:rFonts w:ascii="Montserrat" w:hAnsi="Montserrat"/>
              </w:rPr>
              <w:t xml:space="preserve">áutica Mercante de </w:t>
            </w:r>
            <w:r w:rsidR="003D5FA5" w:rsidRPr="00CF6071">
              <w:rPr>
                <w:rFonts w:ascii="Montserrat" w:hAnsi="Montserrat"/>
              </w:rPr>
              <w:t>Tampico “Cap.</w:t>
            </w:r>
            <w:r w:rsidR="008E2B4C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Alt. Luis Gonzaga Priego González”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DE32204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NÚMERO DE ESTUDIANTES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1D9CC281" w14:textId="316DC8DB" w:rsidR="000C6A22" w:rsidRPr="00CF6071" w:rsidRDefault="0055631D" w:rsidP="000F708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</w:t>
            </w:r>
            <w:r w:rsidR="00367A0C">
              <w:rPr>
                <w:rFonts w:ascii="Montserrat" w:hAnsi="Montserrat"/>
              </w:rPr>
              <w:t>0</w:t>
            </w:r>
          </w:p>
        </w:tc>
      </w:tr>
      <w:tr w:rsidR="000C6A22" w:rsidRPr="00CF6071" w14:paraId="0057F0CC" w14:textId="77777777" w:rsidTr="000F7082">
        <w:trPr>
          <w:trHeight w:val="546"/>
        </w:trPr>
        <w:tc>
          <w:tcPr>
            <w:tcW w:w="3226" w:type="dxa"/>
            <w:shd w:val="clear" w:color="auto" w:fill="D9D9D9"/>
            <w:vAlign w:val="center"/>
          </w:tcPr>
          <w:p w14:paraId="73DB8B81" w14:textId="77777777" w:rsidR="000C6A22" w:rsidRPr="00CF6071" w:rsidRDefault="000C6A2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NOMBRE DEL DOCENTE</w:t>
            </w:r>
          </w:p>
        </w:tc>
        <w:tc>
          <w:tcPr>
            <w:tcW w:w="11390" w:type="dxa"/>
            <w:gridSpan w:val="6"/>
            <w:shd w:val="clear" w:color="auto" w:fill="auto"/>
            <w:vAlign w:val="center"/>
          </w:tcPr>
          <w:p w14:paraId="4883B8DE" w14:textId="77777777" w:rsidR="000C6A22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IMN </w:t>
            </w:r>
            <w:r w:rsidR="004B3DE6" w:rsidRPr="00CF6071">
              <w:rPr>
                <w:rFonts w:ascii="Montserrat" w:hAnsi="Montserrat"/>
              </w:rPr>
              <w:t>MIGUEL ANGEL MARTINEZ MENDOZA</w:t>
            </w:r>
          </w:p>
        </w:tc>
      </w:tr>
      <w:tr w:rsidR="00BE7D75" w:rsidRPr="00CF6071" w14:paraId="79B22959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8BD74E9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TOTALES: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273AEE5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90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1AD5F305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TEÓRICAS </w:t>
            </w:r>
            <w:r w:rsidR="000C6A22" w:rsidRPr="00CF6071">
              <w:rPr>
                <w:rFonts w:ascii="Montserrat" w:hAnsi="Montserrat"/>
              </w:rPr>
              <w:t xml:space="preserve"> (HT):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1CD8CCE0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70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443880D8" w14:textId="77777777" w:rsidR="000C6A22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PRÁCTICAS</w:t>
            </w:r>
            <w:r w:rsidR="000C6A22" w:rsidRPr="00CF6071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46B3C5A5" w14:textId="77777777" w:rsidR="000C6A22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20</w:t>
            </w:r>
          </w:p>
        </w:tc>
      </w:tr>
      <w:tr w:rsidR="00BE7D75" w:rsidRPr="00CF6071" w14:paraId="66096107" w14:textId="77777777" w:rsidTr="000F7082">
        <w:trPr>
          <w:trHeight w:val="568"/>
        </w:trPr>
        <w:tc>
          <w:tcPr>
            <w:tcW w:w="3226" w:type="dxa"/>
            <w:shd w:val="clear" w:color="auto" w:fill="D9D9D9"/>
            <w:vAlign w:val="center"/>
          </w:tcPr>
          <w:p w14:paraId="42E93670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07DA515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10</w:t>
            </w:r>
          </w:p>
        </w:tc>
        <w:tc>
          <w:tcPr>
            <w:tcW w:w="2572" w:type="dxa"/>
            <w:shd w:val="clear" w:color="auto" w:fill="D9D9D9"/>
            <w:vAlign w:val="center"/>
          </w:tcPr>
          <w:p w14:paraId="5D6E2FBF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HORAS POR SEMANA</w:t>
            </w:r>
          </w:p>
        </w:tc>
        <w:tc>
          <w:tcPr>
            <w:tcW w:w="2814" w:type="dxa"/>
            <w:gridSpan w:val="2"/>
            <w:shd w:val="clear" w:color="auto" w:fill="auto"/>
            <w:vAlign w:val="center"/>
          </w:tcPr>
          <w:p w14:paraId="672A8960" w14:textId="77777777" w:rsidR="00BE7D75" w:rsidRPr="00CF6071" w:rsidRDefault="00AF5216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5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5E523A8" w14:textId="77777777" w:rsidR="00BE7D75" w:rsidRPr="00CF6071" w:rsidRDefault="00BE7D75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MODALIDAD</w:t>
            </w:r>
          </w:p>
        </w:tc>
        <w:tc>
          <w:tcPr>
            <w:tcW w:w="1784" w:type="dxa"/>
            <w:shd w:val="clear" w:color="auto" w:fill="auto"/>
            <w:vAlign w:val="center"/>
          </w:tcPr>
          <w:p w14:paraId="2295C092" w14:textId="77777777" w:rsidR="00BE7D75" w:rsidRPr="00CF6071" w:rsidRDefault="00DE2C12" w:rsidP="000F7082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Presencial</w:t>
            </w:r>
          </w:p>
        </w:tc>
      </w:tr>
    </w:tbl>
    <w:p w14:paraId="10DC2808" w14:textId="77777777" w:rsidR="004D3241" w:rsidRPr="00CF6071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0"/>
        <w:gridCol w:w="7420"/>
      </w:tblGrid>
      <w:tr w:rsidR="009B2919" w:rsidRPr="00CF6071" w14:paraId="345FE916" w14:textId="77777777" w:rsidTr="00F37C49">
        <w:tc>
          <w:tcPr>
            <w:tcW w:w="7054" w:type="dxa"/>
            <w:shd w:val="clear" w:color="auto" w:fill="D9D9D9"/>
          </w:tcPr>
          <w:p w14:paraId="68F87041" w14:textId="77777777" w:rsidR="009B2919" w:rsidRPr="00CF6071" w:rsidRDefault="000C6A22" w:rsidP="00307FC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625A3E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6:25</w:t>
            </w:r>
          </w:p>
        </w:tc>
        <w:tc>
          <w:tcPr>
            <w:tcW w:w="7513" w:type="dxa"/>
            <w:shd w:val="clear" w:color="auto" w:fill="D9D9D9"/>
          </w:tcPr>
          <w:p w14:paraId="1DF7540B" w14:textId="522F2CEC" w:rsidR="009B2919" w:rsidRPr="00CF6071" w:rsidRDefault="00D635F3" w:rsidP="00DE2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GRUPO</w:t>
            </w:r>
            <w:r w:rsidR="00DD67C9" w:rsidRPr="00CF6071">
              <w:rPr>
                <w:rFonts w:ascii="Montserrat" w:hAnsi="Montserrat" w:cs="Arial"/>
                <w:b/>
                <w:sz w:val="24"/>
                <w:szCs w:val="28"/>
              </w:rPr>
              <w:t>S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B42074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55631D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367A0C">
              <w:rPr>
                <w:rFonts w:ascii="Montserrat" w:hAnsi="Montserrat" w:cs="Arial"/>
                <w:b/>
                <w:sz w:val="24"/>
                <w:szCs w:val="28"/>
              </w:rPr>
              <w:t>B</w:t>
            </w:r>
            <w:r w:rsidR="008B6A5D">
              <w:rPr>
                <w:rFonts w:ascii="Montserrat" w:hAnsi="Montserrat" w:cs="Arial"/>
                <w:b/>
                <w:sz w:val="24"/>
                <w:szCs w:val="28"/>
              </w:rPr>
              <w:t xml:space="preserve"> P</w:t>
            </w:r>
            <w:r w:rsidR="00CF745D" w:rsidRPr="00CF6071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CF6071" w14:paraId="1A84E2EF" w14:textId="77777777" w:rsidTr="00405489">
        <w:trPr>
          <w:trHeight w:val="198"/>
        </w:trPr>
        <w:tc>
          <w:tcPr>
            <w:tcW w:w="14567" w:type="dxa"/>
            <w:gridSpan w:val="2"/>
            <w:shd w:val="clear" w:color="auto" w:fill="D9D9D9"/>
          </w:tcPr>
          <w:p w14:paraId="5E7DC895" w14:textId="77777777" w:rsidR="002E385E" w:rsidRPr="00CF6071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CF6071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CF6071" w14:paraId="3BB633AE" w14:textId="77777777" w:rsidTr="00D3487C">
        <w:trPr>
          <w:trHeight w:val="198"/>
        </w:trPr>
        <w:tc>
          <w:tcPr>
            <w:tcW w:w="14567" w:type="dxa"/>
            <w:gridSpan w:val="2"/>
            <w:shd w:val="clear" w:color="auto" w:fill="auto"/>
          </w:tcPr>
          <w:p w14:paraId="7702A664" w14:textId="77777777" w:rsidR="002E385E" w:rsidRPr="00A17375" w:rsidRDefault="003D5FA5" w:rsidP="00CF6071">
            <w:pPr>
              <w:jc w:val="both"/>
              <w:rPr>
                <w:rFonts w:ascii="Montserrat" w:hAnsi="Montserrat" w:cs="Arial"/>
                <w:b/>
                <w:szCs w:val="18"/>
              </w:rPr>
            </w:pPr>
            <w:r w:rsidRPr="00A17375">
              <w:rPr>
                <w:rFonts w:ascii="Montserrat" w:hAnsi="Montserrat" w:cs="Arial"/>
                <w:bCs/>
                <w:szCs w:val="18"/>
              </w:rPr>
              <w:t xml:space="preserve">Identifica la nomenclatura de los diferentes tipos de buque,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los elementos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estructurales, así como los equipos de maniobra y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fondeo, realizando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 actividades teórico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>/</w:t>
            </w:r>
            <w:r w:rsidRPr="00A17375">
              <w:rPr>
                <w:rFonts w:ascii="Montserrat" w:hAnsi="Montserrat" w:cs="Arial"/>
                <w:bCs/>
                <w:szCs w:val="18"/>
              </w:rPr>
              <w:t xml:space="preserve">prácticas, para relacionarse con </w:t>
            </w:r>
            <w:r w:rsidR="00CF6071" w:rsidRPr="00A17375">
              <w:rPr>
                <w:rFonts w:ascii="Montserrat" w:hAnsi="Montserrat" w:cs="Arial"/>
                <w:bCs/>
                <w:szCs w:val="18"/>
              </w:rPr>
              <w:t>el ámbito</w:t>
            </w:r>
            <w:r w:rsidR="0019498B" w:rsidRPr="00A17375">
              <w:rPr>
                <w:rFonts w:ascii="Montserrat" w:hAnsi="Montserrat" w:cs="Arial"/>
                <w:bCs/>
                <w:szCs w:val="18"/>
              </w:rPr>
              <w:t xml:space="preserve"> marítim</w:t>
            </w:r>
            <w:r w:rsidR="00F37C49" w:rsidRPr="00A17375">
              <w:rPr>
                <w:rFonts w:ascii="Montserrat" w:hAnsi="Montserrat" w:cs="Arial"/>
                <w:bCs/>
                <w:szCs w:val="18"/>
              </w:rPr>
              <w:t xml:space="preserve">o. </w:t>
            </w:r>
          </w:p>
        </w:tc>
      </w:tr>
      <w:tr w:rsidR="009B2919" w:rsidRPr="00CF6071" w14:paraId="27B03632" w14:textId="77777777" w:rsidTr="00F37C49">
        <w:tc>
          <w:tcPr>
            <w:tcW w:w="7054" w:type="dxa"/>
            <w:shd w:val="clear" w:color="auto" w:fill="D9D9D9"/>
          </w:tcPr>
          <w:p w14:paraId="57E95CAC" w14:textId="77777777" w:rsidR="009B2919" w:rsidRPr="00CF6071" w:rsidRDefault="009B291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513" w:type="dxa"/>
            <w:shd w:val="clear" w:color="auto" w:fill="D9D9D9"/>
          </w:tcPr>
          <w:p w14:paraId="2E9510BF" w14:textId="77777777" w:rsidR="009B2919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CF6071" w14:paraId="22EA663B" w14:textId="77777777" w:rsidTr="00DA5B20">
        <w:trPr>
          <w:trHeight w:val="616"/>
        </w:trPr>
        <w:tc>
          <w:tcPr>
            <w:tcW w:w="7054" w:type="dxa"/>
            <w:shd w:val="clear" w:color="auto" w:fill="auto"/>
          </w:tcPr>
          <w:p w14:paraId="2E1BE898" w14:textId="77777777" w:rsidR="004830CF" w:rsidRPr="00DA5B20" w:rsidRDefault="00D163F1" w:rsidP="006076BC">
            <w:pPr>
              <w:rPr>
                <w:rFonts w:ascii="Montserrat" w:hAnsi="Montserrat" w:cs="Arial"/>
                <w:b/>
                <w:bCs/>
              </w:rPr>
            </w:pPr>
            <w:r w:rsidRPr="000D0DB9">
              <w:rPr>
                <w:rFonts w:ascii="Montserrat" w:hAnsi="Montserrat" w:cs="Arial"/>
                <w:b/>
                <w:bCs/>
              </w:rPr>
              <w:t>1.  Antecedentes del Transporte Marítimo</w:t>
            </w:r>
          </w:p>
        </w:tc>
        <w:tc>
          <w:tcPr>
            <w:tcW w:w="7513" w:type="dxa"/>
            <w:shd w:val="clear" w:color="auto" w:fill="auto"/>
          </w:tcPr>
          <w:p w14:paraId="7FB6CD2E" w14:textId="148DE1F1" w:rsidR="009B2919" w:rsidRPr="00CF6071" w:rsidRDefault="00D163F1" w:rsidP="006076BC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la importancia de la actividad marítima, a través </w:t>
            </w:r>
            <w:r w:rsidR="00A17375" w:rsidRPr="00CF6071">
              <w:rPr>
                <w:rFonts w:ascii="Montserrat" w:hAnsi="Montserrat" w:cs="Arial"/>
                <w:bCs/>
              </w:rPr>
              <w:t>de la</w:t>
            </w:r>
            <w:r w:rsidRPr="00CF6071">
              <w:rPr>
                <w:rFonts w:ascii="Montserrat" w:hAnsi="Montserrat" w:cs="Arial"/>
                <w:bCs/>
              </w:rPr>
              <w:t xml:space="preserve">  historia,  </w:t>
            </w:r>
            <w:r w:rsidR="000D0DB9">
              <w:rPr>
                <w:rFonts w:ascii="Montserrat" w:hAnsi="Montserrat" w:cs="Arial"/>
                <w:bCs/>
              </w:rPr>
              <w:t>d</w:t>
            </w:r>
            <w:r w:rsidRPr="00CF6071">
              <w:rPr>
                <w:rFonts w:ascii="Montserrat" w:hAnsi="Montserrat" w:cs="Arial"/>
                <w:bCs/>
              </w:rPr>
              <w:t>escribiendo  las  diferentes  etapas  de  la navegación  en  el  mundo,  así  como  el  desarrollo comercial marítimo hasta nuestros días</w:t>
            </w:r>
          </w:p>
        </w:tc>
      </w:tr>
      <w:tr w:rsidR="009B2919" w:rsidRPr="00CF6071" w14:paraId="48A17B75" w14:textId="77777777" w:rsidTr="00F37C49">
        <w:tc>
          <w:tcPr>
            <w:tcW w:w="7054" w:type="dxa"/>
            <w:shd w:val="clear" w:color="auto" w:fill="D9D9D9"/>
          </w:tcPr>
          <w:p w14:paraId="1560BD7A" w14:textId="77777777" w:rsidR="009B2919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13" w:type="dxa"/>
            <w:shd w:val="clear" w:color="auto" w:fill="D9D9D9"/>
          </w:tcPr>
          <w:p w14:paraId="3B51B535" w14:textId="77777777" w:rsidR="009B2919" w:rsidRPr="00CF6071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CF6071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CF6071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CF6071" w14:paraId="10ADC62E" w14:textId="77777777" w:rsidTr="00F37C49">
        <w:tc>
          <w:tcPr>
            <w:tcW w:w="7054" w:type="dxa"/>
            <w:shd w:val="clear" w:color="auto" w:fill="auto"/>
          </w:tcPr>
          <w:p w14:paraId="760A2319" w14:textId="77777777" w:rsidR="00D163F1" w:rsidRPr="00CF6071" w:rsidRDefault="00D163F1" w:rsidP="00D163F1">
            <w:p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del transporte en el comercio marítimo internacional.</w:t>
            </w:r>
          </w:p>
          <w:p w14:paraId="7DF16FFD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2622B2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7B1D7251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  <w:p w14:paraId="33B78BC2" w14:textId="77777777" w:rsidR="00822BFF" w:rsidRPr="00CF6071" w:rsidRDefault="00822BFF" w:rsidP="004D7E6E">
            <w:pPr>
              <w:jc w:val="center"/>
              <w:rPr>
                <w:rFonts w:ascii="Montserrat" w:hAnsi="Montserrat" w:cs="Arial"/>
                <w:bCs/>
                <w:sz w:val="24"/>
                <w:szCs w:val="28"/>
              </w:rPr>
            </w:pPr>
          </w:p>
        </w:tc>
        <w:tc>
          <w:tcPr>
            <w:tcW w:w="7513" w:type="dxa"/>
            <w:shd w:val="clear" w:color="auto" w:fill="auto"/>
          </w:tcPr>
          <w:p w14:paraId="23794E8C" w14:textId="77777777" w:rsidR="00D163F1" w:rsidRPr="00CF6071" w:rsidRDefault="00C61D32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</w:t>
            </w:r>
            <w:r w:rsidR="003D5FA5" w:rsidRPr="00CF6071">
              <w:rPr>
                <w:rFonts w:ascii="Montserrat" w:hAnsi="Montserrat" w:cs="Arial"/>
                <w:bCs/>
              </w:rPr>
              <w:t>lo general y específico los alcances de los programas de estudio y sus contenidos</w:t>
            </w:r>
            <w:r w:rsidR="00D163F1" w:rsidRPr="00CF6071">
              <w:rPr>
                <w:rFonts w:ascii="Montserrat" w:hAnsi="Montserrat" w:cs="Arial"/>
                <w:bCs/>
              </w:rPr>
              <w:t xml:space="preserve"> disciplinares.</w:t>
            </w:r>
          </w:p>
          <w:p w14:paraId="7FC705C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1134C676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</w:t>
            </w:r>
            <w:r w:rsidR="00C61D32" w:rsidRPr="00CF6071">
              <w:rPr>
                <w:rFonts w:ascii="Montserrat" w:hAnsi="Montserrat" w:cs="Arial"/>
                <w:bCs/>
              </w:rPr>
              <w:t>en computación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30AE4E65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fuentes.</w:t>
            </w:r>
          </w:p>
          <w:p w14:paraId="2A02550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3683D8D0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7B21680B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Reconoce la importancia de capacitarse y </w:t>
            </w:r>
            <w:r w:rsidR="003D5FA5" w:rsidRPr="00CF6071">
              <w:rPr>
                <w:rFonts w:ascii="Montserrat" w:hAnsi="Montserrat" w:cs="Arial"/>
                <w:bCs/>
              </w:rPr>
              <w:t>actualizarse permanentemente</w:t>
            </w:r>
            <w:r w:rsidRPr="00CF6071">
              <w:rPr>
                <w:rFonts w:ascii="Montserrat" w:hAnsi="Montserrat" w:cs="Arial"/>
                <w:bCs/>
              </w:rPr>
              <w:t>.</w:t>
            </w:r>
          </w:p>
          <w:p w14:paraId="4BA16EF3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•  Colabora eficazmente en equipos de trabajo.</w:t>
            </w:r>
          </w:p>
          <w:p w14:paraId="0B2A2AFC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6BBFBCB1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35B6C684" w14:textId="77777777" w:rsidR="00D163F1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EA854D" w14:textId="77777777" w:rsid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</w:t>
            </w:r>
            <w:r w:rsidR="000D0DB9">
              <w:rPr>
                <w:rFonts w:ascii="Montserrat" w:hAnsi="Montserrat" w:cs="Arial"/>
                <w:bCs/>
              </w:rPr>
              <w:t>ra del desempeño    profesional.</w:t>
            </w:r>
          </w:p>
          <w:p w14:paraId="2308C287" w14:textId="77777777" w:rsidR="00D163F1" w:rsidRPr="000D0DB9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0D0DB9">
              <w:rPr>
                <w:rFonts w:ascii="Montserrat" w:hAnsi="Montserrat" w:cs="Arial"/>
                <w:bCs/>
              </w:rPr>
              <w:t xml:space="preserve">Trabaja con autonomía para conseguir fines concretos. </w:t>
            </w:r>
          </w:p>
          <w:p w14:paraId="221B6992" w14:textId="77777777" w:rsidR="00BE7D75" w:rsidRPr="00CF6071" w:rsidRDefault="00D163F1" w:rsidP="00A17375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324DB" w:rsidRPr="00CF6071" w14:paraId="7A299109" w14:textId="77777777" w:rsidTr="00405489">
        <w:tc>
          <w:tcPr>
            <w:tcW w:w="14567" w:type="dxa"/>
            <w:gridSpan w:val="2"/>
            <w:shd w:val="clear" w:color="auto" w:fill="D9D9D9"/>
          </w:tcPr>
          <w:p w14:paraId="759898C4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CF6071" w14:paraId="5857482E" w14:textId="77777777" w:rsidTr="00405489">
        <w:tc>
          <w:tcPr>
            <w:tcW w:w="14567" w:type="dxa"/>
            <w:gridSpan w:val="2"/>
            <w:shd w:val="clear" w:color="auto" w:fill="auto"/>
          </w:tcPr>
          <w:p w14:paraId="27ADED99" w14:textId="77777777" w:rsidR="00822BFF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Explica la evolución de la navegación a través del tiempo</w:t>
            </w:r>
          </w:p>
          <w:p w14:paraId="5680CCA4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Presenta y ejemplifica los distintos tipos de buques.</w:t>
            </w:r>
          </w:p>
          <w:p w14:paraId="2637830D" w14:textId="77777777" w:rsidR="00E9478C" w:rsidRPr="00CF6071" w:rsidRDefault="00E9478C" w:rsidP="005C758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Define los principios y fundamentos básicos del transporte marítimo.</w:t>
            </w:r>
          </w:p>
          <w:p w14:paraId="3AAB4A89" w14:textId="77777777" w:rsidR="00822BFF" w:rsidRPr="00CF6071" w:rsidRDefault="00E9478C" w:rsidP="006076BC">
            <w:pPr>
              <w:pStyle w:val="Prrafodelista"/>
              <w:numPr>
                <w:ilvl w:val="0"/>
                <w:numId w:val="15"/>
              </w:num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Analiza el transporte multimodal</w:t>
            </w:r>
            <w:r w:rsidRPr="00CF6071">
              <w:rPr>
                <w:rFonts w:ascii="Montserrat" w:hAnsi="Montserrat" w:cs="Arial"/>
                <w:b/>
              </w:rPr>
              <w:t>.</w:t>
            </w:r>
          </w:p>
        </w:tc>
      </w:tr>
      <w:tr w:rsidR="000324DB" w:rsidRPr="00CF6071" w14:paraId="636E09B0" w14:textId="77777777" w:rsidTr="00405489">
        <w:tc>
          <w:tcPr>
            <w:tcW w:w="14567" w:type="dxa"/>
            <w:gridSpan w:val="2"/>
            <w:shd w:val="clear" w:color="auto" w:fill="D9D9D9"/>
          </w:tcPr>
          <w:p w14:paraId="2778E175" w14:textId="77777777" w:rsidR="000324DB" w:rsidRPr="00CF6071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CF6071" w14:paraId="5156AB47" w14:textId="77777777" w:rsidTr="000573CA">
        <w:tc>
          <w:tcPr>
            <w:tcW w:w="14567" w:type="dxa"/>
            <w:gridSpan w:val="2"/>
            <w:shd w:val="clear" w:color="auto" w:fill="auto"/>
          </w:tcPr>
          <w:p w14:paraId="0F768A05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Lluvia de ideas</w:t>
            </w:r>
          </w:p>
          <w:p w14:paraId="51999691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Exposición del docente</w:t>
            </w:r>
          </w:p>
          <w:p w14:paraId="0C320DB9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Investigación y trabajo </w:t>
            </w:r>
            <w:r w:rsidR="00B73D13" w:rsidRPr="00CF6071">
              <w:rPr>
                <w:rFonts w:ascii="Montserrat" w:hAnsi="Montserrat" w:cs="Arial"/>
                <w:bCs/>
              </w:rPr>
              <w:t>individual</w:t>
            </w:r>
          </w:p>
          <w:p w14:paraId="77452BE6" w14:textId="77777777" w:rsidR="00E9478C" w:rsidRPr="00CF6071" w:rsidRDefault="00E9478C" w:rsidP="00E9478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Dialogo discusión</w:t>
            </w:r>
          </w:p>
          <w:p w14:paraId="33B21183" w14:textId="77777777" w:rsidR="00822BFF" w:rsidRPr="00CF6071" w:rsidRDefault="00B73D13" w:rsidP="006076BC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Investigación</w:t>
            </w:r>
          </w:p>
        </w:tc>
      </w:tr>
    </w:tbl>
    <w:p w14:paraId="04F590B9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BBDB916" w14:textId="77777777" w:rsidR="00021882" w:rsidRPr="00CF6071" w:rsidRDefault="0002188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3"/>
        <w:gridCol w:w="2805"/>
        <w:gridCol w:w="2743"/>
        <w:gridCol w:w="1118"/>
        <w:gridCol w:w="1810"/>
        <w:gridCol w:w="2112"/>
        <w:gridCol w:w="2242"/>
        <w:gridCol w:w="47"/>
      </w:tblGrid>
      <w:tr w:rsidR="00CF6071" w:rsidRPr="00CF6071" w14:paraId="2DDE3599" w14:textId="77777777" w:rsidTr="00551B40">
        <w:trPr>
          <w:trHeight w:val="20"/>
        </w:trPr>
        <w:tc>
          <w:tcPr>
            <w:tcW w:w="1516" w:type="dxa"/>
            <w:shd w:val="clear" w:color="auto" w:fill="D9D9D9"/>
            <w:vAlign w:val="center"/>
          </w:tcPr>
          <w:p w14:paraId="18725D7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46" w:type="dxa"/>
            <w:shd w:val="clear" w:color="auto" w:fill="D9D9D9"/>
            <w:vAlign w:val="center"/>
          </w:tcPr>
          <w:p w14:paraId="76780A8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6389948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4016" w:type="dxa"/>
            <w:gridSpan w:val="2"/>
            <w:shd w:val="clear" w:color="auto" w:fill="D9D9D9"/>
            <w:vAlign w:val="center"/>
          </w:tcPr>
          <w:p w14:paraId="745D60DB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D599B95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31B27DDE" w14:textId="03BBC202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27938637" w14:textId="77777777" w:rsidR="00822BFF" w:rsidRP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307" w:type="dxa"/>
            <w:gridSpan w:val="2"/>
            <w:shd w:val="clear" w:color="auto" w:fill="D9D9D9"/>
            <w:vAlign w:val="center"/>
          </w:tcPr>
          <w:p w14:paraId="6190BA47" w14:textId="77777777" w:rsidR="00CF6071" w:rsidRDefault="00822BFF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</w:p>
          <w:p w14:paraId="08472EE1" w14:textId="77777777" w:rsidR="00822BFF" w:rsidRPr="00CF6071" w:rsidRDefault="00661AF6" w:rsidP="00551B4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27D99" w:rsidRPr="00CF6071" w14:paraId="1975E66B" w14:textId="77777777" w:rsidTr="00551B40">
        <w:trPr>
          <w:trHeight w:val="20"/>
        </w:trPr>
        <w:tc>
          <w:tcPr>
            <w:tcW w:w="1516" w:type="dxa"/>
            <w:shd w:val="clear" w:color="auto" w:fill="auto"/>
          </w:tcPr>
          <w:p w14:paraId="3AE110D4" w14:textId="77777777" w:rsidR="00427D99" w:rsidRPr="00CF6071" w:rsidRDefault="00C750AC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2</w:t>
            </w:r>
            <w:r w:rsidR="00DE2C12" w:rsidRPr="00CF6071">
              <w:rPr>
                <w:rFonts w:ascii="Montserrat" w:hAnsi="Montserrat" w:cs="Arial"/>
              </w:rPr>
              <w:t xml:space="preserve"> sesiones</w:t>
            </w:r>
          </w:p>
          <w:p w14:paraId="674F61F7" w14:textId="748FB8FF" w:rsidR="002D0986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28/07/25</w:t>
            </w:r>
          </w:p>
          <w:p w14:paraId="7C5EB82A" w14:textId="6DE37862" w:rsidR="00551B40" w:rsidRPr="00CF6071" w:rsidRDefault="00551B40" w:rsidP="00551B4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29/07/25</w:t>
            </w:r>
          </w:p>
          <w:p w14:paraId="7D2020A0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54909B13" w14:textId="77777777" w:rsidR="00CF745D" w:rsidRPr="00CF6071" w:rsidRDefault="00CF745D" w:rsidP="00551B40">
            <w:pPr>
              <w:jc w:val="center"/>
              <w:rPr>
                <w:rFonts w:ascii="Montserrat" w:hAnsi="Montserrat" w:cs="Arial"/>
              </w:rPr>
            </w:pPr>
          </w:p>
          <w:p w14:paraId="4A9A18F8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4BCBF9B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280F6B29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28ED32A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6C47F934" w14:textId="77777777" w:rsidR="00AF3846" w:rsidRPr="00CF6071" w:rsidRDefault="00AF3846" w:rsidP="00CF6071">
            <w:pPr>
              <w:jc w:val="center"/>
              <w:rPr>
                <w:rFonts w:ascii="Montserrat" w:hAnsi="Montserrat" w:cs="Arial"/>
              </w:rPr>
            </w:pPr>
          </w:p>
          <w:p w14:paraId="20301EFA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712123A0" w14:textId="77777777" w:rsidR="00CF745D" w:rsidRPr="00CF6071" w:rsidRDefault="00CF745D" w:rsidP="00CF6071">
            <w:pPr>
              <w:jc w:val="center"/>
              <w:rPr>
                <w:rFonts w:ascii="Montserrat" w:hAnsi="Montserrat" w:cs="Arial"/>
              </w:rPr>
            </w:pPr>
          </w:p>
          <w:p w14:paraId="1F60A3EB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7D2C56" w14:textId="77777777" w:rsidR="00427D99" w:rsidRPr="00CF6071" w:rsidRDefault="00427D99" w:rsidP="00CF607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846" w:type="dxa"/>
            <w:shd w:val="clear" w:color="auto" w:fill="auto"/>
          </w:tcPr>
          <w:p w14:paraId="321AC166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  <w:b/>
                <w:color w:val="000000"/>
              </w:rPr>
            </w:pPr>
            <w:r w:rsidRPr="00CF6071">
              <w:rPr>
                <w:rFonts w:ascii="Montserrat" w:eastAsia="Soberana Sans" w:hAnsi="Montserrat" w:cs="Arial"/>
                <w:b/>
                <w:color w:val="000000"/>
              </w:rPr>
              <w:lastRenderedPageBreak/>
              <w:t>Presentación</w:t>
            </w:r>
          </w:p>
          <w:p w14:paraId="477A3DF2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37A7493A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Presentación del docente y estudiantes. </w:t>
            </w:r>
          </w:p>
          <w:p w14:paraId="27B10785" w14:textId="77777777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Establecimiento de reglas internas para el desarrollo de la asignatura.</w:t>
            </w:r>
          </w:p>
          <w:p w14:paraId="4D7A3DCD" w14:textId="77777777" w:rsidR="00DE2C12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En cuadre de la asignatura; exposición del docente sobre el objetivo general, los temas a abordar, la metodología de </w:t>
            </w:r>
            <w:r w:rsidRPr="00CF6071">
              <w:rPr>
                <w:rFonts w:ascii="Montserrat" w:eastAsia="Soberana Sans" w:hAnsi="Montserrat" w:cs="Arial"/>
              </w:rPr>
              <w:lastRenderedPageBreak/>
              <w:t xml:space="preserve">enseñanza y los criterios de evaluación de la asignatura. </w:t>
            </w:r>
          </w:p>
          <w:p w14:paraId="288AD198" w14:textId="50DFC20B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>El estudiante participa en el establecimiento de las reglas internas del desarrollo de la asignatura.</w:t>
            </w:r>
          </w:p>
          <w:p w14:paraId="0003D4B4" w14:textId="4E4BD3BA" w:rsidR="00427D99" w:rsidRPr="00CF6071" w:rsidRDefault="00427D99" w:rsidP="003B77E6">
            <w:pPr>
              <w:spacing w:before="80"/>
              <w:jc w:val="both"/>
              <w:rPr>
                <w:rFonts w:ascii="Montserrat" w:eastAsia="Soberana Sans" w:hAnsi="Montserrat" w:cs="Arial"/>
              </w:rPr>
            </w:pPr>
            <w:r w:rsidRPr="00CF6071">
              <w:rPr>
                <w:rFonts w:ascii="Montserrat" w:eastAsia="Soberana Sans" w:hAnsi="Montserrat" w:cs="Arial"/>
              </w:rPr>
              <w:t xml:space="preserve">Solución de dudas sobre encuadre de la asignatura </w:t>
            </w:r>
          </w:p>
          <w:p w14:paraId="2E03BB35" w14:textId="77777777" w:rsidR="00427D99" w:rsidRPr="00CF6071" w:rsidRDefault="00427D99" w:rsidP="003B77E6">
            <w:pPr>
              <w:spacing w:before="80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1810" w:type="dxa"/>
            <w:shd w:val="clear" w:color="auto" w:fill="auto"/>
            <w:vAlign w:val="center"/>
          </w:tcPr>
          <w:p w14:paraId="6031B479" w14:textId="77777777" w:rsidR="00427D99" w:rsidRP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lastRenderedPageBreak/>
              <w:t>Presencial</w:t>
            </w:r>
          </w:p>
          <w:p w14:paraId="6DE573E9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Laptop</w:t>
            </w:r>
          </w:p>
          <w:p w14:paraId="169CB406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 xml:space="preserve">Diapositivas </w:t>
            </w:r>
          </w:p>
          <w:p w14:paraId="14B2FFC2" w14:textId="77777777" w:rsidR="00CF6071" w:rsidRDefault="004B3DE6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eastAsia="Soberana Sans" w:hAnsi="Montserrat" w:cs="Arial"/>
                <w:color w:val="000000"/>
              </w:rPr>
            </w:pPr>
            <w:r w:rsidRPr="00CF6071">
              <w:rPr>
                <w:rFonts w:ascii="Montserrat" w:eastAsia="Soberana Sans" w:hAnsi="Montserrat" w:cs="Arial"/>
                <w:color w:val="000000"/>
              </w:rPr>
              <w:t>Videos</w:t>
            </w:r>
          </w:p>
          <w:p w14:paraId="320A6415" w14:textId="77777777" w:rsidR="00427D99" w:rsidRPr="00CF6071" w:rsidRDefault="00CF6071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</w:rPr>
            </w:pPr>
            <w:r>
              <w:rPr>
                <w:rFonts w:ascii="Montserrat" w:eastAsia="Soberana Sans" w:hAnsi="Montserrat" w:cs="Arial"/>
                <w:color w:val="000000"/>
              </w:rPr>
              <w:t>D</w:t>
            </w:r>
            <w:r w:rsidR="004B3DE6" w:rsidRPr="00CF6071">
              <w:rPr>
                <w:rFonts w:ascii="Montserrat" w:eastAsia="Soberana Sans" w:hAnsi="Montserrat" w:cs="Arial"/>
                <w:color w:val="000000"/>
              </w:rPr>
              <w:t>iapositivas</w:t>
            </w:r>
            <w:r w:rsidR="00427D99" w:rsidRPr="00CF6071">
              <w:rPr>
                <w:rFonts w:ascii="Montserrat" w:eastAsia="Soberana Sans" w:hAnsi="Montserrat" w:cs="Arial"/>
                <w:color w:val="000000"/>
              </w:rPr>
              <w:t xml:space="preserve"> </w:t>
            </w:r>
          </w:p>
          <w:p w14:paraId="53AE52B8" w14:textId="77777777" w:rsidR="00427D99" w:rsidRPr="00CF6071" w:rsidRDefault="00427D99" w:rsidP="003B77E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contextualSpacing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eastAsia="Soberana Sans" w:hAnsi="Montserrat" w:cs="Arial"/>
              </w:rPr>
              <w:t>examen diagnóstico</w:t>
            </w:r>
          </w:p>
          <w:p w14:paraId="61A8358F" w14:textId="77777777" w:rsidR="00427D99" w:rsidRPr="00CF6071" w:rsidRDefault="00427D99" w:rsidP="003B77E6">
            <w:pPr>
              <w:rPr>
                <w:rFonts w:ascii="Montserrat" w:hAnsi="Montserrat" w:cs="Arial"/>
                <w:bCs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D1B8B30" w14:textId="77777777" w:rsidR="00427D99" w:rsidRPr="00CF6071" w:rsidRDefault="00427D99" w:rsidP="00551B40">
            <w:pPr>
              <w:spacing w:before="80"/>
              <w:jc w:val="center"/>
              <w:rPr>
                <w:rFonts w:ascii="Montserrat" w:eastAsia="Soberana Sans" w:hAnsi="Montserrat" w:cs="Arial"/>
              </w:rPr>
            </w:pPr>
          </w:p>
          <w:p w14:paraId="74B77AE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DF351F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3A9CBE1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2A360D4B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76A8B6E8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</w:rPr>
            </w:pPr>
          </w:p>
          <w:p w14:paraId="417DD91E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Examen diagnó</w:t>
            </w:r>
            <w:r w:rsidR="00427D99" w:rsidRPr="00CF6071">
              <w:rPr>
                <w:rFonts w:ascii="Montserrat" w:hAnsi="Montserrat" w:cs="Arial"/>
              </w:rPr>
              <w:t>stico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13FF310A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08F7A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113275" w14:textId="34F04B2E" w:rsidR="00427D99" w:rsidRPr="00551B40" w:rsidRDefault="00551B40" w:rsidP="00551B40">
            <w:pPr>
              <w:jc w:val="center"/>
              <w:rPr>
                <w:rFonts w:ascii="Montserrat" w:hAnsi="Montserrat" w:cs="Arial"/>
                <w:bCs/>
              </w:rPr>
            </w:pPr>
            <w:r w:rsidRPr="00551B40">
              <w:rPr>
                <w:rFonts w:ascii="Montserrat" w:hAnsi="Montserrat" w:cs="Arial"/>
                <w:bCs/>
              </w:rPr>
              <w:t>N/A</w:t>
            </w:r>
          </w:p>
          <w:p w14:paraId="35C99137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0D4B53D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3998DC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AA167F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2DF987" w14:textId="77777777" w:rsidR="00427D99" w:rsidRPr="00CF6071" w:rsidRDefault="00C61D32" w:rsidP="00551B4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Evaluación diagnó</w:t>
            </w:r>
            <w:r w:rsidR="00427D99" w:rsidRPr="00CF6071">
              <w:rPr>
                <w:rFonts w:ascii="Montserrat" w:hAnsi="Montserrat" w:cs="Arial"/>
              </w:rPr>
              <w:t>stica</w:t>
            </w:r>
          </w:p>
          <w:p w14:paraId="49CA7F64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8606E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C2C0A0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64A0B3" w14:textId="77777777" w:rsidR="00427D99" w:rsidRPr="00CF6071" w:rsidRDefault="00427D99" w:rsidP="00551B4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D3A1A" w:rsidRPr="00CF6071" w14:paraId="51D94080" w14:textId="77777777" w:rsidTr="007B460F">
        <w:trPr>
          <w:trHeight w:val="20"/>
        </w:trPr>
        <w:tc>
          <w:tcPr>
            <w:tcW w:w="1516" w:type="dxa"/>
            <w:shd w:val="clear" w:color="auto" w:fill="auto"/>
          </w:tcPr>
          <w:p w14:paraId="5B156638" w14:textId="77777777" w:rsidR="000D3A1A" w:rsidRPr="00CF6071" w:rsidRDefault="000D3A1A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FF59E5" w14:textId="77777777" w:rsidR="000D3A1A" w:rsidRPr="00CF6071" w:rsidRDefault="005848E3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 xml:space="preserve">5 </w:t>
            </w:r>
            <w:r w:rsidR="00DE2C12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05288115" w14:textId="77777777" w:rsidR="001033B7" w:rsidRPr="00CF6071" w:rsidRDefault="001033B7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EF8C59F" w14:textId="506ABCED" w:rsidR="002D0986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30/07/25</w:t>
            </w:r>
          </w:p>
          <w:p w14:paraId="6C496D43" w14:textId="5F5DC005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31/07/25</w:t>
            </w:r>
          </w:p>
          <w:p w14:paraId="11A82667" w14:textId="77777777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FF92FC" w14:textId="4225CFDC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01/08/25</w:t>
            </w:r>
          </w:p>
          <w:p w14:paraId="2C318A91" w14:textId="1950D12B" w:rsidR="00551B40" w:rsidRDefault="00551B40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04/08/25</w:t>
            </w:r>
          </w:p>
          <w:p w14:paraId="452C9942" w14:textId="6A14E91A" w:rsidR="00551B40" w:rsidRPr="00CF6071" w:rsidRDefault="007B460F" w:rsidP="00551B40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05/08/25</w:t>
            </w:r>
          </w:p>
          <w:p w14:paraId="6B786182" w14:textId="77777777" w:rsidR="000D3A1A" w:rsidRPr="00CF6071" w:rsidRDefault="000D3A1A" w:rsidP="00551B4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0441A926" w14:textId="77777777" w:rsidR="000D3A1A" w:rsidRPr="00CF6071" w:rsidRDefault="000D3A1A" w:rsidP="0055631D">
            <w:pPr>
              <w:pStyle w:val="Prrafodelista"/>
              <w:numPr>
                <w:ilvl w:val="0"/>
                <w:numId w:val="27"/>
              </w:num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Antecedentes del Transporte Marítimo</w:t>
            </w:r>
          </w:p>
          <w:p w14:paraId="6602C01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12900F6B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3BAC4647" w14:textId="77777777" w:rsidR="00476C00" w:rsidRPr="00CF6071" w:rsidRDefault="00476C00" w:rsidP="0055631D">
            <w:pPr>
              <w:pStyle w:val="Prrafodelista"/>
              <w:ind w:left="720"/>
              <w:jc w:val="both"/>
              <w:rPr>
                <w:rFonts w:ascii="Montserrat" w:hAnsi="Montserrat" w:cs="Arial"/>
              </w:rPr>
            </w:pPr>
          </w:p>
          <w:p w14:paraId="5B10D36E" w14:textId="77777777" w:rsidR="000D3A1A" w:rsidRPr="00CF6071" w:rsidRDefault="000D3A1A" w:rsidP="0055631D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1.1 Historia antigua de la navegación.</w:t>
            </w:r>
          </w:p>
          <w:p w14:paraId="2F8C014C" w14:textId="77777777" w:rsidR="000D3A1A" w:rsidRPr="00CF6071" w:rsidRDefault="000D3A1A" w:rsidP="00B73D1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91A8E63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Inicio:</w:t>
            </w:r>
          </w:p>
          <w:p w14:paraId="7AD53444" w14:textId="77777777" w:rsidR="00DE2C12" w:rsidRPr="00CF6071" w:rsidRDefault="00CF23EB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Saludo al grupo </w:t>
            </w:r>
          </w:p>
          <w:p w14:paraId="60431FC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Lluvia de ideas </w:t>
            </w:r>
            <w:r w:rsidR="003D5FA5" w:rsidRPr="00CF6071">
              <w:rPr>
                <w:rFonts w:ascii="Montserrat" w:hAnsi="Montserrat" w:cs="Arial"/>
              </w:rPr>
              <w:t>del tema</w:t>
            </w:r>
            <w:r w:rsidRPr="00CF6071">
              <w:rPr>
                <w:rFonts w:ascii="Montserrat" w:hAnsi="Montserrat" w:cs="Arial"/>
              </w:rPr>
              <w:t xml:space="preserve"> que se abordaran en la sesión</w:t>
            </w:r>
          </w:p>
          <w:p w14:paraId="0A26A73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7E9392E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Desarrollo:</w:t>
            </w:r>
          </w:p>
          <w:p w14:paraId="469BB49C" w14:textId="0CD9FA64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El docente expone </w:t>
            </w:r>
            <w:r w:rsidR="00DE2C12" w:rsidRPr="00CF6071">
              <w:rPr>
                <w:rFonts w:ascii="Montserrat" w:hAnsi="Montserrat" w:cs="Arial"/>
              </w:rPr>
              <w:t>los antecedentes del transporte.</w:t>
            </w:r>
          </w:p>
          <w:p w14:paraId="06A5694D" w14:textId="2A334B3C" w:rsidR="00DE2C12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 estudiante conoce la historia antigua de la navegación</w:t>
            </w:r>
            <w:r w:rsidR="00CF23EB" w:rsidRPr="00CF6071">
              <w:rPr>
                <w:rFonts w:ascii="Montserrat" w:hAnsi="Montserrat" w:cs="Arial"/>
              </w:rPr>
              <w:t xml:space="preserve"> mediante apoyo</w:t>
            </w:r>
            <w:r w:rsidR="00DE2C12" w:rsidRPr="00CF6071">
              <w:rPr>
                <w:rFonts w:ascii="Montserrat" w:hAnsi="Montserrat" w:cs="Arial"/>
              </w:rPr>
              <w:t xml:space="preserve"> audiovisual.</w:t>
            </w:r>
          </w:p>
          <w:p w14:paraId="12C56E4A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Exposición </w:t>
            </w:r>
            <w:r w:rsidR="00CF6071" w:rsidRPr="00CF6071">
              <w:rPr>
                <w:rFonts w:ascii="Montserrat" w:hAnsi="Montserrat" w:cs="Arial"/>
              </w:rPr>
              <w:t>docente sobre la</w:t>
            </w:r>
            <w:r w:rsidRPr="00CF6071">
              <w:rPr>
                <w:rFonts w:ascii="Montserrat" w:hAnsi="Montserrat" w:cs="Arial"/>
              </w:rPr>
              <w:t xml:space="preserve"> historia antigua </w:t>
            </w:r>
          </w:p>
          <w:p w14:paraId="3B24D304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</w:p>
          <w:p w14:paraId="0EC01AE5" w14:textId="77777777" w:rsidR="000D3A1A" w:rsidRPr="00CF6071" w:rsidRDefault="000D3A1A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Cierre:</w:t>
            </w:r>
          </w:p>
          <w:p w14:paraId="7AD47FE1" w14:textId="77777777" w:rsidR="000D3A1A" w:rsidRPr="00CF6071" w:rsidRDefault="00D927F2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E2C12" w:rsidRPr="00CF6071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21A78DC1" w14:textId="77777777" w:rsidR="000D3A1A" w:rsidRPr="00CF6071" w:rsidRDefault="000D3A1A" w:rsidP="007B460F">
            <w:pPr>
              <w:rPr>
                <w:rFonts w:ascii="Montserrat" w:hAnsi="Montserrat" w:cs="Arial"/>
              </w:rPr>
            </w:pPr>
          </w:p>
          <w:p w14:paraId="33F5E195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7ADBDB01" w14:textId="77777777" w:rsidR="000D3A1A" w:rsidRPr="00CF6071" w:rsidRDefault="000D3A1A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5F6DB94F" w14:textId="77777777" w:rsidR="000D3A1A" w:rsidRPr="00CF6071" w:rsidRDefault="00D927F2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0F6B06F6" w14:textId="77777777" w:rsidR="00D927F2" w:rsidRPr="00CF6071" w:rsidRDefault="00D927F2" w:rsidP="00DE2C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40598C8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Resumen</w:t>
            </w:r>
          </w:p>
          <w:p w14:paraId="75C31AE7" w14:textId="3ACE7814" w:rsidR="00A17375" w:rsidRPr="00A17375" w:rsidRDefault="006B6447" w:rsidP="00A1737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</w:t>
            </w:r>
            <w:r w:rsidR="00A17375" w:rsidRPr="00A17375">
              <w:rPr>
                <w:rFonts w:ascii="Montserrat" w:hAnsi="Montserrat" w:cs="Arial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6C2D5EE" w14:textId="77777777" w:rsidR="00CF23EB" w:rsidRPr="00A17375" w:rsidRDefault="00CF23EB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Lista de cotejo.</w:t>
            </w:r>
          </w:p>
          <w:p w14:paraId="6B95EC1E" w14:textId="77777777" w:rsidR="00C61D32" w:rsidRPr="00A17375" w:rsidRDefault="00C61D32" w:rsidP="007B460F">
            <w:pPr>
              <w:jc w:val="center"/>
              <w:rPr>
                <w:rFonts w:ascii="Montserrat" w:hAnsi="Montserrat" w:cs="Arial"/>
              </w:rPr>
            </w:pPr>
            <w:r w:rsidRPr="00A17375">
              <w:rPr>
                <w:rFonts w:ascii="Montserrat" w:hAnsi="Montserrat" w:cs="Arial"/>
              </w:rPr>
              <w:t>(Evaluación formativa)</w:t>
            </w:r>
          </w:p>
          <w:p w14:paraId="719020E0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  <w:p w14:paraId="414A1375" w14:textId="77777777" w:rsidR="000D3A1A" w:rsidRPr="00A17375" w:rsidRDefault="000D3A1A" w:rsidP="007B460F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F6071" w:rsidRPr="00CF6071" w14:paraId="66F444EC" w14:textId="77777777" w:rsidTr="00DA5B20">
        <w:trPr>
          <w:trHeight w:val="20"/>
        </w:trPr>
        <w:tc>
          <w:tcPr>
            <w:tcW w:w="1516" w:type="dxa"/>
            <w:shd w:val="clear" w:color="auto" w:fill="auto"/>
          </w:tcPr>
          <w:p w14:paraId="168C55E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20C84BDF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99FB413" w14:textId="6F624765" w:rsidR="00CF6071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06/08/25</w:t>
            </w:r>
          </w:p>
          <w:p w14:paraId="1B7E6DBC" w14:textId="289E2233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lastRenderedPageBreak/>
              <w:t>07/08/25</w:t>
            </w:r>
          </w:p>
          <w:p w14:paraId="7B2D7AB7" w14:textId="5CDF3BC6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B460F">
              <w:rPr>
                <w:rFonts w:ascii="Montserrat" w:hAnsi="Montserrat" w:cs="Arial"/>
                <w:lang w:val="en-US"/>
              </w:rPr>
              <w:t>08/08/25</w:t>
            </w:r>
          </w:p>
          <w:p w14:paraId="2ECC2248" w14:textId="558337EE" w:rsidR="00CF6071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11/08/25</w:t>
            </w:r>
          </w:p>
          <w:p w14:paraId="3B2287F5" w14:textId="0A418A6B" w:rsidR="007B460F" w:rsidRPr="007B460F" w:rsidRDefault="007B460F" w:rsidP="007B460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12/08/25</w:t>
            </w:r>
          </w:p>
          <w:p w14:paraId="684BF4C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44FA6137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  <w:p w14:paraId="54705C89" w14:textId="77777777" w:rsidR="00CF6071" w:rsidRPr="00CF6071" w:rsidRDefault="00CF6071" w:rsidP="00DA5B20">
            <w:pPr>
              <w:jc w:val="center"/>
              <w:rPr>
                <w:rFonts w:ascii="Montserrat" w:hAnsi="Montserrat" w:cs="Arial"/>
                <w:sz w:val="24"/>
                <w:szCs w:val="28"/>
                <w:lang w:val="en-US"/>
              </w:rPr>
            </w:pPr>
          </w:p>
        </w:tc>
        <w:tc>
          <w:tcPr>
            <w:tcW w:w="2846" w:type="dxa"/>
            <w:shd w:val="clear" w:color="auto" w:fill="auto"/>
          </w:tcPr>
          <w:p w14:paraId="759AE0A3" w14:textId="77777777" w:rsidR="00CF6071" w:rsidRPr="00CF6071" w:rsidRDefault="00CF6071" w:rsidP="00CF6071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1.2 Historia Moderna de navegación.</w:t>
            </w:r>
          </w:p>
          <w:p w14:paraId="51A8CA7F" w14:textId="77777777" w:rsidR="00CF6071" w:rsidRPr="00CF6071" w:rsidRDefault="00CF6071" w:rsidP="00CF6071">
            <w:pPr>
              <w:jc w:val="center"/>
              <w:rPr>
                <w:rFonts w:ascii="Montserrat" w:hAnsi="Montserrat" w:cs="Arial"/>
              </w:rPr>
            </w:pPr>
          </w:p>
          <w:p w14:paraId="536D3896" w14:textId="77777777" w:rsidR="00CF6071" w:rsidRPr="00CF6071" w:rsidRDefault="00CF6071" w:rsidP="00CF6071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</w:rPr>
            </w:pPr>
          </w:p>
        </w:tc>
        <w:tc>
          <w:tcPr>
            <w:tcW w:w="4016" w:type="dxa"/>
            <w:gridSpan w:val="2"/>
            <w:shd w:val="clear" w:color="auto" w:fill="auto"/>
            <w:vAlign w:val="center"/>
          </w:tcPr>
          <w:p w14:paraId="2020B32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>Inicio:</w:t>
            </w:r>
          </w:p>
          <w:p w14:paraId="21859EC9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Lluvia de ideas del tema que se abordaran en la sesión</w:t>
            </w:r>
          </w:p>
          <w:p w14:paraId="1E2940A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2FA283B7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Desarrollo:</w:t>
            </w:r>
          </w:p>
          <w:p w14:paraId="08A3C1AD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0D49B430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07DF0362" w14:textId="0F67D2E3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El estudiante conoce la historia antigua de la navegación.</w:t>
            </w:r>
          </w:p>
          <w:p w14:paraId="17EDA172" w14:textId="1D1201CB" w:rsidR="006D2F48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Exposición do</w:t>
            </w:r>
            <w:r w:rsidR="006D2F48">
              <w:rPr>
                <w:rFonts w:ascii="Montserrat" w:hAnsi="Montserrat"/>
              </w:rPr>
              <w:t>cente sobre la historia antigua.</w:t>
            </w:r>
          </w:p>
          <w:p w14:paraId="3A156282" w14:textId="56DB8C7B" w:rsidR="00CF6071" w:rsidRPr="00CF6071" w:rsidRDefault="00CF6071" w:rsidP="007B460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El/la estudiante participa expresando sus ideas previas sobre el tema de la historia antigua y moderna de la navegación</w:t>
            </w:r>
            <w:r w:rsidR="006D2F48">
              <w:rPr>
                <w:rFonts w:ascii="Montserrat" w:hAnsi="Montserrat" w:cs="Arial"/>
              </w:rPr>
              <w:t>.</w:t>
            </w:r>
          </w:p>
          <w:p w14:paraId="6170E998" w14:textId="77777777" w:rsidR="00CF6071" w:rsidRPr="00CF6071" w:rsidRDefault="00CF6071" w:rsidP="007B460F">
            <w:pPr>
              <w:jc w:val="both"/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</w:rPr>
              <w:t>El/la estudiante elabora de línea de tiempo de la historia antigua y moderna de la navegación</w:t>
            </w:r>
          </w:p>
          <w:p w14:paraId="43BE5A4A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</w:p>
          <w:p w14:paraId="789A9C33" w14:textId="77777777" w:rsidR="00CF6071" w:rsidRPr="00CF6071" w:rsidRDefault="00CF6071" w:rsidP="007B460F">
            <w:pP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Cierre:</w:t>
            </w:r>
          </w:p>
          <w:p w14:paraId="5E675021" w14:textId="77777777" w:rsidR="00CF6071" w:rsidRPr="00CF6071" w:rsidRDefault="00CF6071" w:rsidP="007B46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hAnsi="Montserrat"/>
              </w:rPr>
            </w:pPr>
            <w:r w:rsidRPr="00CF607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  <w:r w:rsidRPr="00CF6071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810" w:type="dxa"/>
            <w:shd w:val="clear" w:color="auto" w:fill="auto"/>
          </w:tcPr>
          <w:p w14:paraId="3FD3C63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Laptop</w:t>
            </w:r>
          </w:p>
          <w:p w14:paraId="3A691C2E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6D6ADA83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Libro de consulta</w:t>
            </w:r>
          </w:p>
          <w:p w14:paraId="374DD092" w14:textId="77777777" w:rsidR="00CF6071" w:rsidRPr="00CF6071" w:rsidRDefault="00CF6071" w:rsidP="007B460F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3F4749FB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lastRenderedPageBreak/>
              <w:t>Participación del estudiante</w:t>
            </w:r>
          </w:p>
          <w:p w14:paraId="2CEDEC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EA87DD9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0F0B78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DBEDEF7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6E7C606D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348C265E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1546A064" w14:textId="77777777" w:rsidR="00CF6071" w:rsidRDefault="00CF6071" w:rsidP="00A17375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Línea de tiempo</w:t>
            </w:r>
          </w:p>
          <w:p w14:paraId="7670B83F" w14:textId="1DE172AE" w:rsidR="00A17375" w:rsidRPr="00A17375" w:rsidRDefault="006B6447" w:rsidP="00A17375">
            <w:pPr>
              <w:jc w:val="center"/>
              <w:rPr>
                <w:rFonts w:ascii="Montserrat" w:hAnsi="Montserrat" w:cs="Arial"/>
                <w:szCs w:val="22"/>
              </w:rPr>
            </w:pPr>
            <w:r>
              <w:rPr>
                <w:rFonts w:ascii="Montserrat" w:hAnsi="Montserrat" w:cs="Arial"/>
                <w:szCs w:val="22"/>
              </w:rPr>
              <w:t>5</w:t>
            </w:r>
            <w:r w:rsidR="00A17375">
              <w:rPr>
                <w:rFonts w:ascii="Montserrat" w:hAnsi="Montserrat" w:cs="Arial"/>
                <w:szCs w:val="22"/>
              </w:rPr>
              <w:t>%</w:t>
            </w:r>
          </w:p>
        </w:tc>
        <w:tc>
          <w:tcPr>
            <w:tcW w:w="2307" w:type="dxa"/>
            <w:gridSpan w:val="2"/>
            <w:shd w:val="clear" w:color="auto" w:fill="auto"/>
          </w:tcPr>
          <w:p w14:paraId="3F59BD7D" w14:textId="128E180D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  <w:r w:rsidRPr="00A17375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27022B0B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6464D8E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23036D73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2544C59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CDFB030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4C789A1E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002DAC36" w14:textId="77777777" w:rsidR="007B460F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</w:p>
          <w:p w14:paraId="50146968" w14:textId="408AB21B" w:rsidR="00CF6071" w:rsidRPr="00A17375" w:rsidRDefault="007B460F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rubrica</w:t>
            </w:r>
            <w:r w:rsidR="00CF6071" w:rsidRPr="00A17375">
              <w:rPr>
                <w:rFonts w:ascii="Montserrat" w:hAnsi="Montserrat" w:cs="Arial"/>
                <w:szCs w:val="18"/>
              </w:rPr>
              <w:t xml:space="preserve"> de línea del tiempo</w:t>
            </w:r>
          </w:p>
          <w:p w14:paraId="3A1C88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18"/>
              </w:rPr>
            </w:pPr>
            <w:r w:rsidRPr="00A17375">
              <w:rPr>
                <w:rFonts w:ascii="Montserrat" w:hAnsi="Montserrat" w:cs="Arial"/>
                <w:szCs w:val="18"/>
              </w:rPr>
              <w:t>(Evaluación formativa)</w:t>
            </w:r>
          </w:p>
          <w:p w14:paraId="739B7F2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2F6A231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15D0B8B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034B2764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532D1CF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39A7F208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7AFCE2D0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  <w:p w14:paraId="52963175" w14:textId="77777777" w:rsidR="00CF6071" w:rsidRPr="00A17375" w:rsidRDefault="00CF6071" w:rsidP="007B460F">
            <w:pPr>
              <w:jc w:val="center"/>
              <w:rPr>
                <w:rFonts w:ascii="Montserrat" w:hAnsi="Montserrat" w:cs="Arial"/>
                <w:szCs w:val="22"/>
              </w:rPr>
            </w:pPr>
          </w:p>
        </w:tc>
      </w:tr>
      <w:tr w:rsidR="00DA5B20" w:rsidRPr="00CF6071" w14:paraId="0C60D17B" w14:textId="77777777" w:rsidTr="00DA5B20">
        <w:tc>
          <w:tcPr>
            <w:tcW w:w="14616" w:type="dxa"/>
            <w:gridSpan w:val="8"/>
            <w:shd w:val="clear" w:color="auto" w:fill="D9D9D9"/>
          </w:tcPr>
          <w:p w14:paraId="4404EF65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DA5B20" w:rsidRPr="00CF6071" w14:paraId="3EFB607D" w14:textId="77777777" w:rsidTr="00DA5B20">
        <w:tc>
          <w:tcPr>
            <w:tcW w:w="14616" w:type="dxa"/>
            <w:gridSpan w:val="8"/>
            <w:shd w:val="clear" w:color="auto" w:fill="auto"/>
          </w:tcPr>
          <w:p w14:paraId="795122B6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BT petroquímicos archivos personales </w:t>
            </w:r>
          </w:p>
          <w:p w14:paraId="38ADA7D0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790BAE9A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50363431" w14:textId="77777777" w:rsidR="00DA5B20" w:rsidRPr="00CF6071" w:rsidRDefault="00DA5B20" w:rsidP="009D669B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8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A7D2B85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9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DA5B20" w:rsidRPr="00CF6071" w14:paraId="4CBE4303" w14:textId="77777777" w:rsidTr="00DA5B20">
        <w:tc>
          <w:tcPr>
            <w:tcW w:w="14616" w:type="dxa"/>
            <w:gridSpan w:val="8"/>
            <w:shd w:val="clear" w:color="auto" w:fill="D9D9D9"/>
          </w:tcPr>
          <w:p w14:paraId="4CB166B6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DA5B20" w:rsidRPr="00CF6071" w14:paraId="657E925C" w14:textId="77777777" w:rsidTr="00DA5B20">
        <w:tc>
          <w:tcPr>
            <w:tcW w:w="14616" w:type="dxa"/>
            <w:gridSpan w:val="8"/>
            <w:shd w:val="clear" w:color="auto" w:fill="auto"/>
          </w:tcPr>
          <w:p w14:paraId="1D29BE84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DA5B20" w:rsidRPr="00CF6071" w14:paraId="7CF1DD87" w14:textId="77777777" w:rsidTr="00DA5B20">
        <w:tc>
          <w:tcPr>
            <w:tcW w:w="14616" w:type="dxa"/>
            <w:gridSpan w:val="8"/>
            <w:shd w:val="clear" w:color="auto" w:fill="D9D9D9"/>
          </w:tcPr>
          <w:p w14:paraId="43C1CD68" w14:textId="77777777" w:rsidR="00DA5B20" w:rsidRPr="00CF6071" w:rsidRDefault="00DA5B20" w:rsidP="009D66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DA5B20" w:rsidRPr="00CF6071" w14:paraId="0B976071" w14:textId="77777777" w:rsidTr="00DA5B20">
        <w:tc>
          <w:tcPr>
            <w:tcW w:w="14616" w:type="dxa"/>
            <w:gridSpan w:val="8"/>
            <w:shd w:val="clear" w:color="auto" w:fill="auto"/>
          </w:tcPr>
          <w:p w14:paraId="716D5D0B" w14:textId="77777777" w:rsidR="00DA5B20" w:rsidRPr="00CF6071" w:rsidRDefault="00DA5B20" w:rsidP="009D66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D7E6E" w:rsidRPr="00CF6071" w14:paraId="3CDE5B6F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495B82D3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6B6C632" w14:textId="77777777" w:rsidR="004D7E6E" w:rsidRPr="00CF6071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CF6071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0C195C" w:rsidRPr="00CF6071" w14:paraId="2A783F2D" w14:textId="77777777" w:rsidTr="00262B98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3966810C" w14:textId="77777777" w:rsidR="000C195C" w:rsidRPr="006D2F48" w:rsidRDefault="000C195C" w:rsidP="000C195C">
            <w:pPr>
              <w:rPr>
                <w:rFonts w:ascii="Montserrat" w:hAnsi="Montserrat"/>
                <w:b/>
              </w:rPr>
            </w:pPr>
            <w:r w:rsidRPr="006D2F48">
              <w:rPr>
                <w:rFonts w:ascii="Montserrat" w:hAnsi="Montserrat"/>
                <w:b/>
              </w:rPr>
              <w:t>2.  Transporte Marítimo</w:t>
            </w:r>
          </w:p>
          <w:p w14:paraId="2C718D64" w14:textId="77777777" w:rsidR="00CF6071" w:rsidRPr="006D2F48" w:rsidRDefault="00CF6071" w:rsidP="00CF6071">
            <w:pPr>
              <w:rPr>
                <w:rFonts w:ascii="Montserrat" w:hAnsi="Montserrat"/>
                <w:b/>
              </w:rPr>
            </w:pPr>
          </w:p>
          <w:p w14:paraId="1B49FB9D" w14:textId="77777777" w:rsidR="000C195C" w:rsidRPr="006D2F48" w:rsidRDefault="000C195C" w:rsidP="00DE6FBE">
            <w:pPr>
              <w:rPr>
                <w:rFonts w:ascii="Montserrat" w:hAnsi="Montserrat"/>
                <w:b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0046780D" w14:textId="77777777" w:rsidR="000C195C" w:rsidRPr="00D41ACF" w:rsidRDefault="00EC6BED" w:rsidP="00D41ACF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 xml:space="preserve">Identifica tipos de buque, sus características, además de su participación en el transporte comercial, describiendo </w:t>
            </w:r>
            <w:r w:rsidR="003D5FA5" w:rsidRPr="00CF6071">
              <w:rPr>
                <w:rFonts w:ascii="Montserrat" w:hAnsi="Montserrat" w:cs="Arial"/>
              </w:rPr>
              <w:t xml:space="preserve">procesos </w:t>
            </w:r>
            <w:r w:rsidR="003D5FA5" w:rsidRPr="00CF6071">
              <w:rPr>
                <w:rFonts w:ascii="Montserrat" w:hAnsi="Montserrat" w:cs="Arial"/>
              </w:rPr>
              <w:lastRenderedPageBreak/>
              <w:t>multimodales, para destacar el papel de los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buques mercantes en las cadenas de transporte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702F4466" w14:textId="77777777" w:rsidTr="00405489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D9D9D9"/>
          </w:tcPr>
          <w:p w14:paraId="621C5A85" w14:textId="77777777" w:rsidR="000C195C" w:rsidRPr="00CF6071" w:rsidRDefault="00D6049F" w:rsidP="00262B9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74C978E1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2F1D6DA0" w14:textId="77777777" w:rsidTr="004D7E6E">
        <w:trPr>
          <w:gridAfter w:val="1"/>
          <w:wAfter w:w="49" w:type="dxa"/>
        </w:trPr>
        <w:tc>
          <w:tcPr>
            <w:tcW w:w="7196" w:type="dxa"/>
            <w:gridSpan w:val="3"/>
            <w:shd w:val="clear" w:color="auto" w:fill="auto"/>
          </w:tcPr>
          <w:p w14:paraId="605FF636" w14:textId="77777777" w:rsidR="00AC4320" w:rsidRPr="00CF6071" w:rsidRDefault="00AC4320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 •  Comprende la función de las diversas organizaciones marítimas internacionales.</w:t>
            </w:r>
          </w:p>
          <w:p w14:paraId="5C756AE1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Interpreta planos de los diferentes tipos de embarcaciones.</w:t>
            </w:r>
          </w:p>
          <w:p w14:paraId="1F921DD8" w14:textId="77777777" w:rsidR="00AC4320" w:rsidRPr="00CF6071" w:rsidRDefault="00AC4320" w:rsidP="00AC432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Reconoce la importancia del transporte en el comercio marítimo internacional.</w:t>
            </w:r>
          </w:p>
          <w:p w14:paraId="438FB4B8" w14:textId="77777777" w:rsidR="000C195C" w:rsidRPr="00CF6071" w:rsidRDefault="000C195C" w:rsidP="00AC4320">
            <w:pPr>
              <w:rPr>
                <w:rFonts w:ascii="Montserrat" w:hAnsi="Montserrat" w:cs="Arial"/>
              </w:rPr>
            </w:pPr>
          </w:p>
        </w:tc>
        <w:tc>
          <w:tcPr>
            <w:tcW w:w="7371" w:type="dxa"/>
            <w:gridSpan w:val="4"/>
            <w:shd w:val="clear" w:color="auto" w:fill="auto"/>
          </w:tcPr>
          <w:p w14:paraId="7B14DB18" w14:textId="77777777" w:rsidR="00D6049F" w:rsidRPr="00CF6071" w:rsidRDefault="003D5FA5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Conoce en lo general y específico los </w:t>
            </w:r>
            <w:r w:rsidR="00D41ACF" w:rsidRPr="00CF6071">
              <w:rPr>
                <w:rFonts w:ascii="Montserrat" w:hAnsi="Montserrat" w:cs="Arial"/>
                <w:bCs/>
              </w:rPr>
              <w:t>alcances de</w:t>
            </w:r>
            <w:r w:rsidRPr="00CF6071">
              <w:rPr>
                <w:rFonts w:ascii="Montserrat" w:hAnsi="Montserrat" w:cs="Arial"/>
                <w:bCs/>
              </w:rPr>
              <w:t xml:space="preserve"> los programas de estudio y sus contenidos</w:t>
            </w:r>
          </w:p>
          <w:p w14:paraId="6A26294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disciplinares.</w:t>
            </w:r>
          </w:p>
          <w:p w14:paraId="550A182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Utiliza las tecnologías de la información</w:t>
            </w:r>
            <w:r w:rsidRPr="00CF6071">
              <w:rPr>
                <w:rFonts w:ascii="Montserrat" w:hAnsi="Montserrat" w:cs="Arial"/>
                <w:bCs/>
                <w:sz w:val="24"/>
                <w:szCs w:val="28"/>
              </w:rPr>
              <w:t xml:space="preserve"> y </w:t>
            </w:r>
          </w:p>
          <w:p w14:paraId="7F4D7312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comunicación con eficacia y eficiencia.</w:t>
            </w:r>
          </w:p>
          <w:p w14:paraId="594470C0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•  Aplica con habilidad y destreza conocimientos en </w:t>
            </w:r>
          </w:p>
          <w:p w14:paraId="31A64F4A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computación.</w:t>
            </w:r>
          </w:p>
          <w:p w14:paraId="543CA60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Analiza y sintetiza información proveniente de distintas    fuentes.</w:t>
            </w:r>
          </w:p>
          <w:p w14:paraId="35BADDD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Organiza eficaz y eficientemente el tiempo.</w:t>
            </w:r>
          </w:p>
          <w:p w14:paraId="5CDE80B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Resuelve eficazmente problemas concretos inherentes al     campo profesional.</w:t>
            </w:r>
          </w:p>
          <w:p w14:paraId="5EFDAC7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Comunica eficazmente ideas, transmitiendo y recibiendo      información de fuentes orales y escritas.</w:t>
            </w:r>
          </w:p>
          <w:p w14:paraId="44CF7C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Ejecuta soluciones eficaces ante problemas concretos.</w:t>
            </w:r>
          </w:p>
          <w:p w14:paraId="66DB7D5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Interpersonales</w:t>
            </w:r>
          </w:p>
          <w:p w14:paraId="0D659A1B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Decide con certeza en disyuntivas del campo ético y       profesional.</w:t>
            </w:r>
          </w:p>
          <w:p w14:paraId="0DD5A334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multidisciplinarios.</w:t>
            </w:r>
          </w:p>
          <w:p w14:paraId="57E2A781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Capaz de trabajar en contextos internacionales.</w:t>
            </w:r>
          </w:p>
          <w:p w14:paraId="2D40E0BF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Establece relaciones interpersonales asertivamente.</w:t>
            </w:r>
          </w:p>
          <w:p w14:paraId="2CFAD3E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y valora la diversidad cultural.</w:t>
            </w:r>
          </w:p>
          <w:p w14:paraId="2DA040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capacitarse y actualizarse    permanentemente.</w:t>
            </w:r>
          </w:p>
          <w:p w14:paraId="77E78F2C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Colabora eficazmente en equipos de trabajo.</w:t>
            </w:r>
          </w:p>
          <w:p w14:paraId="096C8B57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   Sistemáticas</w:t>
            </w:r>
          </w:p>
          <w:p w14:paraId="242A41ED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Reconoce la importancia de la preservación del medio    ambiente.</w:t>
            </w:r>
          </w:p>
          <w:p w14:paraId="042FF938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Obtiene resultados positivos ante casos y situaciones      nuevas.</w:t>
            </w:r>
          </w:p>
          <w:p w14:paraId="3F787DD6" w14:textId="77777777" w:rsidR="00D6049F" w:rsidRPr="00CF6071" w:rsidRDefault="00D6049F" w:rsidP="00EB7ADC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•  Genera ideas innovadoras para la mejora del desempeño    profesional.</w:t>
            </w:r>
          </w:p>
          <w:p w14:paraId="0C803FD4" w14:textId="77777777" w:rsidR="000C195C" w:rsidRPr="00CF6071" w:rsidRDefault="00D6049F" w:rsidP="00EB7ADC">
            <w:pPr>
              <w:jc w:val="both"/>
              <w:rPr>
                <w:rFonts w:ascii="Montserrat" w:hAnsi="Montserrat" w:cs="Arial"/>
                <w:bCs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Cs/>
              </w:rPr>
              <w:t>•  Ejecuta acciones bajo estándares de calidad el desempeño    profesional</w:t>
            </w:r>
          </w:p>
        </w:tc>
      </w:tr>
      <w:tr w:rsidR="000C195C" w:rsidRPr="00CF6071" w14:paraId="77FF8257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17036327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2EFEA88A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20384622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29E74A03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290F2FC1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46A7D0B6" w14:textId="77777777" w:rsidR="000C195C" w:rsidRPr="00CF6071" w:rsidRDefault="00411B03" w:rsidP="00DE6FBE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0C195C" w:rsidRPr="00CF6071" w14:paraId="2F44A210" w14:textId="77777777" w:rsidTr="00405489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A94887A" w14:textId="77777777" w:rsidR="000C195C" w:rsidRPr="00CF6071" w:rsidRDefault="000C195C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79E83A41" w14:textId="77777777" w:rsidTr="000573CA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70A0F7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Lluvia de ideas</w:t>
            </w:r>
          </w:p>
          <w:p w14:paraId="57FFFEE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12E3BB05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58A5807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75FDAA2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3536DB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12A5D34A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EA7795F" w14:textId="77777777" w:rsidR="000C195C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5D0FBC7C" w14:textId="77777777" w:rsidR="00A847E3" w:rsidRPr="00CF6071" w:rsidRDefault="00A847E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537"/>
        <w:gridCol w:w="3969"/>
        <w:gridCol w:w="1985"/>
        <w:gridCol w:w="2128"/>
        <w:gridCol w:w="2457"/>
      </w:tblGrid>
      <w:tr w:rsidR="00661AF6" w:rsidRPr="00CF6071" w14:paraId="4E41312A" w14:textId="77777777" w:rsidTr="00EB7ADC">
        <w:trPr>
          <w:trHeight w:val="1442"/>
        </w:trPr>
        <w:tc>
          <w:tcPr>
            <w:tcW w:w="1540" w:type="dxa"/>
            <w:shd w:val="clear" w:color="auto" w:fill="D9D9D9"/>
            <w:vAlign w:val="center"/>
          </w:tcPr>
          <w:p w14:paraId="3FBEB80A" w14:textId="77777777" w:rsidR="00661AF6" w:rsidRPr="00CF6071" w:rsidRDefault="00C95AB1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</w:t>
            </w:r>
            <w:r w:rsidR="00661AF6" w:rsidRPr="00CF6071">
              <w:rPr>
                <w:rFonts w:ascii="Montserrat" w:hAnsi="Montserrat" w:cs="Arial"/>
                <w:b/>
                <w:sz w:val="24"/>
                <w:szCs w:val="26"/>
              </w:rPr>
              <w:t>ESIONES</w:t>
            </w:r>
          </w:p>
        </w:tc>
        <w:tc>
          <w:tcPr>
            <w:tcW w:w="2537" w:type="dxa"/>
            <w:shd w:val="clear" w:color="auto" w:fill="D9D9D9"/>
            <w:vAlign w:val="center"/>
          </w:tcPr>
          <w:p w14:paraId="12A72D0E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782843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46AD525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23C3F01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C49BEB6" w14:textId="59BA02DA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8" w:type="dxa"/>
            <w:shd w:val="clear" w:color="auto" w:fill="D9D9D9"/>
            <w:vAlign w:val="center"/>
          </w:tcPr>
          <w:p w14:paraId="1426328D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186DFAF4" w14:textId="77777777" w:rsidR="00661AF6" w:rsidRPr="00CF6071" w:rsidRDefault="00661AF6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C95AB1" w:rsidRPr="00CF6071" w14:paraId="2051A13F" w14:textId="77777777" w:rsidTr="00E71932">
        <w:tc>
          <w:tcPr>
            <w:tcW w:w="1540" w:type="dxa"/>
            <w:shd w:val="clear" w:color="auto" w:fill="auto"/>
          </w:tcPr>
          <w:p w14:paraId="3607FFE2" w14:textId="77777777" w:rsidR="00C95AB1" w:rsidRPr="00386B40" w:rsidRDefault="005848E3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>5</w:t>
            </w:r>
            <w:r w:rsidR="00C95AB1" w:rsidRPr="00386B40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6BF062F5" w14:textId="77777777" w:rsidR="0018302B" w:rsidRPr="00386B40" w:rsidRDefault="0018302B" w:rsidP="00405489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A39F020" w14:textId="5F671141" w:rsidR="00C750AC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13/08/25</w:t>
            </w:r>
          </w:p>
          <w:p w14:paraId="7D6F8E34" w14:textId="048D079B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14/08/25</w:t>
            </w:r>
          </w:p>
          <w:p w14:paraId="3728DEBC" w14:textId="1C61FB36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15/08/25</w:t>
            </w:r>
          </w:p>
          <w:p w14:paraId="6DCC0791" w14:textId="24B4B804" w:rsidR="007B460F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18/08/25</w:t>
            </w:r>
          </w:p>
          <w:p w14:paraId="7034572C" w14:textId="2CEC03B0" w:rsidR="007B460F" w:rsidRPr="00386B40" w:rsidRDefault="007B460F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19/08/25</w:t>
            </w:r>
          </w:p>
          <w:p w14:paraId="6BBDAE80" w14:textId="77777777" w:rsidR="00C95AB1" w:rsidRPr="00386B40" w:rsidRDefault="00CF745D" w:rsidP="00405489">
            <w:pPr>
              <w:jc w:val="center"/>
              <w:rPr>
                <w:rFonts w:ascii="Montserrat" w:hAnsi="Montserrat" w:cs="Arial"/>
                <w:lang w:val="en-US"/>
              </w:rPr>
            </w:pPr>
            <w:r w:rsidRPr="00386B40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66DC4B2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C3BEB5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1BF35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F69D1C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9A0B13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BBEF4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8D7AEF8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56025B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4933A6B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F34CE0D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7D17E8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4AEF9E31" w14:textId="77777777" w:rsidR="00DE2C12" w:rsidRPr="00386B40" w:rsidRDefault="00DE2C12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ind w:left="172" w:hanging="172"/>
              <w:jc w:val="both"/>
              <w:textAlignment w:val="auto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Tipos de buque y sus particularidades. </w:t>
            </w:r>
          </w:p>
          <w:p w14:paraId="65948A86" w14:textId="77777777" w:rsidR="00C95AB1" w:rsidRPr="00386B40" w:rsidRDefault="00C95AB1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0E9336E3" w14:textId="77777777" w:rsidR="00C95AB1" w:rsidRPr="00386B40" w:rsidRDefault="00C95AB1" w:rsidP="0047488A">
            <w:pPr>
              <w:overflowPunct/>
              <w:autoSpaceDE/>
              <w:autoSpaceDN/>
              <w:adjustRightInd/>
              <w:ind w:left="284"/>
              <w:jc w:val="both"/>
              <w:textAlignment w:val="auto"/>
              <w:rPr>
                <w:rFonts w:ascii="Montserrat" w:hAnsi="Montserrat"/>
              </w:rPr>
            </w:pPr>
          </w:p>
          <w:p w14:paraId="538D7E51" w14:textId="4793821F" w:rsidR="00C95AB1" w:rsidRPr="007B460F" w:rsidRDefault="00C95AB1" w:rsidP="0047488A">
            <w:pPr>
              <w:pStyle w:val="Prrafodelista"/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Fundamentos básicos del transporte marítimo. </w:t>
            </w:r>
          </w:p>
          <w:p w14:paraId="7633DE03" w14:textId="77777777" w:rsidR="0018302B" w:rsidRPr="00386B40" w:rsidRDefault="0018302B" w:rsidP="0047488A">
            <w:pPr>
              <w:jc w:val="both"/>
              <w:rPr>
                <w:rFonts w:ascii="Montserrat" w:hAnsi="Montserrat" w:cs="Arial"/>
                <w:b/>
              </w:rPr>
            </w:pPr>
          </w:p>
          <w:p w14:paraId="3ED90B35" w14:textId="77777777" w:rsidR="00C95AB1" w:rsidRPr="00386B40" w:rsidRDefault="00C95AB1" w:rsidP="0047488A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La comercialización del transporte marítimo. </w:t>
            </w:r>
          </w:p>
          <w:p w14:paraId="278FBC4F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5037E430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B39D5D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4CD48C3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126D286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0B39671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049F282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68D4DF86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498FFE37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418591A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251EFB1C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  <w:p w14:paraId="309431A5" w14:textId="77777777" w:rsidR="00C95AB1" w:rsidRPr="00386B40" w:rsidRDefault="00C95AB1" w:rsidP="00405489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3969" w:type="dxa"/>
            <w:shd w:val="clear" w:color="auto" w:fill="auto"/>
            <w:vAlign w:val="center"/>
          </w:tcPr>
          <w:p w14:paraId="404163ED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lastRenderedPageBreak/>
              <w:t>Inicio:</w:t>
            </w:r>
          </w:p>
          <w:p w14:paraId="27A364E6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  <w:r w:rsidR="006D2F48">
              <w:rPr>
                <w:rFonts w:ascii="Montserrat" w:hAnsi="Montserrat"/>
                <w:bCs/>
              </w:rPr>
              <w:t>.</w:t>
            </w:r>
          </w:p>
          <w:p w14:paraId="42629150" w14:textId="77777777" w:rsidR="00C95AB1" w:rsidRPr="00386B40" w:rsidRDefault="00C95AB1" w:rsidP="006E0BBA">
            <w:pPr>
              <w:jc w:val="both"/>
              <w:rPr>
                <w:rFonts w:ascii="Montserrat" w:hAnsi="Montserrat"/>
                <w:bCs/>
              </w:rPr>
            </w:pPr>
          </w:p>
          <w:p w14:paraId="5A6D8805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6A278243" w14:textId="0B24745F" w:rsidR="003273E8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</w:t>
            </w:r>
            <w:r w:rsidR="006B6447" w:rsidRPr="00386B40">
              <w:rPr>
                <w:rFonts w:ascii="Montserrat" w:hAnsi="Montserrat"/>
              </w:rPr>
              <w:t xml:space="preserve">marítimo </w:t>
            </w:r>
            <w:r w:rsidR="006B6447">
              <w:rPr>
                <w:rFonts w:ascii="Montserrat" w:hAnsi="Montserrat"/>
              </w:rPr>
              <w:t>Exposición</w:t>
            </w:r>
            <w:r w:rsidRPr="00386B40">
              <w:rPr>
                <w:rFonts w:ascii="Montserrat" w:hAnsi="Montserrat"/>
              </w:rPr>
              <w:t xml:space="preserve"> docente</w:t>
            </w:r>
            <w:r w:rsidR="006B6447">
              <w:rPr>
                <w:rFonts w:ascii="Montserrat" w:hAnsi="Montserrat"/>
              </w:rPr>
              <w:t>.</w:t>
            </w:r>
          </w:p>
          <w:p w14:paraId="5D9715B6" w14:textId="0BECCDE4" w:rsidR="003273E8" w:rsidRPr="00386B40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El/la estudiante participa expresando sus ideas previas sobre el tema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45F2C8EC" w14:textId="5B94C5E9" w:rsidR="003273E8" w:rsidRPr="007B460F" w:rsidRDefault="003273E8" w:rsidP="006E0BBA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Identifica tipos de buque, sus características, además de su participación en el transporte comercial, describiendo </w:t>
            </w:r>
            <w:r w:rsidR="003D5FA5" w:rsidRPr="00386B40">
              <w:rPr>
                <w:rFonts w:ascii="Montserrat" w:hAnsi="Montserrat" w:cs="Arial"/>
              </w:rPr>
              <w:t>procesos multimodales, para destacar el papel de los</w:t>
            </w:r>
            <w:r w:rsidR="00EB7ADC">
              <w:rPr>
                <w:rFonts w:ascii="Montserrat" w:hAnsi="Montserrat" w:cs="Arial"/>
              </w:rPr>
              <w:t xml:space="preserve"> </w:t>
            </w:r>
            <w:r w:rsidRPr="00386B40">
              <w:rPr>
                <w:rFonts w:ascii="Montserrat" w:hAnsi="Montserrat" w:cs="Arial"/>
              </w:rPr>
              <w:t>buques mercantes en las cadenas de transporte.</w:t>
            </w:r>
          </w:p>
          <w:p w14:paraId="0E12D131" w14:textId="77777777" w:rsidR="00EE1183" w:rsidRPr="00386B40" w:rsidRDefault="003273E8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El estudiante realiza investigación y resumen del tema.</w:t>
            </w:r>
          </w:p>
          <w:p w14:paraId="02EFF4E9" w14:textId="77777777" w:rsidR="003273E8" w:rsidRPr="00386B40" w:rsidRDefault="003273E8" w:rsidP="006E0BBA">
            <w:pPr>
              <w:jc w:val="both"/>
              <w:rPr>
                <w:rFonts w:ascii="Montserrat" w:hAnsi="Montserrat"/>
              </w:rPr>
            </w:pPr>
          </w:p>
          <w:p w14:paraId="4A933349" w14:textId="77777777" w:rsidR="00C95AB1" w:rsidRPr="00386B40" w:rsidRDefault="00C95AB1" w:rsidP="006E0BBA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C234A8C" w14:textId="77777777" w:rsidR="00C95AB1" w:rsidRPr="00386B40" w:rsidRDefault="004814B3" w:rsidP="00EE1183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 xml:space="preserve">Retroalimentación y conclusión sobre los temas abordados para identificar los logros en el aprendizaje e </w:t>
            </w:r>
            <w:r w:rsidRPr="00386B40">
              <w:rPr>
                <w:rFonts w:ascii="Montserrat" w:eastAsia="Montserrat" w:hAnsi="Montserrat" w:cs="Montserrat"/>
              </w:rPr>
              <w:lastRenderedPageBreak/>
              <w:t xml:space="preserve">implementar estrategias para los estudiantes que requieran </w:t>
            </w:r>
            <w:r w:rsidR="00EE1183" w:rsidRPr="00386B4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5" w:type="dxa"/>
            <w:shd w:val="clear" w:color="auto" w:fill="auto"/>
          </w:tcPr>
          <w:p w14:paraId="40EF8ADE" w14:textId="77777777" w:rsidR="00C95AB1" w:rsidRPr="00386B40" w:rsidRDefault="00C95AB1" w:rsidP="007B460F">
            <w:pPr>
              <w:rPr>
                <w:rFonts w:ascii="Montserrat" w:hAnsi="Montserrat" w:cs="Arial"/>
              </w:rPr>
            </w:pPr>
          </w:p>
          <w:p w14:paraId="40AF2E5B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Laptop</w:t>
            </w:r>
          </w:p>
          <w:p w14:paraId="1B922C62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Presentación en Video</w:t>
            </w:r>
          </w:p>
          <w:p w14:paraId="51BD5E7A" w14:textId="77777777" w:rsidR="00311F4C" w:rsidRPr="00386B40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Libro de consulta</w:t>
            </w:r>
          </w:p>
          <w:p w14:paraId="68DE54F8" w14:textId="77777777" w:rsidR="00C95AB1" w:rsidRPr="00386B40" w:rsidRDefault="00C95AB1" w:rsidP="00311F4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128" w:type="dxa"/>
            <w:shd w:val="clear" w:color="auto" w:fill="auto"/>
          </w:tcPr>
          <w:p w14:paraId="346EA874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1441355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  <w:b/>
              </w:rPr>
            </w:pPr>
          </w:p>
          <w:p w14:paraId="24A93F13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Participación del estudiante</w:t>
            </w:r>
          </w:p>
          <w:p w14:paraId="0BE59346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014F8FF8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6452BEA9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5569419F" w14:textId="77777777" w:rsidR="00BE7F1A" w:rsidRPr="00386B40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A635322" w14:textId="77777777" w:rsidR="00BE7F1A" w:rsidRDefault="00BE7F1A" w:rsidP="007B460F">
            <w:pPr>
              <w:jc w:val="center"/>
              <w:rPr>
                <w:rFonts w:ascii="Montserrat" w:hAnsi="Montserrat" w:cs="Arial"/>
              </w:rPr>
            </w:pPr>
          </w:p>
          <w:p w14:paraId="3DCD61C1" w14:textId="340F6A14" w:rsidR="006B6447" w:rsidRDefault="006B6447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Practicas</w:t>
            </w:r>
          </w:p>
          <w:p w14:paraId="4207491A" w14:textId="7DFAED3A" w:rsidR="006B6447" w:rsidRPr="006B6447" w:rsidRDefault="00790E2E" w:rsidP="006B6447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B6447">
              <w:rPr>
                <w:rFonts w:ascii="Montserrat" w:hAnsi="Montserrat" w:cs="Arial"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2C8C4A35" w14:textId="77777777" w:rsidR="00C95AB1" w:rsidRPr="00386B40" w:rsidRDefault="00C95AB1" w:rsidP="007B460F">
            <w:pPr>
              <w:jc w:val="center"/>
              <w:rPr>
                <w:rFonts w:ascii="Montserrat" w:hAnsi="Montserrat" w:cs="Arial"/>
              </w:rPr>
            </w:pPr>
          </w:p>
          <w:p w14:paraId="1D078BFA" w14:textId="2279DFC3" w:rsidR="00BE7F1A" w:rsidRPr="00386B40" w:rsidRDefault="007B460F" w:rsidP="007B460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4591BC8D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02FB590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7F93E371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67896E32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1E556695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4D4D239E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5C34C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</w:p>
          <w:p w14:paraId="23624C21" w14:textId="77777777" w:rsidR="00BE7F1A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Lista de cotejo</w:t>
            </w:r>
          </w:p>
          <w:p w14:paraId="0D0F558C" w14:textId="77777777" w:rsidR="00311F4C" w:rsidRPr="00386B40" w:rsidRDefault="00311F4C" w:rsidP="007B460F">
            <w:pPr>
              <w:jc w:val="center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>(Evaluación formativa)</w:t>
            </w:r>
          </w:p>
        </w:tc>
      </w:tr>
      <w:tr w:rsidR="00BE7F1A" w:rsidRPr="00CF6071" w14:paraId="1B8693A5" w14:textId="77777777" w:rsidTr="00E71932">
        <w:trPr>
          <w:trHeight w:val="5213"/>
        </w:trPr>
        <w:tc>
          <w:tcPr>
            <w:tcW w:w="1540" w:type="dxa"/>
            <w:shd w:val="clear" w:color="auto" w:fill="auto"/>
          </w:tcPr>
          <w:p w14:paraId="76A3A901" w14:textId="77777777" w:rsidR="00BE7F1A" w:rsidRPr="00CF6071" w:rsidRDefault="00BE7F1A" w:rsidP="00B73D13">
            <w:pPr>
              <w:jc w:val="center"/>
              <w:rPr>
                <w:rFonts w:ascii="Montserrat" w:hAnsi="Montserrat" w:cs="Arial"/>
              </w:rPr>
            </w:pPr>
          </w:p>
          <w:p w14:paraId="7F977143" w14:textId="77777777" w:rsidR="00BE7F1A" w:rsidRPr="00CF6071" w:rsidRDefault="005848E3" w:rsidP="00B73D13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</w:t>
            </w:r>
            <w:r w:rsidR="00BE7F1A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9814C18" w14:textId="3A8A8157" w:rsidR="00BE7F1A" w:rsidRPr="009D669B" w:rsidRDefault="00BE7F1A" w:rsidP="0042668F">
            <w:pPr>
              <w:rPr>
                <w:rFonts w:ascii="Montserrat" w:hAnsi="Montserrat" w:cs="Arial"/>
                <w:lang w:val="en-US"/>
              </w:rPr>
            </w:pPr>
          </w:p>
          <w:p w14:paraId="70512928" w14:textId="03BD321A" w:rsidR="00BE7F1A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20/08/25</w:t>
            </w:r>
          </w:p>
          <w:p w14:paraId="548DCEC4" w14:textId="39172BD8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21/08/25</w:t>
            </w:r>
          </w:p>
          <w:p w14:paraId="3535B2D1" w14:textId="6A37D749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22/08/25</w:t>
            </w:r>
          </w:p>
          <w:p w14:paraId="0838D374" w14:textId="0FE2CAD5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25/08/25</w:t>
            </w:r>
          </w:p>
          <w:p w14:paraId="370CAE9D" w14:textId="12177DC7" w:rsidR="0042668F" w:rsidRPr="0042668F" w:rsidRDefault="0042668F" w:rsidP="00B73D13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42668F">
              <w:rPr>
                <w:rFonts w:ascii="Montserrat" w:hAnsi="Montserrat" w:cs="Arial"/>
                <w:bCs/>
                <w:lang w:val="en-US"/>
              </w:rPr>
              <w:t>26/08/25</w:t>
            </w:r>
          </w:p>
          <w:p w14:paraId="74A4C7DB" w14:textId="77777777" w:rsidR="00BE7F1A" w:rsidRPr="009D669B" w:rsidRDefault="00BE7F1A" w:rsidP="00DA5B20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537" w:type="dxa"/>
            <w:shd w:val="clear" w:color="auto" w:fill="auto"/>
          </w:tcPr>
          <w:p w14:paraId="70942526" w14:textId="77777777" w:rsidR="00BE7F1A" w:rsidRPr="009D669B" w:rsidRDefault="00BE7F1A" w:rsidP="00DA5B20">
            <w:pPr>
              <w:jc w:val="both"/>
              <w:rPr>
                <w:rFonts w:ascii="Montserrat" w:hAnsi="Montserrat"/>
                <w:lang w:val="en-US"/>
              </w:rPr>
            </w:pPr>
          </w:p>
          <w:p w14:paraId="7E622819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La interrelación entre el transporte marítimo, el puerto y los otros medios de transporte. </w:t>
            </w:r>
          </w:p>
          <w:p w14:paraId="16A94CAF" w14:textId="77777777" w:rsidR="00BE7F1A" w:rsidRPr="00CF6071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  <w:szCs w:val="24"/>
              </w:rPr>
            </w:pPr>
            <w:r w:rsidRPr="00CF6071">
              <w:rPr>
                <w:rFonts w:ascii="Montserrat" w:hAnsi="Montserrat"/>
                <w:szCs w:val="24"/>
              </w:rPr>
              <w:t xml:space="preserve">El transporte marítimo como parte de la cadena del transporte multimodal. </w:t>
            </w:r>
          </w:p>
          <w:p w14:paraId="77EF83F4" w14:textId="77777777" w:rsidR="00BE7F1A" w:rsidRPr="00DA5B20" w:rsidRDefault="00BE7F1A" w:rsidP="00DA5B20">
            <w:pPr>
              <w:numPr>
                <w:ilvl w:val="1"/>
                <w:numId w:val="28"/>
              </w:numPr>
              <w:overflowPunct/>
              <w:autoSpaceDE/>
              <w:autoSpaceDN/>
              <w:adjustRightInd/>
              <w:spacing w:line="232" w:lineRule="auto"/>
              <w:jc w:val="both"/>
              <w:textAlignment w:val="auto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  <w:szCs w:val="24"/>
              </w:rPr>
              <w:t>Demanda del transporte marítimo en México y en el extranjero</w:t>
            </w:r>
          </w:p>
        </w:tc>
        <w:tc>
          <w:tcPr>
            <w:tcW w:w="3969" w:type="dxa"/>
            <w:shd w:val="clear" w:color="auto" w:fill="auto"/>
          </w:tcPr>
          <w:p w14:paraId="3AA6123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Inicio:</w:t>
            </w:r>
          </w:p>
          <w:p w14:paraId="1014A0AB" w14:textId="77777777" w:rsidR="00BE7F1A" w:rsidRPr="00386B40" w:rsidRDefault="00BE7F1A" w:rsidP="00DA5B20">
            <w:pPr>
              <w:jc w:val="both"/>
              <w:rPr>
                <w:rFonts w:ascii="Montserrat" w:hAnsi="Montserrat"/>
                <w:bCs/>
              </w:rPr>
            </w:pPr>
            <w:r w:rsidRPr="00386B40">
              <w:rPr>
                <w:rFonts w:ascii="Montserrat" w:hAnsi="Montserrat"/>
                <w:bCs/>
              </w:rPr>
              <w:t xml:space="preserve">Lluvia de ideas </w:t>
            </w:r>
            <w:r w:rsidR="003D5FA5" w:rsidRPr="00386B40">
              <w:rPr>
                <w:rFonts w:ascii="Montserrat" w:hAnsi="Montserrat"/>
                <w:bCs/>
              </w:rPr>
              <w:t>del tema</w:t>
            </w:r>
            <w:r w:rsidRPr="00386B40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026482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64FB0C0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Desarrollo:</w:t>
            </w:r>
          </w:p>
          <w:p w14:paraId="0E083CD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 xml:space="preserve">El docente expone los antecedentes del transporte marítimo </w:t>
            </w:r>
          </w:p>
          <w:p w14:paraId="6D11B5C0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</w:p>
          <w:p w14:paraId="5B767DCF" w14:textId="77777777" w:rsidR="00BE7F1A" w:rsidRPr="00386B40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participa expresando sus ideas previas sobre el tema </w:t>
            </w:r>
          </w:p>
          <w:p w14:paraId="6BC5602A" w14:textId="77777777" w:rsidR="00BE7F1A" w:rsidRDefault="00BE7F1A" w:rsidP="00DA5B20">
            <w:pPr>
              <w:jc w:val="both"/>
              <w:rPr>
                <w:rFonts w:ascii="Montserrat" w:hAnsi="Montserrat" w:cs="Arial"/>
              </w:rPr>
            </w:pPr>
            <w:r w:rsidRPr="00386B40">
              <w:rPr>
                <w:rFonts w:ascii="Montserrat" w:hAnsi="Montserrat" w:cs="Arial"/>
              </w:rPr>
              <w:t xml:space="preserve">El/la estudiante investiga y elabora resumen de </w:t>
            </w:r>
            <w:r w:rsidR="003D5FA5" w:rsidRPr="00386B40">
              <w:rPr>
                <w:rFonts w:ascii="Montserrat" w:hAnsi="Montserrat" w:cs="Arial"/>
              </w:rPr>
              <w:t>tiempo de temas</w:t>
            </w:r>
            <w:r w:rsidR="00386B40">
              <w:rPr>
                <w:rFonts w:ascii="Montserrat" w:hAnsi="Montserrat" w:cs="Arial"/>
              </w:rPr>
              <w:t xml:space="preserve"> del trasporte y los puertos.</w:t>
            </w:r>
          </w:p>
          <w:p w14:paraId="0E070FAA" w14:textId="77777777" w:rsidR="00386B40" w:rsidRPr="00386B40" w:rsidRDefault="00386B40" w:rsidP="00DA5B20">
            <w:pPr>
              <w:jc w:val="both"/>
              <w:rPr>
                <w:rFonts w:ascii="Montserrat" w:hAnsi="Montserrat" w:cs="Arial"/>
              </w:rPr>
            </w:pPr>
          </w:p>
          <w:p w14:paraId="3FF0AF85" w14:textId="77777777" w:rsidR="00BE7F1A" w:rsidRPr="00386B40" w:rsidRDefault="00BE7F1A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Cierre:</w:t>
            </w:r>
          </w:p>
          <w:p w14:paraId="0F8A5517" w14:textId="77777777" w:rsidR="00411B03" w:rsidRPr="00386B40" w:rsidRDefault="00411B0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hAnsi="Montserrat"/>
              </w:rPr>
              <w:t>Síntesis y conclusiones</w:t>
            </w:r>
          </w:p>
          <w:p w14:paraId="48EF09AE" w14:textId="77777777" w:rsidR="00BE7F1A" w:rsidRPr="00386B40" w:rsidRDefault="004814B3" w:rsidP="00DA5B20">
            <w:pPr>
              <w:jc w:val="both"/>
              <w:rPr>
                <w:rFonts w:ascii="Montserrat" w:hAnsi="Montserrat"/>
              </w:rPr>
            </w:pPr>
            <w:r w:rsidRPr="00386B4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386B40">
              <w:rPr>
                <w:rFonts w:ascii="Montserrat" w:eastAsia="Montserrat" w:hAnsi="Montserrat" w:cs="Montserrat"/>
              </w:rPr>
              <w:t>.</w:t>
            </w:r>
            <w:r w:rsidRPr="00386B40">
              <w:rPr>
                <w:rFonts w:ascii="Montserrat" w:eastAsia="Montserrat" w:hAnsi="Montserrat" w:cs="Montserrat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15532624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31EAE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B11AD7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10388D9E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649DA2A4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0E7548EB" w14:textId="77777777" w:rsidR="00311F4C" w:rsidRPr="00CF6071" w:rsidRDefault="00311F4C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Libro de consulta</w:t>
            </w:r>
          </w:p>
          <w:p w14:paraId="447B22F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128" w:type="dxa"/>
            <w:shd w:val="clear" w:color="auto" w:fill="auto"/>
          </w:tcPr>
          <w:p w14:paraId="42F8E4B3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6A7CBE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D407D6F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3E18E131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5B83F4C8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705290A5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A83EAAD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21CEB582" w14:textId="77777777" w:rsidR="00BE7F1A" w:rsidRPr="00CF6071" w:rsidRDefault="00BE7F1A" w:rsidP="00DA5B20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</w:tc>
        <w:tc>
          <w:tcPr>
            <w:tcW w:w="2457" w:type="dxa"/>
            <w:shd w:val="clear" w:color="auto" w:fill="auto"/>
          </w:tcPr>
          <w:p w14:paraId="1215FAB8" w14:textId="77777777" w:rsidR="00BE7F1A" w:rsidRPr="00CF6071" w:rsidRDefault="00BE7F1A" w:rsidP="00DA5B20">
            <w:pPr>
              <w:jc w:val="center"/>
              <w:rPr>
                <w:rFonts w:ascii="Montserrat" w:hAnsi="Montserrat"/>
              </w:rPr>
            </w:pPr>
          </w:p>
          <w:p w14:paraId="70402B0D" w14:textId="77777777" w:rsidR="00BE7F1A" w:rsidRPr="006B6447" w:rsidRDefault="00BE7F1A" w:rsidP="00DA5B20">
            <w:pPr>
              <w:jc w:val="center"/>
              <w:rPr>
                <w:rFonts w:ascii="Montserrat" w:hAnsi="Montserrat" w:cs="Arial"/>
              </w:rPr>
            </w:pPr>
          </w:p>
          <w:p w14:paraId="68C07321" w14:textId="6FA0D39E" w:rsidR="00311F4C" w:rsidRPr="006B6447" w:rsidRDefault="006B6447" w:rsidP="00DA5B20">
            <w:pPr>
              <w:jc w:val="center"/>
              <w:rPr>
                <w:rFonts w:ascii="Montserrat" w:hAnsi="Montserrat" w:cs="Arial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  <w:p w14:paraId="3A0D97EC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368A17E5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AC379E4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68280787" w14:textId="77777777" w:rsidR="00311F4C" w:rsidRPr="006B6447" w:rsidRDefault="00311F4C" w:rsidP="00DA5B20">
            <w:pPr>
              <w:jc w:val="center"/>
              <w:rPr>
                <w:rFonts w:ascii="Montserrat" w:hAnsi="Montserrat" w:cs="Arial"/>
              </w:rPr>
            </w:pPr>
          </w:p>
          <w:p w14:paraId="4819A974" w14:textId="5E2764CD" w:rsidR="00BE7F1A" w:rsidRPr="00CF6071" w:rsidRDefault="006B6447" w:rsidP="00DA5B20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6B6447">
              <w:rPr>
                <w:rFonts w:ascii="Montserrat" w:hAnsi="Montserrat" w:cs="Arial"/>
              </w:rPr>
              <w:t>N/A</w:t>
            </w:r>
          </w:p>
        </w:tc>
      </w:tr>
      <w:tr w:rsidR="00BE7F1A" w:rsidRPr="00CF6071" w14:paraId="2CB1A069" w14:textId="77777777" w:rsidTr="00405489">
        <w:tc>
          <w:tcPr>
            <w:tcW w:w="14616" w:type="dxa"/>
            <w:gridSpan w:val="6"/>
            <w:shd w:val="clear" w:color="auto" w:fill="D9D9D9"/>
          </w:tcPr>
          <w:p w14:paraId="14DAE5E1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BE7F1A" w:rsidRPr="00CF6071" w14:paraId="41350244" w14:textId="77777777" w:rsidTr="000573CA">
        <w:tc>
          <w:tcPr>
            <w:tcW w:w="14616" w:type="dxa"/>
            <w:gridSpan w:val="6"/>
            <w:shd w:val="clear" w:color="auto" w:fill="auto"/>
          </w:tcPr>
          <w:p w14:paraId="3563B46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D0CF8E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5B6CC08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0BE154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7429AAF" w14:textId="77777777" w:rsidR="00155665" w:rsidRPr="00CF6071" w:rsidRDefault="00155665" w:rsidP="00EE118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E7F1A" w:rsidRPr="00CF6071" w14:paraId="31FDAFB2" w14:textId="77777777" w:rsidTr="00405489">
        <w:tc>
          <w:tcPr>
            <w:tcW w:w="14616" w:type="dxa"/>
            <w:gridSpan w:val="6"/>
            <w:shd w:val="clear" w:color="auto" w:fill="D9D9D9"/>
          </w:tcPr>
          <w:p w14:paraId="29A4CA9D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E7F1A" w:rsidRPr="00CF6071" w14:paraId="62B0D624" w14:textId="77777777" w:rsidTr="000573CA">
        <w:tc>
          <w:tcPr>
            <w:tcW w:w="14616" w:type="dxa"/>
            <w:gridSpan w:val="6"/>
            <w:shd w:val="clear" w:color="auto" w:fill="auto"/>
          </w:tcPr>
          <w:p w14:paraId="6DA80ABD" w14:textId="77777777" w:rsidR="00AF37B1" w:rsidRPr="00CF6071" w:rsidRDefault="00AF37B1" w:rsidP="00AF37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E7F1A" w:rsidRPr="00CF6071" w14:paraId="5CAC4017" w14:textId="77777777" w:rsidTr="00405489">
        <w:tc>
          <w:tcPr>
            <w:tcW w:w="14616" w:type="dxa"/>
            <w:gridSpan w:val="6"/>
            <w:shd w:val="clear" w:color="auto" w:fill="D9D9D9"/>
          </w:tcPr>
          <w:p w14:paraId="3514090E" w14:textId="77777777" w:rsidR="00BE7F1A" w:rsidRPr="00CF6071" w:rsidRDefault="00BE7F1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E7F1A" w:rsidRPr="00CF6071" w14:paraId="4D10A155" w14:textId="77777777" w:rsidTr="000573CA">
        <w:tc>
          <w:tcPr>
            <w:tcW w:w="14616" w:type="dxa"/>
            <w:gridSpan w:val="6"/>
            <w:shd w:val="clear" w:color="auto" w:fill="auto"/>
          </w:tcPr>
          <w:p w14:paraId="0D24850B" w14:textId="77777777" w:rsidR="00BE7F1A" w:rsidRPr="00CF6071" w:rsidRDefault="00BE7F1A" w:rsidP="00C95AB1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0A0569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573CA" w:rsidRPr="00CF6071" w14:paraId="7A7F8776" w14:textId="77777777" w:rsidTr="00405489">
        <w:tc>
          <w:tcPr>
            <w:tcW w:w="7196" w:type="dxa"/>
            <w:shd w:val="clear" w:color="auto" w:fill="D9D9D9"/>
          </w:tcPr>
          <w:p w14:paraId="257E4438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80BDF39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CF6071" w14:paraId="469A1F54" w14:textId="77777777" w:rsidTr="00405489">
        <w:tc>
          <w:tcPr>
            <w:tcW w:w="7196" w:type="dxa"/>
            <w:shd w:val="clear" w:color="auto" w:fill="auto"/>
          </w:tcPr>
          <w:p w14:paraId="097CC084" w14:textId="77777777" w:rsidR="000C195C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 xml:space="preserve">3.  </w:t>
            </w:r>
            <w:r w:rsidR="003D5FA5" w:rsidRPr="008E2B4C">
              <w:rPr>
                <w:rFonts w:ascii="Montserrat" w:hAnsi="Montserrat" w:cs="Arial"/>
                <w:b/>
              </w:rPr>
              <w:t>Organismos Internacionales que regulan la Marina</w:t>
            </w:r>
          </w:p>
          <w:p w14:paraId="11F24B2B" w14:textId="77777777" w:rsidR="00AF37B1" w:rsidRPr="008E2B4C" w:rsidRDefault="000C195C" w:rsidP="0047488A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Mercante Nacional</w:t>
            </w:r>
            <w:r w:rsidR="008E2B4C">
              <w:rPr>
                <w:rFonts w:ascii="Montserrat" w:hAnsi="Montserrat" w:cs="Arial"/>
                <w:b/>
              </w:rPr>
              <w:t>.</w:t>
            </w:r>
          </w:p>
          <w:p w14:paraId="173A617A" w14:textId="77777777" w:rsidR="000C195C" w:rsidRPr="00AF37B1" w:rsidRDefault="000C195C" w:rsidP="00D87552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35BA4948" w14:textId="156EDE19" w:rsidR="000573CA" w:rsidRPr="00CF6071" w:rsidRDefault="006B6447" w:rsidP="00BE7F1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Relaciona la participación</w:t>
            </w:r>
            <w:r w:rsidR="00EC6BED" w:rsidRPr="00CF6071">
              <w:rPr>
                <w:rFonts w:ascii="Montserrat" w:hAnsi="Montserrat" w:cs="Arial"/>
              </w:rPr>
              <w:t xml:space="preserve">  de  los  diferentes  organismos internacionales  que  regulan  y  norman  la  actividad marítima, investigando sus funciones y alcances, para su </w:t>
            </w:r>
            <w:r w:rsidR="0047488A">
              <w:rPr>
                <w:rFonts w:ascii="Montserrat" w:hAnsi="Montserrat" w:cs="Arial"/>
              </w:rPr>
              <w:t>e</w:t>
            </w:r>
            <w:r w:rsidR="005C758C" w:rsidRPr="00CF6071">
              <w:rPr>
                <w:rFonts w:ascii="Montserrat" w:hAnsi="Montserrat" w:cs="Arial"/>
              </w:rPr>
              <w:t>ficiente</w:t>
            </w:r>
            <w:r w:rsidR="00EC6BED" w:rsidRPr="00CF6071">
              <w:rPr>
                <w:rFonts w:ascii="Montserrat" w:hAnsi="Montserrat" w:cs="Arial"/>
              </w:rPr>
              <w:t xml:space="preserve"> aplicación.</w:t>
            </w:r>
          </w:p>
        </w:tc>
      </w:tr>
      <w:tr w:rsidR="000573CA" w:rsidRPr="00CF6071" w14:paraId="3BEFD66D" w14:textId="77777777" w:rsidTr="00405489">
        <w:tc>
          <w:tcPr>
            <w:tcW w:w="7196" w:type="dxa"/>
            <w:shd w:val="clear" w:color="auto" w:fill="D9D9D9"/>
          </w:tcPr>
          <w:p w14:paraId="21B0C0FE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4E8A432" w14:textId="77777777" w:rsidR="000573CA" w:rsidRPr="00CF6071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11B03" w:rsidRPr="00CF6071" w14:paraId="0CF12602" w14:textId="77777777" w:rsidTr="00405489">
        <w:tc>
          <w:tcPr>
            <w:tcW w:w="7196" w:type="dxa"/>
            <w:shd w:val="clear" w:color="auto" w:fill="auto"/>
          </w:tcPr>
          <w:p w14:paraId="7B01D947" w14:textId="334FDCB9" w:rsidR="00411B03" w:rsidRPr="00CF6071" w:rsidRDefault="006B6447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los</w:t>
            </w:r>
            <w:r w:rsidR="00411B03" w:rsidRPr="00CF6071">
              <w:rPr>
                <w:rFonts w:ascii="Montserrat" w:hAnsi="Montserrat" w:cs="Arial"/>
              </w:rPr>
              <w:t xml:space="preserve">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10F97627" w14:textId="77777777" w:rsidR="00411B03" w:rsidRPr="00CF6071" w:rsidRDefault="003D5FA5" w:rsidP="006D39DC">
            <w:pPr>
              <w:pStyle w:val="Prrafodelista"/>
              <w:numPr>
                <w:ilvl w:val="0"/>
                <w:numId w:val="22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 disciplinares</w:t>
            </w:r>
            <w:r w:rsidR="00411B03" w:rsidRPr="00CF6071">
              <w:rPr>
                <w:rFonts w:ascii="Montserrat" w:hAnsi="Montserrat" w:cs="Arial"/>
              </w:rPr>
              <w:t>.</w:t>
            </w:r>
          </w:p>
          <w:p w14:paraId="4D36654C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3AD8F81D" w14:textId="77777777" w:rsidR="00411B03" w:rsidRPr="00CF6071" w:rsidRDefault="00411B03" w:rsidP="00411B03">
            <w:pPr>
              <w:pStyle w:val="Prrafodelista"/>
              <w:numPr>
                <w:ilvl w:val="0"/>
                <w:numId w:val="22"/>
              </w:numPr>
              <w:ind w:left="172" w:hanging="141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30B352C4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6A7B080F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  <w:r w:rsidR="008E2B4C">
              <w:rPr>
                <w:rFonts w:ascii="Montserrat" w:hAnsi="Montserrat" w:cs="Arial"/>
              </w:rPr>
              <w:t>.</w:t>
            </w:r>
          </w:p>
        </w:tc>
      </w:tr>
      <w:tr w:rsidR="00411B03" w:rsidRPr="00CF6071" w14:paraId="67FEE066" w14:textId="77777777" w:rsidTr="00405489">
        <w:tc>
          <w:tcPr>
            <w:tcW w:w="14567" w:type="dxa"/>
            <w:gridSpan w:val="2"/>
            <w:shd w:val="clear" w:color="auto" w:fill="D9D9D9"/>
          </w:tcPr>
          <w:p w14:paraId="1A4BC630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11B03" w:rsidRPr="00CF6071" w14:paraId="741C1ACB" w14:textId="77777777" w:rsidTr="00405489">
        <w:tc>
          <w:tcPr>
            <w:tcW w:w="14567" w:type="dxa"/>
            <w:gridSpan w:val="2"/>
            <w:shd w:val="clear" w:color="auto" w:fill="auto"/>
          </w:tcPr>
          <w:p w14:paraId="37F39567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conocimientos previos</w:t>
            </w:r>
          </w:p>
          <w:p w14:paraId="16B75CE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promueven la comprensión mediante la organización de la información</w:t>
            </w:r>
          </w:p>
          <w:p w14:paraId="13748EAC" w14:textId="77777777" w:rsidR="00411B03" w:rsidRPr="00CF6071" w:rsidRDefault="00411B03" w:rsidP="00411B03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Estrategias que generen el espíritu de colaboración y trabajo en equipo</w:t>
            </w:r>
          </w:p>
          <w:p w14:paraId="79921427" w14:textId="77777777" w:rsidR="00411B03" w:rsidRPr="00CF6071" w:rsidRDefault="00411B03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Estrategias demostrativas</w:t>
            </w:r>
            <w:r w:rsidRPr="00CF607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</w:p>
        </w:tc>
      </w:tr>
      <w:tr w:rsidR="00411B03" w:rsidRPr="00CF6071" w14:paraId="3AF90694" w14:textId="77777777" w:rsidTr="00405489">
        <w:tc>
          <w:tcPr>
            <w:tcW w:w="14567" w:type="dxa"/>
            <w:gridSpan w:val="2"/>
            <w:shd w:val="clear" w:color="auto" w:fill="D9D9D9"/>
          </w:tcPr>
          <w:p w14:paraId="753CDD0C" w14:textId="77777777" w:rsidR="00411B03" w:rsidRPr="00CF6071" w:rsidRDefault="00411B03" w:rsidP="00411B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11B03" w:rsidRPr="00CF6071" w14:paraId="7C588587" w14:textId="77777777" w:rsidTr="000573CA">
        <w:tc>
          <w:tcPr>
            <w:tcW w:w="14567" w:type="dxa"/>
            <w:gridSpan w:val="2"/>
            <w:shd w:val="clear" w:color="auto" w:fill="auto"/>
          </w:tcPr>
          <w:p w14:paraId="7E7E20E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Lluvia de ideas</w:t>
            </w:r>
          </w:p>
          <w:p w14:paraId="47C1F0A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Técnica expositiva</w:t>
            </w:r>
          </w:p>
          <w:p w14:paraId="763AE8E6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Demostrativa </w:t>
            </w:r>
          </w:p>
          <w:p w14:paraId="4D05A76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Técnicas grupales y de Trabajo en equipo </w:t>
            </w:r>
          </w:p>
          <w:p w14:paraId="6CF41154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Resumen </w:t>
            </w:r>
          </w:p>
          <w:p w14:paraId="6A49A778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Síntesis </w:t>
            </w:r>
          </w:p>
          <w:p w14:paraId="26AA8C6C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77D9DF4D" w14:textId="77777777" w:rsidR="00411B03" w:rsidRPr="00CF6071" w:rsidRDefault="00411B03" w:rsidP="00411B0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Dialogo discusión</w:t>
            </w:r>
          </w:p>
        </w:tc>
      </w:tr>
    </w:tbl>
    <w:p w14:paraId="338E43BA" w14:textId="77777777" w:rsidR="0047488A" w:rsidRPr="00CF6071" w:rsidRDefault="0047488A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1"/>
        <w:gridCol w:w="2962"/>
        <w:gridCol w:w="3543"/>
        <w:gridCol w:w="1985"/>
        <w:gridCol w:w="2126"/>
        <w:gridCol w:w="2459"/>
      </w:tblGrid>
      <w:tr w:rsidR="004D00BC" w:rsidRPr="00CF6071" w14:paraId="1CDA2C99" w14:textId="77777777" w:rsidTr="0042668F">
        <w:tc>
          <w:tcPr>
            <w:tcW w:w="1541" w:type="dxa"/>
            <w:shd w:val="clear" w:color="auto" w:fill="D9D9D9"/>
            <w:vAlign w:val="center"/>
          </w:tcPr>
          <w:p w14:paraId="040E9CA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3F9D3C5D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E219960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3A05A65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5CAD609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181D1DD" w14:textId="023F1306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C5CE6C5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30E0B74" w14:textId="77777777" w:rsidR="004D00BC" w:rsidRPr="00CF6071" w:rsidRDefault="004D00BC" w:rsidP="0042668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43570" w:rsidRPr="00CF6071" w14:paraId="633FFE97" w14:textId="77777777" w:rsidTr="00DA0397">
        <w:tc>
          <w:tcPr>
            <w:tcW w:w="1541" w:type="dxa"/>
            <w:shd w:val="clear" w:color="auto" w:fill="auto"/>
          </w:tcPr>
          <w:p w14:paraId="78ED99AF" w14:textId="77777777" w:rsidR="00343570" w:rsidRPr="00784676" w:rsidRDefault="005848E3" w:rsidP="00343570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>5</w:t>
            </w:r>
            <w:r w:rsidR="00343570" w:rsidRPr="00784676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4E2DBFF1" w14:textId="77777777" w:rsidR="00343570" w:rsidRPr="00784676" w:rsidRDefault="00166E84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784676">
              <w:rPr>
                <w:rFonts w:ascii="Montserrat" w:hAnsi="Montserrat" w:cs="Arial"/>
                <w:b/>
                <w:lang w:val="en-US"/>
              </w:rPr>
              <w:t xml:space="preserve">  </w:t>
            </w:r>
          </w:p>
          <w:p w14:paraId="4200F4B8" w14:textId="4ADB5F6F" w:rsidR="00F34788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26/08/25</w:t>
            </w:r>
          </w:p>
          <w:p w14:paraId="73522BC1" w14:textId="68B73680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27/08/25</w:t>
            </w:r>
          </w:p>
          <w:p w14:paraId="7EBAA5B6" w14:textId="5E36DBE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28/08/25</w:t>
            </w:r>
          </w:p>
          <w:p w14:paraId="58C0FD2C" w14:textId="527E6125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29/08/25</w:t>
            </w:r>
          </w:p>
          <w:p w14:paraId="21476B8A" w14:textId="5BFF814A" w:rsidR="0042668F" w:rsidRDefault="0042668F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01/09/25</w:t>
            </w:r>
          </w:p>
          <w:p w14:paraId="39B8FF4D" w14:textId="77777777" w:rsidR="00F34788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926F94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734E2A5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2E797FB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9BE28F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5F3648B9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090CC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01F2E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BCFC4A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CB75058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4F92238C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46A9B22" w14:textId="77777777" w:rsidR="00343570" w:rsidRPr="00784676" w:rsidRDefault="00343570" w:rsidP="00343570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962" w:type="dxa"/>
            <w:shd w:val="clear" w:color="auto" w:fill="auto"/>
          </w:tcPr>
          <w:p w14:paraId="78CE490E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OMI (Organización Marítima Internacional). </w:t>
            </w:r>
          </w:p>
          <w:p w14:paraId="1CD598E5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495757F1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 xml:space="preserve">OIT (Organización Internacional del Trabajo). </w:t>
            </w:r>
          </w:p>
          <w:p w14:paraId="36D58EB8" w14:textId="77777777" w:rsidR="00155665" w:rsidRPr="00784676" w:rsidRDefault="00155665" w:rsidP="0047488A">
            <w:pPr>
              <w:pStyle w:val="Prrafodelista"/>
              <w:jc w:val="both"/>
              <w:rPr>
                <w:rFonts w:ascii="Montserrat" w:hAnsi="Montserrat"/>
              </w:rPr>
            </w:pPr>
          </w:p>
          <w:p w14:paraId="39D0FE56" w14:textId="77777777" w:rsidR="00343570" w:rsidRPr="00784676" w:rsidRDefault="00343570" w:rsidP="0047488A">
            <w:pPr>
              <w:numPr>
                <w:ilvl w:val="1"/>
                <w:numId w:val="21"/>
              </w:numPr>
              <w:overflowPunct/>
              <w:autoSpaceDE/>
              <w:autoSpaceDN/>
              <w:adjustRightInd/>
              <w:ind w:hanging="360"/>
              <w:jc w:val="both"/>
              <w:textAlignment w:val="auto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UIT (Unión Internacional de Telecomunicaciones). </w:t>
            </w:r>
          </w:p>
          <w:p w14:paraId="21BA0CC0" w14:textId="77777777" w:rsidR="00155665" w:rsidRPr="00784676" w:rsidRDefault="00155665" w:rsidP="0047488A">
            <w:pPr>
              <w:overflowPunct/>
              <w:autoSpaceDE/>
              <w:autoSpaceDN/>
              <w:adjustRightInd/>
              <w:ind w:left="385"/>
              <w:jc w:val="both"/>
              <w:textAlignment w:val="auto"/>
              <w:rPr>
                <w:rFonts w:ascii="Montserrat" w:hAnsi="Montserrat"/>
              </w:rPr>
            </w:pPr>
          </w:p>
          <w:p w14:paraId="7987DD9D" w14:textId="77777777" w:rsidR="00155665" w:rsidRPr="00784676" w:rsidRDefault="00343570" w:rsidP="0047488A">
            <w:pPr>
              <w:pStyle w:val="Prrafodelista"/>
              <w:ind w:left="19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3..4 OMM (Organización </w:t>
            </w:r>
          </w:p>
          <w:p w14:paraId="6C4DD541" w14:textId="77777777" w:rsidR="00343570" w:rsidRPr="00784676" w:rsidRDefault="00343570" w:rsidP="0047488A">
            <w:pPr>
              <w:ind w:left="385"/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Meteorológica Mundial</w:t>
            </w:r>
          </w:p>
        </w:tc>
        <w:tc>
          <w:tcPr>
            <w:tcW w:w="3543" w:type="dxa"/>
            <w:shd w:val="clear" w:color="auto" w:fill="auto"/>
            <w:vAlign w:val="center"/>
          </w:tcPr>
          <w:p w14:paraId="00FB1D5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lastRenderedPageBreak/>
              <w:t>Inicio:</w:t>
            </w:r>
          </w:p>
          <w:p w14:paraId="3CA08C42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activación de conocimientos previos con cuestionamiento directo sobre los Organismos </w:t>
            </w:r>
            <w:r w:rsidRPr="00784676">
              <w:rPr>
                <w:rFonts w:ascii="Montserrat" w:hAnsi="Montserrat"/>
              </w:rPr>
              <w:lastRenderedPageBreak/>
              <w:t xml:space="preserve">Internacionales que regulan la marina mercante </w:t>
            </w:r>
          </w:p>
          <w:p w14:paraId="7631A607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69BB4EF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51D1D783" w14:textId="77777777" w:rsidR="00EE1183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Exposición docente </w:t>
            </w:r>
          </w:p>
          <w:p w14:paraId="7A459EBE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 </w:t>
            </w:r>
          </w:p>
          <w:p w14:paraId="6920C92D" w14:textId="3B36D4D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29D2C221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estudiante realiza un cuadro comparativo con las funciones de los siguientes organismos Internacionales OMI, OIT, UIT, y OMM</w:t>
            </w:r>
          </w:p>
          <w:p w14:paraId="156E2C5B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</w:p>
          <w:p w14:paraId="3EA853A9" w14:textId="77777777" w:rsidR="00343570" w:rsidRPr="00784676" w:rsidRDefault="00343570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5A9E4180" w14:textId="77777777" w:rsidR="001033B7" w:rsidRPr="00784676" w:rsidRDefault="001033B7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Síntesis y conclusiones</w:t>
            </w:r>
          </w:p>
          <w:p w14:paraId="0443B3CE" w14:textId="77777777" w:rsidR="00EE1183" w:rsidRPr="00784676" w:rsidRDefault="001033B7" w:rsidP="00E93B87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EE1183" w:rsidRPr="00784676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34559352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2016E14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BE8E57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50B6A9F1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AA25B7F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</w:p>
          <w:p w14:paraId="125F6720" w14:textId="48294424" w:rsidR="00343570" w:rsidRPr="00784676" w:rsidRDefault="00343570" w:rsidP="006B6447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Presentación en Video</w:t>
            </w:r>
          </w:p>
          <w:p w14:paraId="7103DFE8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Libro de consulta</w:t>
            </w:r>
          </w:p>
          <w:p w14:paraId="3CB1CAB5" w14:textId="77777777" w:rsidR="00155665" w:rsidRPr="00784676" w:rsidRDefault="00155665" w:rsidP="00311F4C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Videos de temas indicados </w:t>
            </w:r>
          </w:p>
          <w:p w14:paraId="0BBA4C50" w14:textId="77777777" w:rsidR="00311F4C" w:rsidRPr="00784676" w:rsidRDefault="00311F4C" w:rsidP="00311F4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50E4247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lastRenderedPageBreak/>
              <w:t>Participación del estudiante en el dialogo discusión</w:t>
            </w:r>
          </w:p>
          <w:p w14:paraId="0F114D87" w14:textId="6193E131" w:rsidR="00343570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10%</w:t>
            </w:r>
          </w:p>
          <w:p w14:paraId="25D7DC35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65279E84" w14:textId="77777777" w:rsidR="00311F4C" w:rsidRPr="00784676" w:rsidRDefault="00311F4C" w:rsidP="00D87552">
            <w:pPr>
              <w:jc w:val="center"/>
              <w:rPr>
                <w:rFonts w:ascii="Montserrat" w:hAnsi="Montserrat"/>
              </w:rPr>
            </w:pPr>
          </w:p>
          <w:p w14:paraId="3BF90FCF" w14:textId="77777777" w:rsidR="00343570" w:rsidRPr="00784676" w:rsidRDefault="00D87552" w:rsidP="00D87552">
            <w:pPr>
              <w:jc w:val="center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</w:t>
            </w:r>
            <w:r w:rsidR="00343570" w:rsidRPr="00784676">
              <w:rPr>
                <w:rFonts w:ascii="Montserrat" w:hAnsi="Montserrat"/>
              </w:rPr>
              <w:t xml:space="preserve">uadro sinóptico </w:t>
            </w:r>
          </w:p>
          <w:p w14:paraId="5CE05A94" w14:textId="77777777" w:rsidR="00343570" w:rsidRPr="00784676" w:rsidRDefault="00343570" w:rsidP="00343570">
            <w:pPr>
              <w:jc w:val="center"/>
              <w:rPr>
                <w:rFonts w:ascii="Montserrat" w:hAnsi="Montserrat"/>
              </w:rPr>
            </w:pPr>
          </w:p>
          <w:p w14:paraId="25FFCC90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61578042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74E05CE8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  <w:b/>
              </w:rPr>
            </w:pPr>
          </w:p>
          <w:p w14:paraId="5E5936ED" w14:textId="77777777" w:rsidR="00343570" w:rsidRPr="00784676" w:rsidRDefault="00343570" w:rsidP="00343570">
            <w:pPr>
              <w:jc w:val="center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Elaborar cuadro comparativo</w:t>
            </w:r>
          </w:p>
        </w:tc>
        <w:tc>
          <w:tcPr>
            <w:tcW w:w="2459" w:type="dxa"/>
            <w:shd w:val="clear" w:color="auto" w:fill="auto"/>
          </w:tcPr>
          <w:p w14:paraId="1F9D0BAD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66D59CB3" w14:textId="1F43BE57" w:rsidR="00D87552" w:rsidRPr="00784676" w:rsidRDefault="006B6447" w:rsidP="00343570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Lista de cotejo para</w:t>
            </w:r>
          </w:p>
          <w:p w14:paraId="2BE9695A" w14:textId="77777777" w:rsidR="00D87552" w:rsidRPr="00784676" w:rsidRDefault="00D87552" w:rsidP="00343570">
            <w:pPr>
              <w:jc w:val="center"/>
              <w:rPr>
                <w:rFonts w:ascii="Montserrat" w:hAnsi="Montserrat" w:cs="Arial"/>
              </w:rPr>
            </w:pPr>
          </w:p>
          <w:p w14:paraId="347B71D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7ECC391F" w14:textId="77777777" w:rsidR="00311F4C" w:rsidRPr="00784676" w:rsidRDefault="00311F4C" w:rsidP="00343570">
            <w:pPr>
              <w:jc w:val="center"/>
              <w:rPr>
                <w:rFonts w:ascii="Montserrat" w:hAnsi="Montserrat" w:cs="Arial"/>
              </w:rPr>
            </w:pPr>
          </w:p>
          <w:p w14:paraId="564ABE97" w14:textId="77777777" w:rsidR="00343570" w:rsidRDefault="00343570" w:rsidP="006B6447">
            <w:pPr>
              <w:rPr>
                <w:rFonts w:ascii="Montserrat" w:hAnsi="Montserrat" w:cs="Arial"/>
                <w:b/>
              </w:rPr>
            </w:pPr>
          </w:p>
          <w:p w14:paraId="185CD113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 w:rsidRPr="006B6447">
              <w:rPr>
                <w:rFonts w:ascii="Montserrat" w:hAnsi="Montserrat" w:cs="Arial"/>
                <w:bCs/>
              </w:rPr>
              <w:t>N/A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565FBCC5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0715C082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1BC53DF6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48D009FB" w14:textId="77777777" w:rsid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FF17C6" w14:textId="00689BAF" w:rsidR="006B6447" w:rsidRPr="006B6447" w:rsidRDefault="006B6447" w:rsidP="006B6447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69611908" w14:textId="77777777" w:rsidTr="00343570">
        <w:tc>
          <w:tcPr>
            <w:tcW w:w="146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14:paraId="2916C3C5" w14:textId="77777777" w:rsidR="00343570" w:rsidRPr="00CF6071" w:rsidRDefault="00173753" w:rsidP="0017375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BD2E06" w:rsidRPr="00CF6071" w14:paraId="1EC7B2DC" w14:textId="77777777" w:rsidTr="000573CA">
        <w:tc>
          <w:tcPr>
            <w:tcW w:w="14616" w:type="dxa"/>
            <w:gridSpan w:val="6"/>
            <w:shd w:val="clear" w:color="auto" w:fill="auto"/>
          </w:tcPr>
          <w:p w14:paraId="4D0A382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1C18E76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271BC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604BC8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56693FF6" w14:textId="77777777" w:rsidR="00BD2E06" w:rsidRPr="00CF6071" w:rsidRDefault="00155665" w:rsidP="00E93B87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BD2E06" w:rsidRPr="00CF6071" w14:paraId="2C6ED784" w14:textId="77777777" w:rsidTr="00405489">
        <w:tc>
          <w:tcPr>
            <w:tcW w:w="14616" w:type="dxa"/>
            <w:gridSpan w:val="6"/>
            <w:shd w:val="clear" w:color="auto" w:fill="D9D9D9"/>
          </w:tcPr>
          <w:p w14:paraId="6E256A60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D2E06" w:rsidRPr="00CF6071" w14:paraId="1E637413" w14:textId="77777777" w:rsidTr="000573CA">
        <w:tc>
          <w:tcPr>
            <w:tcW w:w="14616" w:type="dxa"/>
            <w:gridSpan w:val="6"/>
            <w:shd w:val="clear" w:color="auto" w:fill="auto"/>
          </w:tcPr>
          <w:p w14:paraId="6E2F0F1B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D2E06" w:rsidRPr="00CF6071" w14:paraId="14CFF911" w14:textId="77777777" w:rsidTr="00405489">
        <w:tc>
          <w:tcPr>
            <w:tcW w:w="14616" w:type="dxa"/>
            <w:gridSpan w:val="6"/>
            <w:shd w:val="clear" w:color="auto" w:fill="D9D9D9"/>
          </w:tcPr>
          <w:p w14:paraId="6868BAB7" w14:textId="77777777" w:rsidR="00BD2E06" w:rsidRPr="00CF6071" w:rsidRDefault="00BD2E06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BD2E06" w:rsidRPr="00CF6071" w14:paraId="64176DCF" w14:textId="77777777" w:rsidTr="000573CA">
        <w:tc>
          <w:tcPr>
            <w:tcW w:w="14616" w:type="dxa"/>
            <w:gridSpan w:val="6"/>
            <w:shd w:val="clear" w:color="auto" w:fill="auto"/>
          </w:tcPr>
          <w:p w14:paraId="5D1AB17A" w14:textId="77777777" w:rsidR="00E71932" w:rsidRPr="00CF6071" w:rsidRDefault="00E71932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1DC8BE4" w14:textId="77777777" w:rsidR="00822BFF" w:rsidRPr="00CF6071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1F834967" w14:textId="77777777" w:rsidTr="00262B98">
        <w:tc>
          <w:tcPr>
            <w:tcW w:w="7196" w:type="dxa"/>
            <w:shd w:val="clear" w:color="auto" w:fill="D9D9D9"/>
          </w:tcPr>
          <w:p w14:paraId="34EFA709" w14:textId="77777777" w:rsidR="000C195C" w:rsidRPr="00CF6071" w:rsidRDefault="000C195C" w:rsidP="004C70F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</w:t>
            </w:r>
            <w:r w:rsidR="004C70F6"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 IV</w:t>
            </w:r>
          </w:p>
        </w:tc>
        <w:tc>
          <w:tcPr>
            <w:tcW w:w="7371" w:type="dxa"/>
            <w:shd w:val="clear" w:color="auto" w:fill="D9D9D9"/>
          </w:tcPr>
          <w:p w14:paraId="68E7CB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4B15FC1" w14:textId="77777777" w:rsidTr="00262B98">
        <w:tc>
          <w:tcPr>
            <w:tcW w:w="7196" w:type="dxa"/>
            <w:shd w:val="clear" w:color="auto" w:fill="auto"/>
          </w:tcPr>
          <w:p w14:paraId="0AA3AF8A" w14:textId="77777777" w:rsidR="00DA0397" w:rsidRPr="008E2B4C" w:rsidRDefault="00593705" w:rsidP="008E2B4C">
            <w:pPr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t>4.  Desarrollo de la propulsión Naval</w:t>
            </w:r>
          </w:p>
          <w:p w14:paraId="449200AC" w14:textId="77777777" w:rsidR="000C195C" w:rsidRPr="00DA0397" w:rsidRDefault="000C195C" w:rsidP="00593705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3030A186" w14:textId="77777777" w:rsidR="000C195C" w:rsidRPr="00DA0397" w:rsidRDefault="00343570" w:rsidP="00343570">
            <w:pPr>
              <w:jc w:val="both"/>
              <w:rPr>
                <w:rFonts w:ascii="Montserrat" w:hAnsi="Montserrat" w:cs="Arial"/>
                <w:b/>
              </w:rPr>
            </w:pPr>
            <w:r w:rsidRPr="00DA0397">
              <w:rPr>
                <w:rFonts w:ascii="Montserrat" w:hAnsi="Montserrat" w:cs="Arial"/>
                <w:bCs/>
              </w:rPr>
              <w:t>Describe el desarrollo de la propulsión en los buques y su constante evolución tecnológica, para comprender la importancia  de  estos  avances  en  la  historia  del transporte marítim</w:t>
            </w:r>
            <w:r w:rsidR="008E2B4C">
              <w:rPr>
                <w:rFonts w:ascii="Montserrat" w:hAnsi="Montserrat" w:cs="Arial"/>
                <w:bCs/>
              </w:rPr>
              <w:t>o.</w:t>
            </w:r>
          </w:p>
        </w:tc>
      </w:tr>
      <w:tr w:rsidR="000C195C" w:rsidRPr="00CF6071" w14:paraId="6E760D5C" w14:textId="77777777" w:rsidTr="00262B98">
        <w:tc>
          <w:tcPr>
            <w:tcW w:w="7196" w:type="dxa"/>
            <w:shd w:val="clear" w:color="auto" w:fill="D9D9D9"/>
          </w:tcPr>
          <w:p w14:paraId="33B353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18F3878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43570" w:rsidRPr="00CF6071" w14:paraId="0A34B0A0" w14:textId="77777777" w:rsidTr="00262B98">
        <w:tc>
          <w:tcPr>
            <w:tcW w:w="7196" w:type="dxa"/>
            <w:shd w:val="clear" w:color="auto" w:fill="auto"/>
          </w:tcPr>
          <w:p w14:paraId="41EB8459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sistemas de gobierno y propulsión de una embarcación</w:t>
            </w:r>
          </w:p>
          <w:p w14:paraId="03412E5E" w14:textId="77777777" w:rsidR="00343570" w:rsidRPr="00CF6071" w:rsidRDefault="00343570" w:rsidP="00343570">
            <w:pPr>
              <w:jc w:val="both"/>
              <w:rPr>
                <w:rFonts w:ascii="Montserrat" w:hAnsi="Montserrat" w:cs="Arial"/>
              </w:rPr>
            </w:pPr>
          </w:p>
          <w:p w14:paraId="769C6C11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Ubica  los  elementos  de  la  estructura  del  casco,  así  como los  elementos  utilizados  en  las  diferentes maniobras de atraque/desatraque y fondeo</w:t>
            </w:r>
          </w:p>
        </w:tc>
        <w:tc>
          <w:tcPr>
            <w:tcW w:w="7371" w:type="dxa"/>
            <w:shd w:val="clear" w:color="auto" w:fill="auto"/>
          </w:tcPr>
          <w:p w14:paraId="69EAB08D" w14:textId="77777777" w:rsidR="00343570" w:rsidRPr="00CF6071" w:rsidRDefault="003D5FA5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  <w:r w:rsidR="00343570" w:rsidRPr="00CF6071">
              <w:rPr>
                <w:rFonts w:ascii="Montserrat" w:hAnsi="Montserrat" w:cs="Arial"/>
              </w:rPr>
              <w:t xml:space="preserve"> disciplinares.</w:t>
            </w:r>
          </w:p>
          <w:p w14:paraId="6B840309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42756D1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2DE7499A" w14:textId="77777777" w:rsidR="00343570" w:rsidRPr="00CF6071" w:rsidRDefault="00343570" w:rsidP="0034357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1CFF538B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</w:t>
            </w:r>
            <w:r w:rsidR="00DA5B20">
              <w:rPr>
                <w:rFonts w:ascii="Montserrat" w:hAnsi="Montserrat" w:cs="Arial"/>
              </w:rPr>
              <w:t xml:space="preserve">tiendo y recibiendo información </w:t>
            </w:r>
            <w:r w:rsidRPr="00CF6071">
              <w:rPr>
                <w:rFonts w:ascii="Montserrat" w:hAnsi="Montserrat" w:cs="Arial"/>
              </w:rPr>
              <w:t>de fuentes orales y escritas</w:t>
            </w:r>
          </w:p>
        </w:tc>
      </w:tr>
      <w:tr w:rsidR="00343570" w:rsidRPr="00CF6071" w14:paraId="2133DCF9" w14:textId="77777777" w:rsidTr="00262B98">
        <w:tc>
          <w:tcPr>
            <w:tcW w:w="14567" w:type="dxa"/>
            <w:gridSpan w:val="2"/>
            <w:shd w:val="clear" w:color="auto" w:fill="D9D9D9"/>
          </w:tcPr>
          <w:p w14:paraId="22689549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43570" w:rsidRPr="00CF6071" w14:paraId="431A3B24" w14:textId="77777777" w:rsidTr="00262B98">
        <w:tc>
          <w:tcPr>
            <w:tcW w:w="14567" w:type="dxa"/>
            <w:gridSpan w:val="2"/>
            <w:shd w:val="clear" w:color="auto" w:fill="auto"/>
          </w:tcPr>
          <w:p w14:paraId="5DB112EC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2FD919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5FA88D77" w14:textId="77777777" w:rsidR="00343570" w:rsidRPr="00DA0397" w:rsidRDefault="00343570" w:rsidP="00343570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047F1F5" w14:textId="77777777" w:rsidR="00343570" w:rsidRPr="00DA0397" w:rsidRDefault="00343570" w:rsidP="00343570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43570" w:rsidRPr="00CF6071" w14:paraId="37122EB8" w14:textId="77777777" w:rsidTr="00262B98">
        <w:tc>
          <w:tcPr>
            <w:tcW w:w="14567" w:type="dxa"/>
            <w:gridSpan w:val="2"/>
            <w:shd w:val="clear" w:color="auto" w:fill="D9D9D9"/>
          </w:tcPr>
          <w:p w14:paraId="605BA693" w14:textId="77777777" w:rsidR="00343570" w:rsidRPr="00CF6071" w:rsidRDefault="00343570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43570" w:rsidRPr="00CF6071" w14:paraId="56E72E1C" w14:textId="77777777" w:rsidTr="00262B98">
        <w:tc>
          <w:tcPr>
            <w:tcW w:w="14567" w:type="dxa"/>
            <w:gridSpan w:val="2"/>
            <w:shd w:val="clear" w:color="auto" w:fill="auto"/>
          </w:tcPr>
          <w:p w14:paraId="4F97101A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71518551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F746664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F88EEC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133E44EF" w14:textId="77777777" w:rsidR="00343570" w:rsidRPr="00DA0397" w:rsidRDefault="00343570" w:rsidP="0034357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6F99E19A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8"/>
        <w:gridCol w:w="2771"/>
        <w:gridCol w:w="3604"/>
        <w:gridCol w:w="2261"/>
        <w:gridCol w:w="2005"/>
        <w:gridCol w:w="2437"/>
      </w:tblGrid>
      <w:tr w:rsidR="000C195C" w:rsidRPr="00CF6071" w14:paraId="26C72C56" w14:textId="77777777" w:rsidTr="00EB7ADC">
        <w:tc>
          <w:tcPr>
            <w:tcW w:w="1541" w:type="dxa"/>
            <w:shd w:val="clear" w:color="auto" w:fill="D9D9D9"/>
            <w:vAlign w:val="center"/>
          </w:tcPr>
          <w:p w14:paraId="7D70B63F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820" w:type="dxa"/>
            <w:shd w:val="clear" w:color="auto" w:fill="D9D9D9"/>
            <w:vAlign w:val="center"/>
          </w:tcPr>
          <w:p w14:paraId="680C7EE7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6D530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717686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80DBD2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09" w:type="dxa"/>
            <w:shd w:val="clear" w:color="auto" w:fill="D9D9D9"/>
            <w:vAlign w:val="center"/>
          </w:tcPr>
          <w:p w14:paraId="221DFA0D" w14:textId="6A22F265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730E94B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  <w:vAlign w:val="center"/>
          </w:tcPr>
          <w:p w14:paraId="116D3CEE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C70F6" w:rsidRPr="00CF6071" w14:paraId="70996C13" w14:textId="77777777" w:rsidTr="00EB7ADC">
        <w:trPr>
          <w:trHeight w:val="3828"/>
        </w:trPr>
        <w:tc>
          <w:tcPr>
            <w:tcW w:w="1541" w:type="dxa"/>
            <w:shd w:val="clear" w:color="auto" w:fill="auto"/>
          </w:tcPr>
          <w:p w14:paraId="41FCA9B9" w14:textId="77777777" w:rsidR="004C70F6" w:rsidRPr="0042668F" w:rsidRDefault="005848E3" w:rsidP="0042668F">
            <w:pPr>
              <w:jc w:val="center"/>
              <w:rPr>
                <w:rFonts w:ascii="Montserrat" w:hAnsi="Montserrat" w:cs="Arial"/>
                <w:lang w:val="en-US"/>
              </w:rPr>
            </w:pPr>
            <w:r w:rsidRPr="0042668F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166E84" w:rsidRPr="0042668F">
              <w:rPr>
                <w:rFonts w:ascii="Montserrat" w:hAnsi="Montserrat" w:cs="Arial"/>
                <w:lang w:val="en-US"/>
              </w:rPr>
              <w:t xml:space="preserve"> </w:t>
            </w:r>
            <w:r w:rsidR="004C70F6" w:rsidRPr="0042668F">
              <w:rPr>
                <w:rFonts w:ascii="Montserrat" w:hAnsi="Montserrat" w:cs="Arial"/>
                <w:lang w:val="en-US"/>
              </w:rPr>
              <w:t>SESIONES</w:t>
            </w:r>
          </w:p>
          <w:p w14:paraId="1507E6D1" w14:textId="77777777" w:rsidR="00166E84" w:rsidRPr="0042668F" w:rsidRDefault="00166E84" w:rsidP="0042668F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6439493" w14:textId="42509E57" w:rsidR="004C70F6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02/09/25</w:t>
            </w:r>
          </w:p>
          <w:p w14:paraId="43268C37" w14:textId="6EAF651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03/09/25</w:t>
            </w:r>
          </w:p>
          <w:p w14:paraId="7A41787D" w14:textId="1E9361B1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04/09/25</w:t>
            </w:r>
          </w:p>
          <w:p w14:paraId="7F4207C4" w14:textId="56EB6406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05/09/25</w:t>
            </w:r>
          </w:p>
          <w:p w14:paraId="217EC3F5" w14:textId="0E6A4D7B" w:rsidR="0042668F" w:rsidRPr="0042668F" w:rsidRDefault="0042668F" w:rsidP="0042668F">
            <w:pPr>
              <w:jc w:val="center"/>
              <w:rPr>
                <w:rFonts w:ascii="Montserrat" w:hAnsi="Montserrat" w:cs="Arial"/>
                <w:szCs w:val="22"/>
                <w:lang w:val="en-US"/>
              </w:rPr>
            </w:pPr>
            <w:r w:rsidRPr="0042668F">
              <w:rPr>
                <w:rFonts w:ascii="Montserrat" w:hAnsi="Montserrat" w:cs="Arial"/>
                <w:szCs w:val="22"/>
                <w:lang w:val="en-US"/>
              </w:rPr>
              <w:t>08/09/25</w:t>
            </w:r>
          </w:p>
          <w:p w14:paraId="79A7B306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18BF567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1522C95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8854ADD" w14:textId="77777777" w:rsidR="004C70F6" w:rsidRPr="00DA0397" w:rsidRDefault="004C70F6" w:rsidP="00DA0397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820" w:type="dxa"/>
            <w:shd w:val="clear" w:color="auto" w:fill="auto"/>
          </w:tcPr>
          <w:p w14:paraId="1C95C7FE" w14:textId="77777777" w:rsidR="004C70F6" w:rsidRPr="008E2B4C" w:rsidRDefault="008E2B4C" w:rsidP="006F767A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4. </w:t>
            </w:r>
            <w:r w:rsidR="004C70F6" w:rsidRPr="008E2B4C">
              <w:rPr>
                <w:rFonts w:ascii="Montserrat" w:hAnsi="Montserrat" w:cs="Arial"/>
                <w:b/>
              </w:rPr>
              <w:t>Desarrollo de la propulsión Naval</w:t>
            </w:r>
          </w:p>
          <w:p w14:paraId="39262E98" w14:textId="77777777" w:rsidR="008E2B4C" w:rsidRPr="008E2B4C" w:rsidRDefault="008E2B4C" w:rsidP="006F767A">
            <w:pPr>
              <w:ind w:left="385"/>
              <w:jc w:val="both"/>
              <w:rPr>
                <w:rFonts w:ascii="Montserrat" w:hAnsi="Montserrat" w:cs="Arial"/>
                <w:b/>
              </w:rPr>
            </w:pPr>
          </w:p>
          <w:p w14:paraId="08D65676" w14:textId="77777777" w:rsidR="004C70F6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4.1 Cambio de la madera por el hierro.</w:t>
            </w:r>
          </w:p>
          <w:p w14:paraId="2293CD8E" w14:textId="77777777" w:rsidR="006F767A" w:rsidRPr="00CF6071" w:rsidRDefault="006F767A" w:rsidP="006F767A">
            <w:pPr>
              <w:jc w:val="both"/>
              <w:rPr>
                <w:rFonts w:ascii="Montserrat" w:hAnsi="Montserrat" w:cs="Arial"/>
              </w:rPr>
            </w:pPr>
          </w:p>
          <w:p w14:paraId="21BFAD28" w14:textId="77777777" w:rsidR="004C70F6" w:rsidRPr="00CF6071" w:rsidRDefault="004C70F6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4.2 Primer buque de vapor.</w:t>
            </w:r>
          </w:p>
          <w:p w14:paraId="5162AB86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5B2545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B1AFFE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BB97AA4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A2B77B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E658B40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9BFE7A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37E5B33" w14:textId="77777777" w:rsidR="004C70F6" w:rsidRPr="00CF6071" w:rsidRDefault="004C70F6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3E1953" w14:textId="77777777" w:rsidR="004C70F6" w:rsidRPr="00CF6071" w:rsidRDefault="004C70F6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4D5E4C55" w14:textId="77777777" w:rsidR="004C70F6" w:rsidRPr="00DA0397" w:rsidRDefault="004C70F6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5413A987" w14:textId="263A9ED8" w:rsidR="00422BF7" w:rsidRPr="00DA0397" w:rsidRDefault="00422BF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activación de conocimientos previos con cuestionamiento directo sobre el desarrollo de la propulsión naval.</w:t>
            </w:r>
          </w:p>
          <w:p w14:paraId="115B8413" w14:textId="3AE7E632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</w:t>
            </w:r>
            <w:r w:rsidR="00232206" w:rsidRPr="00DA0397">
              <w:rPr>
                <w:rFonts w:ascii="Montserrat" w:hAnsi="Montserrat"/>
              </w:rPr>
              <w:t xml:space="preserve"> abordara tema </w:t>
            </w:r>
            <w:r w:rsidR="00EB7ADC" w:rsidRPr="00DA0397">
              <w:rPr>
                <w:rFonts w:ascii="Montserrat" w:hAnsi="Montserrat"/>
              </w:rPr>
              <w:t>a fin de que</w:t>
            </w:r>
            <w:r w:rsidR="00232206" w:rsidRPr="00DA0397">
              <w:rPr>
                <w:rFonts w:ascii="Montserrat" w:hAnsi="Montserrat"/>
              </w:rPr>
              <w:t xml:space="preserve"> los alumnos </w:t>
            </w:r>
            <w:r w:rsidR="00422BF7" w:rsidRPr="00DA0397">
              <w:rPr>
                <w:rFonts w:ascii="Montserrat" w:hAnsi="Montserrat"/>
              </w:rPr>
              <w:t>aplique investigación</w:t>
            </w:r>
            <w:r w:rsidR="00232206" w:rsidRPr="00DA0397">
              <w:rPr>
                <w:rFonts w:ascii="Montserrat" w:hAnsi="Montserrat"/>
              </w:rPr>
              <w:t xml:space="preserve"> del </w:t>
            </w:r>
            <w:r w:rsidR="00232206"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7EE6932E" w14:textId="77777777" w:rsidR="006E0BBA" w:rsidRPr="00DA0397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6EA95A72" w14:textId="77777777" w:rsidR="004C70F6" w:rsidRPr="00DA0397" w:rsidRDefault="004C70F6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CC20855" w14:textId="783F0F4B" w:rsidR="001033B7" w:rsidRPr="00DA0397" w:rsidRDefault="001033B7" w:rsidP="006E0BBA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Síntesis y conclusiones</w:t>
            </w:r>
          </w:p>
          <w:p w14:paraId="3AC69858" w14:textId="77777777" w:rsidR="0002586A" w:rsidRPr="00DA0397" w:rsidRDefault="001033B7" w:rsidP="00CF23EB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DA0397"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2109" w:type="dxa"/>
            <w:shd w:val="clear" w:color="auto" w:fill="auto"/>
          </w:tcPr>
          <w:p w14:paraId="4A89D364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Laptop</w:t>
            </w:r>
          </w:p>
          <w:p w14:paraId="247F7EAB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</w:rPr>
            </w:pPr>
          </w:p>
          <w:p w14:paraId="4A2B29B5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>Presentación en Video</w:t>
            </w:r>
          </w:p>
          <w:p w14:paraId="74EBD872" w14:textId="77777777" w:rsidR="004C70F6" w:rsidRPr="00EB7ADC" w:rsidRDefault="004C70F6" w:rsidP="00EB7ADC">
            <w:pPr>
              <w:pStyle w:val="Prrafodelista"/>
              <w:numPr>
                <w:ilvl w:val="0"/>
                <w:numId w:val="29"/>
              </w:numPr>
              <w:jc w:val="center"/>
              <w:rPr>
                <w:rFonts w:ascii="Montserrat" w:hAnsi="Montserrat" w:cs="Arial"/>
              </w:rPr>
            </w:pPr>
            <w:r w:rsidRPr="00EB7ADC">
              <w:rPr>
                <w:rFonts w:ascii="Montserrat" w:hAnsi="Montserrat" w:cs="Arial"/>
              </w:rPr>
              <w:t xml:space="preserve">imágenes videos </w:t>
            </w:r>
          </w:p>
          <w:p w14:paraId="16DB8980" w14:textId="77777777" w:rsidR="001033B7" w:rsidRPr="00CF6071" w:rsidRDefault="001033B7" w:rsidP="00DA0397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7F369F2E" w14:textId="77777777" w:rsidR="004C70F6" w:rsidRPr="00CF6071" w:rsidRDefault="00422BF7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Participación del estudiante</w:t>
            </w:r>
          </w:p>
          <w:p w14:paraId="6D85A3F1" w14:textId="77777777" w:rsidR="004C70F6" w:rsidRPr="00CF6071" w:rsidRDefault="004C70F6" w:rsidP="00CF23EB">
            <w:pPr>
              <w:rPr>
                <w:rFonts w:ascii="Montserrat" w:hAnsi="Montserrat" w:cs="Arial"/>
                <w:sz w:val="22"/>
                <w:szCs w:val="22"/>
              </w:rPr>
            </w:pPr>
            <w:r w:rsidRPr="00CF6071">
              <w:rPr>
                <w:rFonts w:ascii="Montserrat" w:hAnsi="Montserrat" w:cs="Arial"/>
                <w:sz w:val="22"/>
                <w:szCs w:val="22"/>
              </w:rPr>
              <w:t>.</w:t>
            </w:r>
          </w:p>
          <w:p w14:paraId="3AEF34AF" w14:textId="77777777" w:rsidR="004C70F6" w:rsidRPr="00CF6071" w:rsidRDefault="004C70F6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5C4F937" w14:textId="060ECB1E" w:rsidR="004C70F6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343570" w:rsidRPr="00CF6071" w14:paraId="249709A1" w14:textId="77777777" w:rsidTr="006D2F48">
        <w:tc>
          <w:tcPr>
            <w:tcW w:w="1541" w:type="dxa"/>
            <w:shd w:val="clear" w:color="auto" w:fill="auto"/>
          </w:tcPr>
          <w:p w14:paraId="48D3FE7A" w14:textId="77777777" w:rsidR="004044E0" w:rsidRPr="00CF6071" w:rsidRDefault="00F34788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8</w:t>
            </w:r>
            <w:r w:rsidR="003063C9" w:rsidRPr="00CF6071">
              <w:rPr>
                <w:rFonts w:ascii="Montserrat" w:hAnsi="Montserrat" w:cs="Arial"/>
                <w:lang w:val="en-US"/>
              </w:rPr>
              <w:t xml:space="preserve"> </w:t>
            </w:r>
            <w:r w:rsidR="00343570" w:rsidRPr="00CF6071">
              <w:rPr>
                <w:rFonts w:ascii="Montserrat" w:hAnsi="Montserrat" w:cs="Arial"/>
                <w:lang w:val="en-US"/>
              </w:rPr>
              <w:t xml:space="preserve"> sesiones</w:t>
            </w:r>
          </w:p>
          <w:p w14:paraId="23677A33" w14:textId="77777777" w:rsidR="00784676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D8834D" w14:textId="5EAF0916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10/09/25</w:t>
            </w:r>
          </w:p>
          <w:p w14:paraId="22190B53" w14:textId="59488E6E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11/09/25</w:t>
            </w:r>
          </w:p>
          <w:p w14:paraId="6ED40B66" w14:textId="050CA547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12/09/25</w:t>
            </w:r>
          </w:p>
          <w:p w14:paraId="4F93C3C0" w14:textId="110A6F64" w:rsidR="0042668F" w:rsidRDefault="0042668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15/09/25</w:t>
            </w:r>
          </w:p>
          <w:p w14:paraId="78AE4F9B" w14:textId="0BB1C62D" w:rsidR="0042668F" w:rsidRPr="00C92F5C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16/09/25</w:t>
            </w:r>
          </w:p>
          <w:p w14:paraId="7C4EED1D" w14:textId="227A40B2" w:rsidR="0042668F" w:rsidRDefault="0042668F" w:rsidP="00784676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 w:rsidRPr="00C92F5C">
              <w:rPr>
                <w:rFonts w:ascii="Montserrat" w:hAnsi="Montserrat" w:cs="Arial"/>
                <w:b/>
                <w:bCs/>
                <w:lang w:val="en-US"/>
              </w:rPr>
              <w:t>FESTIVO</w:t>
            </w:r>
          </w:p>
          <w:p w14:paraId="67B501D2" w14:textId="620EA359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17/09/25</w:t>
            </w:r>
          </w:p>
          <w:p w14:paraId="409168E3" w14:textId="1944644C" w:rsidR="00C92F5C" w:rsidRP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92F5C">
              <w:rPr>
                <w:rFonts w:ascii="Montserrat" w:hAnsi="Montserrat" w:cs="Arial"/>
                <w:lang w:val="en-US"/>
              </w:rPr>
              <w:t>18/09/25</w:t>
            </w:r>
          </w:p>
          <w:p w14:paraId="53C7B936" w14:textId="41E3DB46" w:rsidR="00343570" w:rsidRPr="00C92F5C" w:rsidRDefault="00C92F5C" w:rsidP="00784676">
            <w:pPr>
              <w:jc w:val="center"/>
              <w:rPr>
                <w:rFonts w:ascii="Montserrat" w:hAnsi="Montserrat" w:cs="Arial"/>
                <w:bCs/>
                <w:sz w:val="24"/>
                <w:szCs w:val="28"/>
                <w:lang w:val="en-US"/>
              </w:rPr>
            </w:pPr>
            <w:r w:rsidRPr="00C92F5C">
              <w:rPr>
                <w:rFonts w:ascii="Montserrat" w:hAnsi="Montserrat" w:cs="Arial"/>
                <w:bCs/>
                <w:szCs w:val="22"/>
                <w:lang w:val="en-US"/>
              </w:rPr>
              <w:t>19/09/25</w:t>
            </w:r>
          </w:p>
        </w:tc>
        <w:tc>
          <w:tcPr>
            <w:tcW w:w="2820" w:type="dxa"/>
            <w:shd w:val="clear" w:color="auto" w:fill="auto"/>
          </w:tcPr>
          <w:p w14:paraId="3E3AEEC8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4.3 Aparición de la turbina.</w:t>
            </w:r>
          </w:p>
          <w:p w14:paraId="75E7486B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44D221F0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4.4 Motores de combustión interna.</w:t>
            </w:r>
          </w:p>
          <w:p w14:paraId="4C6CD1C6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0F5729E8" w14:textId="77777777" w:rsidR="0018302B" w:rsidRPr="00CF6071" w:rsidRDefault="0018302B" w:rsidP="006F767A">
            <w:pPr>
              <w:jc w:val="both"/>
              <w:rPr>
                <w:rFonts w:ascii="Montserrat" w:hAnsi="Montserrat" w:cs="Arial"/>
              </w:rPr>
            </w:pPr>
          </w:p>
          <w:p w14:paraId="1DEF63E1" w14:textId="77777777" w:rsidR="00343570" w:rsidRPr="00CF6071" w:rsidRDefault="00343570" w:rsidP="006F767A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4.5 Propulsión eléctrica.</w:t>
            </w:r>
          </w:p>
          <w:p w14:paraId="03D763DE" w14:textId="77777777" w:rsidR="00A70B19" w:rsidRPr="00CF6071" w:rsidRDefault="00A70B19" w:rsidP="006F767A">
            <w:pPr>
              <w:jc w:val="both"/>
              <w:rPr>
                <w:rFonts w:ascii="Montserrat" w:hAnsi="Montserrat" w:cs="Arial"/>
              </w:rPr>
            </w:pPr>
          </w:p>
          <w:p w14:paraId="791EE6CE" w14:textId="77777777" w:rsidR="00A70B19" w:rsidRPr="00CF6071" w:rsidRDefault="00A70B19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1895EA7" w14:textId="77777777" w:rsidR="00B87DE5" w:rsidRPr="00CF6071" w:rsidRDefault="00B87DE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E010335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7E50098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546FE7" w14:textId="77777777" w:rsidR="002C77B0" w:rsidRPr="00CF6071" w:rsidRDefault="002C77B0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55E2F5" w14:textId="77777777" w:rsidR="002D7005" w:rsidRPr="00CF6071" w:rsidRDefault="002D7005" w:rsidP="0034357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14:paraId="62F0BC86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Inicio:</w:t>
            </w:r>
          </w:p>
          <w:p w14:paraId="487D53B2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 docente describe el desarrollo de la propulsión de los buques y su constante evolución tecnológica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0B00A68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</w:p>
          <w:p w14:paraId="3301AB90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Desarrollo:</w:t>
            </w:r>
          </w:p>
          <w:p w14:paraId="6F574443" w14:textId="0CEC5940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El docente abordara tema </w:t>
            </w:r>
            <w:r w:rsidR="00AA02E1" w:rsidRPr="00DA0397">
              <w:rPr>
                <w:rFonts w:ascii="Montserrat" w:hAnsi="Montserrat"/>
              </w:rPr>
              <w:t>a fin de que</w:t>
            </w:r>
            <w:r w:rsidRPr="00DA0397">
              <w:rPr>
                <w:rFonts w:ascii="Montserrat" w:hAnsi="Montserrat"/>
              </w:rPr>
              <w:t xml:space="preserve"> los </w:t>
            </w:r>
            <w:r w:rsidR="003D5FA5" w:rsidRPr="00DA0397">
              <w:rPr>
                <w:rFonts w:ascii="Montserrat" w:hAnsi="Montserrat"/>
              </w:rPr>
              <w:t>estudiantes apliquen</w:t>
            </w:r>
            <w:r w:rsidR="001033B7" w:rsidRPr="00DA0397">
              <w:rPr>
                <w:rFonts w:ascii="Montserrat" w:hAnsi="Montserrat"/>
              </w:rPr>
              <w:t xml:space="preserve"> investigación</w:t>
            </w:r>
            <w:r w:rsidRPr="00DA0397">
              <w:rPr>
                <w:rFonts w:ascii="Montserrat" w:hAnsi="Montserrat"/>
              </w:rPr>
              <w:t xml:space="preserve"> del </w:t>
            </w:r>
            <w:r w:rsidRPr="00DA0397">
              <w:rPr>
                <w:rFonts w:ascii="Montserrat" w:hAnsi="Montserrat" w:cs="Arial"/>
              </w:rPr>
              <w:t>Desarrollo de la propulsión Naval</w:t>
            </w:r>
            <w:r w:rsidR="006E0BBA" w:rsidRPr="00DA0397">
              <w:rPr>
                <w:rFonts w:ascii="Montserrat" w:hAnsi="Montserrat" w:cs="Arial"/>
              </w:rPr>
              <w:t>.</w:t>
            </w:r>
          </w:p>
          <w:p w14:paraId="01E29EB4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El/la estudiante diseña organizadores gráficos sobre ventajas y desventajas de los sistemas de propulsión</w:t>
            </w:r>
            <w:r w:rsidR="006E0BBA" w:rsidRPr="00DA0397">
              <w:rPr>
                <w:rFonts w:ascii="Montserrat" w:hAnsi="Montserrat"/>
              </w:rPr>
              <w:t>.</w:t>
            </w:r>
          </w:p>
          <w:p w14:paraId="6DEF0347" w14:textId="77777777" w:rsidR="006E0BBA" w:rsidRPr="00DA0397" w:rsidRDefault="006E0BBA" w:rsidP="00343570">
            <w:pPr>
              <w:jc w:val="both"/>
              <w:rPr>
                <w:rFonts w:ascii="Montserrat" w:hAnsi="Montserrat"/>
              </w:rPr>
            </w:pPr>
          </w:p>
          <w:p w14:paraId="055DBB3A" w14:textId="77777777" w:rsidR="00343570" w:rsidRPr="00DA0397" w:rsidRDefault="00343570" w:rsidP="00343570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>Cierre:</w:t>
            </w:r>
          </w:p>
          <w:p w14:paraId="77E450FF" w14:textId="77777777" w:rsidR="008E2B4C" w:rsidRPr="00DA0397" w:rsidRDefault="00343570" w:rsidP="00784676">
            <w:pPr>
              <w:jc w:val="both"/>
              <w:rPr>
                <w:rFonts w:ascii="Montserrat" w:hAnsi="Montserrat"/>
              </w:rPr>
            </w:pPr>
            <w:r w:rsidRPr="00DA0397">
              <w:rPr>
                <w:rFonts w:ascii="Montserrat" w:hAnsi="Montserrat"/>
              </w:rPr>
              <w:t xml:space="preserve">Retroalimentación docente de los temas abordados para identificar </w:t>
            </w:r>
            <w:r w:rsidRPr="00DA0397">
              <w:rPr>
                <w:rFonts w:ascii="Montserrat" w:hAnsi="Montserrat"/>
              </w:rPr>
              <w:lastRenderedPageBreak/>
              <w:t xml:space="preserve">los aprendizajes del estudiante en </w:t>
            </w:r>
            <w:r w:rsidR="00D87552" w:rsidRPr="00DA0397">
              <w:rPr>
                <w:rFonts w:ascii="Montserrat" w:hAnsi="Montserrat"/>
              </w:rPr>
              <w:t>línea.</w:t>
            </w:r>
          </w:p>
        </w:tc>
        <w:tc>
          <w:tcPr>
            <w:tcW w:w="2109" w:type="dxa"/>
            <w:shd w:val="clear" w:color="auto" w:fill="auto"/>
          </w:tcPr>
          <w:p w14:paraId="40B0FA89" w14:textId="0B8C9533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lastRenderedPageBreak/>
              <w:t>Laptop</w:t>
            </w:r>
          </w:p>
          <w:p w14:paraId="60883F72" w14:textId="7777777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Presentación en Video</w:t>
            </w:r>
          </w:p>
          <w:p w14:paraId="4BB89915" w14:textId="2A44E5C7" w:rsidR="00343570" w:rsidRPr="00AA02E1" w:rsidRDefault="00343570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 xml:space="preserve">imágenes videos </w:t>
            </w:r>
          </w:p>
          <w:p w14:paraId="03D59DB0" w14:textId="77777777" w:rsidR="00343570" w:rsidRPr="00AA02E1" w:rsidRDefault="00AF3846" w:rsidP="00AA02E1">
            <w:pPr>
              <w:pStyle w:val="Prrafodelista"/>
              <w:numPr>
                <w:ilvl w:val="0"/>
                <w:numId w:val="30"/>
              </w:numPr>
              <w:jc w:val="center"/>
              <w:rPr>
                <w:rFonts w:ascii="Montserrat" w:hAnsi="Montserrat" w:cs="Arial"/>
              </w:rPr>
            </w:pPr>
            <w:r w:rsidRPr="00AA02E1">
              <w:rPr>
                <w:rFonts w:ascii="Montserrat" w:hAnsi="Montserrat" w:cs="Arial"/>
              </w:rPr>
              <w:t>Presencial</w:t>
            </w:r>
          </w:p>
          <w:p w14:paraId="350F215C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</w:rPr>
            </w:pPr>
          </w:p>
          <w:p w14:paraId="207F97A5" w14:textId="77777777" w:rsidR="003924F5" w:rsidRPr="00CF6071" w:rsidRDefault="003924F5" w:rsidP="0034357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005" w:type="dxa"/>
            <w:shd w:val="clear" w:color="auto" w:fill="auto"/>
          </w:tcPr>
          <w:p w14:paraId="17CE78CB" w14:textId="3B064B38" w:rsidR="003924F5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Participación del estudiante.</w:t>
            </w:r>
          </w:p>
          <w:p w14:paraId="66FCCD19" w14:textId="77777777" w:rsidR="003924F5" w:rsidRPr="00CF6071" w:rsidRDefault="003924F5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56" w:type="dxa"/>
            <w:shd w:val="clear" w:color="auto" w:fill="auto"/>
          </w:tcPr>
          <w:p w14:paraId="0FA769EB" w14:textId="29720353" w:rsidR="00343570" w:rsidRPr="00AA02E1" w:rsidRDefault="00AA02E1" w:rsidP="00AA02E1">
            <w:pPr>
              <w:jc w:val="center"/>
              <w:rPr>
                <w:rFonts w:ascii="Montserrat" w:hAnsi="Montserrat" w:cs="Arial"/>
                <w:bCs/>
              </w:rPr>
            </w:pPr>
            <w:r w:rsidRPr="00AA02E1">
              <w:rPr>
                <w:rFonts w:ascii="Montserrat" w:hAnsi="Montserrat" w:cs="Arial"/>
                <w:bCs/>
              </w:rPr>
              <w:t>N/A</w:t>
            </w:r>
          </w:p>
        </w:tc>
      </w:tr>
      <w:tr w:rsidR="000C195C" w:rsidRPr="00CF6071" w14:paraId="6635DE53" w14:textId="77777777" w:rsidTr="00262B98">
        <w:tc>
          <w:tcPr>
            <w:tcW w:w="14616" w:type="dxa"/>
            <w:gridSpan w:val="6"/>
            <w:shd w:val="clear" w:color="auto" w:fill="D9D9D9"/>
          </w:tcPr>
          <w:p w14:paraId="5159343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49BD52AD" w14:textId="77777777" w:rsidTr="00262B98">
        <w:tc>
          <w:tcPr>
            <w:tcW w:w="14616" w:type="dxa"/>
            <w:gridSpan w:val="6"/>
            <w:shd w:val="clear" w:color="auto" w:fill="auto"/>
          </w:tcPr>
          <w:p w14:paraId="3B9F120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6082BA3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22F4BA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3B76979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A36097" w14:textId="77777777" w:rsidR="000C195C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14D5EA55" w14:textId="77777777" w:rsidTr="00262B98">
        <w:tc>
          <w:tcPr>
            <w:tcW w:w="14616" w:type="dxa"/>
            <w:gridSpan w:val="6"/>
            <w:shd w:val="clear" w:color="auto" w:fill="D9D9D9"/>
          </w:tcPr>
          <w:p w14:paraId="7F199E2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210E80BD" w14:textId="77777777" w:rsidTr="00262B98">
        <w:tc>
          <w:tcPr>
            <w:tcW w:w="14616" w:type="dxa"/>
            <w:gridSpan w:val="6"/>
            <w:shd w:val="clear" w:color="auto" w:fill="auto"/>
          </w:tcPr>
          <w:p w14:paraId="1D74B348" w14:textId="77777777" w:rsidR="000C195C" w:rsidRPr="00CF6071" w:rsidRDefault="000C195C" w:rsidP="006F76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3AB6C7C1" w14:textId="77777777" w:rsidTr="00262B98">
        <w:tc>
          <w:tcPr>
            <w:tcW w:w="14616" w:type="dxa"/>
            <w:gridSpan w:val="6"/>
            <w:shd w:val="clear" w:color="auto" w:fill="D9D9D9"/>
          </w:tcPr>
          <w:p w14:paraId="446D93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48A1FD9" w14:textId="77777777" w:rsidTr="00262B98">
        <w:tc>
          <w:tcPr>
            <w:tcW w:w="14616" w:type="dxa"/>
            <w:gridSpan w:val="6"/>
            <w:shd w:val="clear" w:color="auto" w:fill="auto"/>
          </w:tcPr>
          <w:p w14:paraId="312005C5" w14:textId="77777777" w:rsidR="000C195C" w:rsidRPr="00CF6071" w:rsidRDefault="000C195C" w:rsidP="00D21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1F49409" w14:textId="77777777" w:rsidR="00D21026" w:rsidRPr="00CF6071" w:rsidRDefault="00D21026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66C5BF0E" w14:textId="77777777" w:rsidTr="00262B98">
        <w:tc>
          <w:tcPr>
            <w:tcW w:w="7196" w:type="dxa"/>
            <w:shd w:val="clear" w:color="auto" w:fill="D9D9D9"/>
          </w:tcPr>
          <w:p w14:paraId="0EDFECB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3F8830D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75C09482" w14:textId="77777777" w:rsidTr="00262B98">
        <w:tc>
          <w:tcPr>
            <w:tcW w:w="7196" w:type="dxa"/>
            <w:shd w:val="clear" w:color="auto" w:fill="auto"/>
          </w:tcPr>
          <w:p w14:paraId="4B3F62F6" w14:textId="77777777" w:rsidR="00593705" w:rsidRPr="00CF6071" w:rsidRDefault="00593705" w:rsidP="00593705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5.  Dimensiones y elementos del Buque</w:t>
            </w:r>
          </w:p>
          <w:p w14:paraId="59C46044" w14:textId="77777777" w:rsidR="000C195C" w:rsidRPr="00CF6071" w:rsidRDefault="000C195C" w:rsidP="0059370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DADF5EE" w14:textId="4BC32B11" w:rsidR="00FE3835" w:rsidRPr="00CF6071" w:rsidRDefault="00EB7ADC" w:rsidP="006F767A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Describe e</w:t>
            </w:r>
            <w:r w:rsidR="00FE3835" w:rsidRPr="00CF6071">
              <w:rPr>
                <w:rFonts w:ascii="Montserrat" w:hAnsi="Montserrat" w:cs="Arial"/>
              </w:rPr>
              <w:t xml:space="preserve">  identifica  los  elementos  de  un  buque, mediante  el  uso  de  planos,  diagramas  o  modelos  a escala  de  </w:t>
            </w:r>
            <w:r w:rsidR="003D5FA5" w:rsidRPr="00CF6071">
              <w:rPr>
                <w:rFonts w:ascii="Montserrat" w:hAnsi="Montserrat" w:cs="Arial"/>
              </w:rPr>
              <w:t>embarcaciones mercantes</w:t>
            </w:r>
            <w:r w:rsidR="00FE3835" w:rsidRPr="00CF6071">
              <w:rPr>
                <w:rFonts w:ascii="Montserrat" w:hAnsi="Montserrat" w:cs="Arial"/>
              </w:rPr>
              <w:t>,  para  conocer  su nomenclatura</w:t>
            </w:r>
            <w:r w:rsidR="00DA0397">
              <w:rPr>
                <w:rFonts w:ascii="Montserrat" w:hAnsi="Montserrat" w:cs="Arial"/>
              </w:rPr>
              <w:t>.</w:t>
            </w:r>
          </w:p>
        </w:tc>
      </w:tr>
      <w:tr w:rsidR="000C195C" w:rsidRPr="00CF6071" w14:paraId="23117737" w14:textId="77777777" w:rsidTr="00262B98">
        <w:tc>
          <w:tcPr>
            <w:tcW w:w="7196" w:type="dxa"/>
            <w:shd w:val="clear" w:color="auto" w:fill="D9D9D9"/>
          </w:tcPr>
          <w:p w14:paraId="780E326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3B0073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E3835" w:rsidRPr="00CF6071" w14:paraId="209858DA" w14:textId="77777777" w:rsidTr="00262B98">
        <w:tc>
          <w:tcPr>
            <w:tcW w:w="7196" w:type="dxa"/>
            <w:shd w:val="clear" w:color="auto" w:fill="auto"/>
          </w:tcPr>
          <w:p w14:paraId="70172F3A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Domina el lenguaje utilizado en la actividad marítima</w:t>
            </w:r>
          </w:p>
          <w:p w14:paraId="447BB16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585123C4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el vocabulario técnico, en español e inglés, utilizando en la actividad marítima.</w:t>
            </w:r>
          </w:p>
          <w:p w14:paraId="3BD5F942" w14:textId="77777777" w:rsidR="00FE3835" w:rsidRPr="00CF6071" w:rsidRDefault="00FE3835" w:rsidP="00FE3835">
            <w:pPr>
              <w:jc w:val="both"/>
              <w:rPr>
                <w:rFonts w:ascii="Montserrat" w:hAnsi="Montserrat" w:cs="Arial"/>
              </w:rPr>
            </w:pPr>
          </w:p>
          <w:p w14:paraId="1AC837C3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0E100511" w14:textId="77777777" w:rsidR="00FE3835" w:rsidRPr="00CF6071" w:rsidRDefault="003D5FA5" w:rsidP="00FE3835">
            <w:pPr>
              <w:pStyle w:val="Prrafodelista"/>
              <w:numPr>
                <w:ilvl w:val="0"/>
                <w:numId w:val="23"/>
              </w:numPr>
              <w:ind w:left="172" w:hanging="283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179F0CC2" w14:textId="77777777" w:rsidR="00FE3835" w:rsidRPr="00CF6071" w:rsidRDefault="00FE3835" w:rsidP="00FE3835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4BB92F10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1A4F68AF" w14:textId="77777777" w:rsidR="00FE3835" w:rsidRPr="00CF6071" w:rsidRDefault="00FE3835" w:rsidP="00FE3835">
            <w:pPr>
              <w:pStyle w:val="Prrafodelista"/>
              <w:numPr>
                <w:ilvl w:val="0"/>
                <w:numId w:val="23"/>
              </w:numPr>
              <w:ind w:left="172" w:hanging="17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736FBC51" w14:textId="77777777" w:rsidR="00FE3835" w:rsidRPr="006D2F48" w:rsidRDefault="00FE3835" w:rsidP="006D2F48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FE3835" w:rsidRPr="00CF6071" w14:paraId="72723064" w14:textId="77777777" w:rsidTr="00262B98">
        <w:tc>
          <w:tcPr>
            <w:tcW w:w="14567" w:type="dxa"/>
            <w:gridSpan w:val="2"/>
            <w:shd w:val="clear" w:color="auto" w:fill="D9D9D9"/>
          </w:tcPr>
          <w:p w14:paraId="0F956C8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E3835" w:rsidRPr="00CF6071" w14:paraId="0627BC5A" w14:textId="77777777" w:rsidTr="00262B98">
        <w:tc>
          <w:tcPr>
            <w:tcW w:w="14567" w:type="dxa"/>
            <w:gridSpan w:val="2"/>
            <w:shd w:val="clear" w:color="auto" w:fill="auto"/>
          </w:tcPr>
          <w:p w14:paraId="21B75DF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29DC83F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4A17CCBD" w14:textId="77777777" w:rsidR="00FE3835" w:rsidRPr="00DA0397" w:rsidRDefault="00FE3835" w:rsidP="00FE3835">
            <w:pPr>
              <w:rPr>
                <w:rFonts w:ascii="Montserrat" w:hAnsi="Montserrat" w:cs="Arial"/>
                <w:szCs w:val="22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0E163CD0" w14:textId="77777777" w:rsidR="00FE3835" w:rsidRPr="00DA0397" w:rsidRDefault="00FE3835" w:rsidP="00FE3835">
            <w:pPr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2"/>
              </w:rPr>
              <w:t>Estrategias demostrativas</w:t>
            </w:r>
          </w:p>
        </w:tc>
      </w:tr>
      <w:tr w:rsidR="00FE3835" w:rsidRPr="00CF6071" w14:paraId="443FC678" w14:textId="77777777" w:rsidTr="00262B98">
        <w:tc>
          <w:tcPr>
            <w:tcW w:w="14567" w:type="dxa"/>
            <w:gridSpan w:val="2"/>
            <w:shd w:val="clear" w:color="auto" w:fill="D9D9D9"/>
          </w:tcPr>
          <w:p w14:paraId="3D71726E" w14:textId="77777777" w:rsidR="00FE3835" w:rsidRPr="00CF6071" w:rsidRDefault="00FE3835" w:rsidP="00FE383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E3835" w:rsidRPr="00CF6071" w14:paraId="769A9AA7" w14:textId="77777777" w:rsidTr="00262B98">
        <w:tc>
          <w:tcPr>
            <w:tcW w:w="14567" w:type="dxa"/>
            <w:gridSpan w:val="2"/>
            <w:shd w:val="clear" w:color="auto" w:fill="auto"/>
          </w:tcPr>
          <w:p w14:paraId="5DADC1A2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Lluvia de ideas</w:t>
            </w:r>
          </w:p>
          <w:p w14:paraId="6DEA4E19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Técnica expositiva</w:t>
            </w:r>
          </w:p>
          <w:p w14:paraId="50C304A6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4963FFA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>Reporte</w:t>
            </w:r>
          </w:p>
          <w:p w14:paraId="73213455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t xml:space="preserve">Investigación </w:t>
            </w:r>
          </w:p>
          <w:p w14:paraId="5BE18AE7" w14:textId="77777777" w:rsidR="00FE3835" w:rsidRPr="00DA0397" w:rsidRDefault="00FE3835" w:rsidP="00FE383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A0397">
              <w:rPr>
                <w:rFonts w:ascii="Montserrat" w:hAnsi="Montserrat" w:cs="Arial"/>
                <w:szCs w:val="28"/>
              </w:rPr>
              <w:lastRenderedPageBreak/>
              <w:t xml:space="preserve">Dialogo discusión </w:t>
            </w:r>
          </w:p>
        </w:tc>
      </w:tr>
    </w:tbl>
    <w:p w14:paraId="676275E3" w14:textId="77777777" w:rsidR="00C92F5C" w:rsidRPr="00CF6071" w:rsidRDefault="00C92F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9"/>
        <w:gridCol w:w="2255"/>
        <w:gridCol w:w="4553"/>
        <w:gridCol w:w="1810"/>
        <w:gridCol w:w="2016"/>
        <w:gridCol w:w="2443"/>
      </w:tblGrid>
      <w:tr w:rsidR="000C195C" w:rsidRPr="00CF6071" w14:paraId="42517914" w14:textId="77777777" w:rsidTr="00EB7ADC">
        <w:trPr>
          <w:trHeight w:val="20"/>
        </w:trPr>
        <w:tc>
          <w:tcPr>
            <w:tcW w:w="1539" w:type="dxa"/>
            <w:shd w:val="clear" w:color="auto" w:fill="D9D9D9"/>
            <w:vAlign w:val="center"/>
          </w:tcPr>
          <w:p w14:paraId="45C67708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255" w:type="dxa"/>
            <w:shd w:val="clear" w:color="auto" w:fill="D9D9D9"/>
            <w:vAlign w:val="center"/>
          </w:tcPr>
          <w:p w14:paraId="69D14E90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DBFD04B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553" w:type="dxa"/>
            <w:shd w:val="clear" w:color="auto" w:fill="D9D9D9"/>
            <w:vAlign w:val="center"/>
          </w:tcPr>
          <w:p w14:paraId="62A688E3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9DE5CC9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9A4936" w14:textId="2310FF13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6" w:type="dxa"/>
            <w:shd w:val="clear" w:color="auto" w:fill="D9D9D9"/>
            <w:vAlign w:val="center"/>
          </w:tcPr>
          <w:p w14:paraId="03F76D52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43" w:type="dxa"/>
            <w:shd w:val="clear" w:color="auto" w:fill="D9D9D9"/>
            <w:vAlign w:val="center"/>
          </w:tcPr>
          <w:p w14:paraId="462987F4" w14:textId="77777777" w:rsidR="000C195C" w:rsidRPr="00CF6071" w:rsidRDefault="000C195C" w:rsidP="00EB7A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B7F06" w:rsidRPr="00CF6071" w14:paraId="43CFAA1E" w14:textId="77777777" w:rsidTr="00784676">
        <w:trPr>
          <w:trHeight w:val="20"/>
        </w:trPr>
        <w:tc>
          <w:tcPr>
            <w:tcW w:w="1539" w:type="dxa"/>
            <w:shd w:val="clear" w:color="auto" w:fill="auto"/>
          </w:tcPr>
          <w:p w14:paraId="4A9EBB26" w14:textId="77777777" w:rsidR="007F3BB7" w:rsidRPr="00784676" w:rsidRDefault="00F34788" w:rsidP="00B42074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5</w:t>
            </w:r>
            <w:r w:rsidR="008D37CC" w:rsidRPr="00784676">
              <w:rPr>
                <w:rFonts w:ascii="Montserrat" w:hAnsi="Montserrat" w:cs="Arial"/>
                <w:lang w:val="en-US"/>
              </w:rPr>
              <w:t xml:space="preserve"> </w:t>
            </w:r>
            <w:r w:rsidR="003B7F06" w:rsidRPr="00784676">
              <w:rPr>
                <w:rFonts w:ascii="Montserrat" w:hAnsi="Montserrat" w:cs="Arial"/>
                <w:lang w:val="en-US"/>
              </w:rPr>
              <w:t>sesiones</w:t>
            </w:r>
          </w:p>
          <w:p w14:paraId="467E7433" w14:textId="77777777" w:rsidR="003B7F06" w:rsidRPr="00784676" w:rsidRDefault="00A70B19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784676">
              <w:rPr>
                <w:rFonts w:ascii="Montserrat" w:hAnsi="Montserrat" w:cs="Arial"/>
                <w:lang w:val="en-US"/>
              </w:rPr>
              <w:t xml:space="preserve"> </w:t>
            </w:r>
          </w:p>
          <w:p w14:paraId="4056D547" w14:textId="54B0D286" w:rsid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22/09/25</w:t>
            </w:r>
          </w:p>
          <w:p w14:paraId="1485F2BF" w14:textId="566AEE89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23/09/25</w:t>
            </w:r>
          </w:p>
          <w:p w14:paraId="48B708F2" w14:textId="6DAB3B61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24/09/25</w:t>
            </w:r>
          </w:p>
          <w:p w14:paraId="123BDDD8" w14:textId="429B5F4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25/09/25</w:t>
            </w:r>
          </w:p>
          <w:p w14:paraId="547574D4" w14:textId="6A8446FD" w:rsidR="00C92F5C" w:rsidRPr="00784676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26/09/25</w:t>
            </w:r>
          </w:p>
          <w:p w14:paraId="5E40D39E" w14:textId="77777777" w:rsidR="002D7005" w:rsidRPr="00784676" w:rsidRDefault="002D7005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8033188" w14:textId="77777777" w:rsidR="0049693F" w:rsidRPr="00784676" w:rsidRDefault="0049693F" w:rsidP="00061DAF">
            <w:pPr>
              <w:rPr>
                <w:rFonts w:ascii="Montserrat" w:hAnsi="Montserrat" w:cs="Arial"/>
                <w:lang w:val="en-US"/>
              </w:rPr>
            </w:pPr>
          </w:p>
          <w:p w14:paraId="2D902625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0E14171C" w14:textId="77777777" w:rsidR="003B7F06" w:rsidRPr="00784676" w:rsidRDefault="003B7F06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3C75375" w14:textId="77777777" w:rsidR="003B7F06" w:rsidRPr="00784676" w:rsidRDefault="003B7F06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255" w:type="dxa"/>
            <w:shd w:val="clear" w:color="auto" w:fill="auto"/>
          </w:tcPr>
          <w:p w14:paraId="00D97185" w14:textId="77777777" w:rsidR="003B7F06" w:rsidRPr="00784676" w:rsidRDefault="003D5FA5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  <w:b/>
              </w:rPr>
              <w:t>5 Dimensiones</w:t>
            </w:r>
            <w:r w:rsidR="003B7F06" w:rsidRPr="00784676">
              <w:rPr>
                <w:rFonts w:ascii="Montserrat" w:hAnsi="Montserrat" w:cs="Arial"/>
                <w:b/>
              </w:rPr>
              <w:t xml:space="preserve"> y elementos del Buque</w:t>
            </w:r>
          </w:p>
          <w:p w14:paraId="30E4AFC4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5037D1BD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5.1 Definición de buque.</w:t>
            </w:r>
          </w:p>
          <w:p w14:paraId="08761558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351D8C5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5.2 Dimensiones principales del buque.</w:t>
            </w:r>
          </w:p>
          <w:p w14:paraId="499CAD82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1AB922E7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5.3 Nomenclatura del buque.</w:t>
            </w:r>
          </w:p>
          <w:p w14:paraId="4B7CC71E" w14:textId="77777777" w:rsidR="001C0184" w:rsidRPr="00784676" w:rsidRDefault="001C0184" w:rsidP="006F767A">
            <w:pPr>
              <w:jc w:val="both"/>
              <w:rPr>
                <w:rFonts w:ascii="Montserrat" w:hAnsi="Montserrat" w:cs="Arial"/>
              </w:rPr>
            </w:pPr>
          </w:p>
          <w:p w14:paraId="0CEFA384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  <w:r w:rsidRPr="00784676">
              <w:rPr>
                <w:rFonts w:ascii="Montserrat" w:hAnsi="Montserrat" w:cs="Arial"/>
              </w:rPr>
              <w:t>5.4 Interpretación del comportamiento en planos.</w:t>
            </w:r>
          </w:p>
          <w:p w14:paraId="6060BBB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7A0E679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A925B0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  <w:p w14:paraId="151780F8" w14:textId="77777777" w:rsidR="003B7F06" w:rsidRPr="00784676" w:rsidRDefault="003B7F06" w:rsidP="006F767A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4553" w:type="dxa"/>
            <w:shd w:val="clear" w:color="auto" w:fill="auto"/>
            <w:vAlign w:val="center"/>
          </w:tcPr>
          <w:p w14:paraId="41BB6E21" w14:textId="77777777" w:rsidR="003B7F06" w:rsidRPr="00784676" w:rsidRDefault="003B7F06" w:rsidP="00CF23EB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Inicio:</w:t>
            </w:r>
          </w:p>
          <w:p w14:paraId="4E7CBF2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Lluvia de ideas </w:t>
            </w:r>
            <w:r w:rsidR="003D5FA5" w:rsidRPr="00784676">
              <w:rPr>
                <w:rFonts w:ascii="Montserrat" w:hAnsi="Montserrat"/>
              </w:rPr>
              <w:t>del tema</w:t>
            </w:r>
            <w:r w:rsidRPr="00784676">
              <w:rPr>
                <w:rFonts w:ascii="Montserrat" w:hAnsi="Montserrat"/>
              </w:rPr>
              <w:t xml:space="preserve"> que se abordaran en la sesión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22BD3858" w14:textId="77777777" w:rsidR="006E0BBA" w:rsidRPr="00784676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50275C43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Desarrollo:</w:t>
            </w:r>
          </w:p>
          <w:p w14:paraId="7C0C8F7D" w14:textId="2048DDDD" w:rsidR="00DA0397" w:rsidRPr="00784676" w:rsidRDefault="003B7F06" w:rsidP="006E0BBA">
            <w:pPr>
              <w:jc w:val="both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/>
              </w:rPr>
              <w:t xml:space="preserve">El docente </w:t>
            </w:r>
            <w:r w:rsidR="003D5FA5" w:rsidRPr="00784676">
              <w:rPr>
                <w:rFonts w:ascii="Montserrat" w:hAnsi="Montserrat"/>
              </w:rPr>
              <w:t>dará explicación</w:t>
            </w:r>
            <w:r w:rsidR="00D6595C" w:rsidRPr="00784676">
              <w:rPr>
                <w:rFonts w:ascii="Montserrat" w:hAnsi="Montserrat"/>
              </w:rPr>
              <w:t xml:space="preserve"> del tema a fin de que los alumno</w:t>
            </w:r>
            <w:r w:rsidR="00DA0397" w:rsidRPr="00784676">
              <w:rPr>
                <w:rFonts w:ascii="Montserrat" w:hAnsi="Montserrat"/>
              </w:rPr>
              <w:t>s ef</w:t>
            </w:r>
            <w:r w:rsidR="00FE3835" w:rsidRPr="00784676">
              <w:rPr>
                <w:rFonts w:ascii="Montserrat" w:hAnsi="Montserrat"/>
              </w:rPr>
              <w:t>ectúen</w:t>
            </w:r>
            <w:r w:rsidR="00DA0397" w:rsidRPr="00784676">
              <w:rPr>
                <w:rFonts w:ascii="Montserrat" w:hAnsi="Montserrat"/>
              </w:rPr>
              <w:t xml:space="preserve"> </w:t>
            </w:r>
            <w:r w:rsidR="00D6595C" w:rsidRPr="00784676">
              <w:rPr>
                <w:rFonts w:ascii="Montserrat" w:hAnsi="Montserrat"/>
              </w:rPr>
              <w:t xml:space="preserve">investigación sobre </w:t>
            </w:r>
            <w:r w:rsidR="00226439" w:rsidRPr="00784676">
              <w:rPr>
                <w:rFonts w:ascii="Montserrat" w:hAnsi="Montserrat" w:cs="Arial"/>
              </w:rPr>
              <w:t>Dimensiones y elementos del Buque</w:t>
            </w:r>
            <w:r w:rsidR="00DA0397" w:rsidRPr="00784676">
              <w:rPr>
                <w:rFonts w:ascii="Montserrat" w:hAnsi="Montserrat" w:cs="Arial"/>
              </w:rPr>
              <w:t xml:space="preserve"> </w:t>
            </w:r>
            <w:r w:rsidRPr="00784676">
              <w:rPr>
                <w:rFonts w:ascii="Montserrat" w:hAnsi="Montserrat" w:cs="Arial"/>
              </w:rPr>
              <w:t>investigando sus funciones y alcances, para su eficiente aplicación.</w:t>
            </w:r>
          </w:p>
          <w:p w14:paraId="07B7308B" w14:textId="26743789" w:rsidR="00D41ACF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El docente expone la </w:t>
            </w:r>
            <w:r w:rsidR="003D5FA5" w:rsidRPr="00784676">
              <w:rPr>
                <w:rFonts w:ascii="Montserrat" w:hAnsi="Montserrat"/>
              </w:rPr>
              <w:t>nomenclatura del</w:t>
            </w:r>
            <w:r w:rsidRPr="00784676">
              <w:rPr>
                <w:rFonts w:ascii="Montserrat" w:hAnsi="Montserrat"/>
              </w:rPr>
              <w:t xml:space="preserve"> buque.</w:t>
            </w:r>
          </w:p>
          <w:p w14:paraId="19CDEE4F" w14:textId="77777777" w:rsidR="00025A7B" w:rsidRPr="00784676" w:rsidRDefault="00025A7B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El docente y el estudiante interpretan las dimensiones del buque en planos en dialogo-discusión</w:t>
            </w:r>
          </w:p>
          <w:p w14:paraId="0C3C0DD1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</w:p>
          <w:p w14:paraId="76EAB87B" w14:textId="77777777" w:rsidR="003B7F06" w:rsidRPr="00784676" w:rsidRDefault="003B7F06" w:rsidP="006E0BBA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>Cierre:</w:t>
            </w:r>
          </w:p>
          <w:p w14:paraId="25B4314F" w14:textId="77777777" w:rsidR="003B7F06" w:rsidRPr="00784676" w:rsidRDefault="003B7F06" w:rsidP="00A70B19">
            <w:pPr>
              <w:jc w:val="both"/>
              <w:rPr>
                <w:rFonts w:ascii="Montserrat" w:hAnsi="Montserrat"/>
              </w:rPr>
            </w:pPr>
            <w:r w:rsidRPr="00784676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784676">
              <w:rPr>
                <w:rFonts w:ascii="Montserrat" w:hAnsi="Montserrat"/>
              </w:rPr>
              <w:t>línea</w:t>
            </w:r>
            <w:r w:rsidR="006E0BBA" w:rsidRPr="00784676">
              <w:rPr>
                <w:rFonts w:ascii="Montserrat" w:hAnsi="Montserrat"/>
              </w:rPr>
              <w:t>.</w:t>
            </w:r>
          </w:p>
          <w:p w14:paraId="0CD46976" w14:textId="77777777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</w:p>
          <w:p w14:paraId="4BDE8B77" w14:textId="0FD9D262" w:rsidR="00784676" w:rsidRPr="00784676" w:rsidRDefault="00784676" w:rsidP="00A70B19">
            <w:pPr>
              <w:jc w:val="both"/>
              <w:rPr>
                <w:rFonts w:ascii="Montserrat" w:hAnsi="Montserrat"/>
              </w:rPr>
            </w:pPr>
            <w:r w:rsidRPr="00C92F5C">
              <w:rPr>
                <w:rFonts w:ascii="Montserrat" w:hAnsi="Montserrat"/>
                <w:highlight w:val="yellow"/>
              </w:rPr>
              <w:t>1er evaluación parcial del 2</w:t>
            </w:r>
            <w:r w:rsidR="00C92F5C">
              <w:rPr>
                <w:rFonts w:ascii="Montserrat" w:hAnsi="Montserrat"/>
                <w:highlight w:val="yellow"/>
              </w:rPr>
              <w:t>9 de septiembre</w:t>
            </w:r>
            <w:r w:rsidRPr="00C92F5C">
              <w:rPr>
                <w:rFonts w:ascii="Montserrat" w:hAnsi="Montserrat"/>
                <w:highlight w:val="yellow"/>
              </w:rPr>
              <w:t xml:space="preserve"> al </w:t>
            </w:r>
            <w:r w:rsidR="00C92F5C">
              <w:rPr>
                <w:rFonts w:ascii="Montserrat" w:hAnsi="Montserrat"/>
                <w:highlight w:val="yellow"/>
              </w:rPr>
              <w:t>04</w:t>
            </w:r>
            <w:r w:rsidRPr="00C92F5C">
              <w:rPr>
                <w:rFonts w:ascii="Montserrat" w:hAnsi="Montserrat"/>
                <w:highlight w:val="yellow"/>
              </w:rPr>
              <w:t xml:space="preserve"> de </w:t>
            </w:r>
            <w:r w:rsidR="00C92F5C">
              <w:rPr>
                <w:rFonts w:ascii="Montserrat" w:hAnsi="Montserrat"/>
                <w:highlight w:val="yellow"/>
              </w:rPr>
              <w:t>octubre</w:t>
            </w:r>
            <w:r w:rsidRPr="00C92F5C">
              <w:rPr>
                <w:rFonts w:ascii="Montserrat" w:hAnsi="Montserrat"/>
                <w:highlight w:val="yellow"/>
              </w:rPr>
              <w:t xml:space="preserve"> de 20</w:t>
            </w:r>
            <w:r w:rsidRPr="002E62D4">
              <w:rPr>
                <w:rFonts w:ascii="Montserrat" w:hAnsi="Montserrat"/>
                <w:highlight w:val="yellow"/>
              </w:rPr>
              <w:t>2</w:t>
            </w:r>
            <w:r w:rsidR="00C92F5C" w:rsidRPr="002E62D4">
              <w:rPr>
                <w:rFonts w:ascii="Montserrat" w:hAnsi="Montserrat"/>
                <w:highlight w:val="yellow"/>
              </w:rPr>
              <w:t>5</w:t>
            </w:r>
          </w:p>
        </w:tc>
        <w:tc>
          <w:tcPr>
            <w:tcW w:w="1810" w:type="dxa"/>
            <w:shd w:val="clear" w:color="auto" w:fill="auto"/>
          </w:tcPr>
          <w:p w14:paraId="154188F5" w14:textId="31122602" w:rsidR="003B7F06" w:rsidRPr="00784676" w:rsidRDefault="003B7F06" w:rsidP="002E62D4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Laptop</w:t>
            </w:r>
          </w:p>
          <w:p w14:paraId="0E2FDB79" w14:textId="77777777" w:rsidR="003B7F06" w:rsidRPr="00784676" w:rsidRDefault="003B7F06" w:rsidP="00CF23E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Presentación en Video</w:t>
            </w:r>
          </w:p>
          <w:p w14:paraId="5D037AD6" w14:textId="77777777" w:rsidR="003B7F06" w:rsidRPr="00784676" w:rsidRDefault="003B7F06" w:rsidP="006D2F48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6" w:type="dxa"/>
            <w:shd w:val="clear" w:color="auto" w:fill="auto"/>
          </w:tcPr>
          <w:p w14:paraId="698C4153" w14:textId="77777777" w:rsidR="003B7F06" w:rsidRPr="00784676" w:rsidRDefault="00025A7B" w:rsidP="00025A7B">
            <w:pPr>
              <w:jc w:val="center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Participación del estudiante</w:t>
            </w:r>
          </w:p>
          <w:p w14:paraId="44B30856" w14:textId="77777777" w:rsidR="003B7F06" w:rsidRPr="00784676" w:rsidRDefault="003B7F06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3539666" w14:textId="77777777" w:rsidR="00025A7B" w:rsidRPr="00784676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8BD81A6" w14:textId="77777777" w:rsidR="00025A7B" w:rsidRDefault="00025A7B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7106C9B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0E09D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8F46C1E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8C827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BBBD62C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C627E09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181C6AA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23A87D2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D0D8BA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43E356F1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0F01E9B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403EDD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26CA89C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5581C75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5D10F900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3B557BD3" w14:textId="77777777" w:rsidR="00C92F5C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62AB70BF" w14:textId="77777777" w:rsidR="00C92F5C" w:rsidRPr="00784676" w:rsidRDefault="00C92F5C" w:rsidP="00025A7B">
            <w:pPr>
              <w:jc w:val="center"/>
              <w:rPr>
                <w:rFonts w:ascii="Montserrat" w:hAnsi="Montserrat" w:cs="Arial"/>
                <w:b/>
              </w:rPr>
            </w:pPr>
          </w:p>
          <w:p w14:paraId="792398CA" w14:textId="56FA2875" w:rsidR="00784676" w:rsidRPr="00EB7ADC" w:rsidRDefault="00784676" w:rsidP="00784676">
            <w:pPr>
              <w:tabs>
                <w:tab w:val="left" w:pos="1110"/>
              </w:tabs>
              <w:jc w:val="center"/>
              <w:rPr>
                <w:rFonts w:ascii="Montserrat" w:hAnsi="Montserrat" w:cs="Arial"/>
                <w:highlight w:val="yellow"/>
              </w:rPr>
            </w:pPr>
            <w:r w:rsidRPr="00EB7ADC">
              <w:rPr>
                <w:rFonts w:ascii="Montserrat" w:hAnsi="Montserrat" w:cs="Arial"/>
                <w:highlight w:val="yellow"/>
              </w:rPr>
              <w:t>Examen</w:t>
            </w:r>
          </w:p>
          <w:p w14:paraId="65A97544" w14:textId="2910679C" w:rsidR="00025A7B" w:rsidRPr="00784676" w:rsidRDefault="00790E2E" w:rsidP="001033B7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  <w:highlight w:val="yellow"/>
              </w:rPr>
              <w:t>7</w:t>
            </w:r>
            <w:r w:rsidR="00C92F5C" w:rsidRPr="00EB7ADC">
              <w:rPr>
                <w:rFonts w:ascii="Montserrat" w:hAnsi="Montserrat" w:cs="Arial"/>
                <w:b/>
                <w:highlight w:val="yellow"/>
              </w:rPr>
              <w:t>0%</w:t>
            </w:r>
          </w:p>
        </w:tc>
        <w:tc>
          <w:tcPr>
            <w:tcW w:w="2443" w:type="dxa"/>
            <w:shd w:val="clear" w:color="auto" w:fill="auto"/>
          </w:tcPr>
          <w:p w14:paraId="3104A385" w14:textId="77777777" w:rsidR="00784676" w:rsidRPr="00784676" w:rsidRDefault="001033B7" w:rsidP="002E62D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784676">
              <w:rPr>
                <w:rFonts w:ascii="Montserrat" w:hAnsi="Montserrat" w:cs="Arial"/>
              </w:rPr>
              <w:t>N/A</w:t>
            </w:r>
          </w:p>
          <w:p w14:paraId="1A01FBC9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59251906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7F3DCE32" w14:textId="77777777" w:rsidR="00784676" w:rsidRDefault="00784676" w:rsidP="00784676">
            <w:pPr>
              <w:rPr>
                <w:rFonts w:ascii="Montserrat" w:hAnsi="Montserrat"/>
              </w:rPr>
            </w:pPr>
          </w:p>
          <w:p w14:paraId="40AB8B17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A5548D4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84A4AD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FC94219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1A580F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BB0B08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27ED7B05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5EEA8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0BF2472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A5075A8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694A85FE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B3DFC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0C8C39CF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5D97C241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10946706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3ADEE01C" w14:textId="77777777" w:rsidR="00C92F5C" w:rsidRDefault="00C92F5C" w:rsidP="00784676">
            <w:pPr>
              <w:rPr>
                <w:rFonts w:ascii="Montserrat" w:hAnsi="Montserrat"/>
              </w:rPr>
            </w:pPr>
          </w:p>
          <w:p w14:paraId="78AB1965" w14:textId="77777777" w:rsidR="00EB7ADC" w:rsidRPr="00784676" w:rsidRDefault="00EB7ADC" w:rsidP="00784676">
            <w:pPr>
              <w:rPr>
                <w:rFonts w:ascii="Montserrat" w:hAnsi="Montserrat"/>
              </w:rPr>
            </w:pPr>
          </w:p>
          <w:p w14:paraId="011C5E43" w14:textId="77777777" w:rsidR="00784676" w:rsidRPr="00784676" w:rsidRDefault="00784676" w:rsidP="00784676">
            <w:pPr>
              <w:rPr>
                <w:rFonts w:ascii="Montserrat" w:hAnsi="Montserrat"/>
              </w:rPr>
            </w:pPr>
          </w:p>
          <w:p w14:paraId="3858DAD3" w14:textId="77777777" w:rsidR="003B7F06" w:rsidRPr="00784676" w:rsidRDefault="00784676" w:rsidP="00784676">
            <w:pPr>
              <w:jc w:val="center"/>
              <w:rPr>
                <w:rFonts w:ascii="Montserrat" w:hAnsi="Montserrat"/>
              </w:rPr>
            </w:pPr>
            <w:r w:rsidRPr="00EB7ADC">
              <w:rPr>
                <w:rFonts w:ascii="Montserrat" w:hAnsi="Montserrat"/>
                <w:highlight w:val="yellow"/>
              </w:rPr>
              <w:t>Examen primer parcial</w:t>
            </w:r>
          </w:p>
        </w:tc>
      </w:tr>
      <w:tr w:rsidR="000C195C" w:rsidRPr="00CF6071" w14:paraId="691A2A9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0BE218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35DB29EA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BDFB85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0AEEBB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1196BC9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ECD4A76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04AE82C3" w14:textId="77777777" w:rsidR="006D2F48" w:rsidRPr="00CF6071" w:rsidRDefault="00155665" w:rsidP="00A70B19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42D24A39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3E3BCE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589C7580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0D718F8B" w14:textId="77777777" w:rsidR="00784676" w:rsidRPr="00D41ACF" w:rsidRDefault="00784676" w:rsidP="00D41ACF">
            <w:pPr>
              <w:rPr>
                <w:rFonts w:ascii="Montserrat" w:hAnsi="Montserrat" w:cs="Arial"/>
                <w:b/>
                <w:szCs w:val="28"/>
              </w:rPr>
            </w:pPr>
          </w:p>
        </w:tc>
      </w:tr>
      <w:tr w:rsidR="000C195C" w:rsidRPr="00CF6071" w14:paraId="1A2DBD5D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05549D9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3D51790C" w14:textId="77777777" w:rsidTr="00784676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64BA9" w14:textId="77777777" w:rsidR="00D41ACF" w:rsidRPr="00CF6071" w:rsidRDefault="00D41ACF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99D955A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C195C" w:rsidRPr="00CF6071" w14:paraId="2549ABC8" w14:textId="77777777" w:rsidTr="00262B98">
        <w:tc>
          <w:tcPr>
            <w:tcW w:w="7196" w:type="dxa"/>
            <w:shd w:val="clear" w:color="auto" w:fill="D9D9D9"/>
          </w:tcPr>
          <w:p w14:paraId="2D778F4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371" w:type="dxa"/>
            <w:shd w:val="clear" w:color="auto" w:fill="D9D9D9"/>
          </w:tcPr>
          <w:p w14:paraId="5EC0CB72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5F7D142D" w14:textId="77777777" w:rsidTr="00262B98">
        <w:tc>
          <w:tcPr>
            <w:tcW w:w="7196" w:type="dxa"/>
            <w:shd w:val="clear" w:color="auto" w:fill="auto"/>
          </w:tcPr>
          <w:p w14:paraId="164FE98E" w14:textId="77777777" w:rsidR="000C195C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6.  Refuerzos de Proa y Popa</w:t>
            </w:r>
          </w:p>
        </w:tc>
        <w:tc>
          <w:tcPr>
            <w:tcW w:w="7371" w:type="dxa"/>
            <w:shd w:val="clear" w:color="auto" w:fill="auto"/>
          </w:tcPr>
          <w:p w14:paraId="12BFB485" w14:textId="77777777" w:rsidR="000C195C" w:rsidRPr="00D41ACF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D41ACF">
              <w:rPr>
                <w:rFonts w:ascii="Montserrat" w:hAnsi="Montserrat" w:cs="Arial"/>
              </w:rPr>
              <w:t xml:space="preserve">Describe la forma estructural de las secciones de proa y popa, </w:t>
            </w:r>
            <w:r w:rsidR="003D5FA5" w:rsidRPr="00D41ACF">
              <w:rPr>
                <w:rFonts w:ascii="Montserrat" w:hAnsi="Montserrat" w:cs="Arial"/>
              </w:rPr>
              <w:t>analizando</w:t>
            </w:r>
            <w:r w:rsidRPr="00D41ACF">
              <w:rPr>
                <w:rFonts w:ascii="Montserrat" w:hAnsi="Montserrat" w:cs="Arial"/>
              </w:rPr>
              <w:t xml:space="preserve"> los planos de rodas y codastes, para entender el reforzamiento del casco a los embates de la</w:t>
            </w:r>
            <w:r w:rsidR="004830CF">
              <w:rPr>
                <w:rFonts w:ascii="Montserrat" w:hAnsi="Montserrat" w:cs="Arial"/>
              </w:rPr>
              <w:t xml:space="preserve"> </w:t>
            </w:r>
            <w:r w:rsidRPr="00D41ACF">
              <w:rPr>
                <w:rFonts w:ascii="Montserrat" w:hAnsi="Montserrat" w:cs="Arial"/>
              </w:rPr>
              <w:t>ma</w:t>
            </w:r>
            <w:r w:rsidR="004830CF">
              <w:rPr>
                <w:rFonts w:ascii="Montserrat" w:hAnsi="Montserrat" w:cs="Arial"/>
              </w:rPr>
              <w:t>r.</w:t>
            </w:r>
          </w:p>
        </w:tc>
      </w:tr>
      <w:tr w:rsidR="000C195C" w:rsidRPr="00CF6071" w14:paraId="23B21780" w14:textId="77777777" w:rsidTr="00262B98">
        <w:tc>
          <w:tcPr>
            <w:tcW w:w="7196" w:type="dxa"/>
            <w:shd w:val="clear" w:color="auto" w:fill="D9D9D9"/>
          </w:tcPr>
          <w:p w14:paraId="5C7BF596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A89634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C195C" w:rsidRPr="00CF6071" w14:paraId="17A88504" w14:textId="77777777" w:rsidTr="00262B98">
        <w:tc>
          <w:tcPr>
            <w:tcW w:w="7196" w:type="dxa"/>
            <w:shd w:val="clear" w:color="auto" w:fill="auto"/>
          </w:tcPr>
          <w:p w14:paraId="023C3D48" w14:textId="77777777" w:rsidR="00025A7B" w:rsidRPr="00CF6071" w:rsidRDefault="00025A7B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C0793F9" w14:textId="77777777" w:rsidR="00025A7B" w:rsidRDefault="003D5FA5" w:rsidP="00025A7B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Ubica los elementos de la estructura del casco, así como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los elementos utilizados en las diferentes</w:t>
            </w:r>
            <w:r w:rsidR="00025A7B" w:rsidRPr="00CF6071">
              <w:rPr>
                <w:rFonts w:ascii="Montserrat" w:hAnsi="Montserrat" w:cs="Arial"/>
              </w:rPr>
              <w:t xml:space="preserve"> maniobras de atraque/desatraque y fondeo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29C4A6BB" w14:textId="77777777" w:rsidR="000C195C" w:rsidRPr="00CF6071" w:rsidRDefault="00025A7B" w:rsidP="00025A7B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Distingue las causas y efectos de los momentos flectores en la estructura del buque</w:t>
            </w:r>
          </w:p>
          <w:p w14:paraId="783D144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5A408292" w14:textId="77777777" w:rsidR="00025A7B" w:rsidRPr="00CF6071" w:rsidRDefault="003D5FA5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77DE08A8" w14:textId="77777777" w:rsidR="00025A7B" w:rsidRPr="00CF6071" w:rsidRDefault="00025A7B" w:rsidP="00025A7B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1BFF0B45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Utiliza las tecnologías de la información y Comunicación con eficacia y eficiencia.</w:t>
            </w:r>
          </w:p>
          <w:p w14:paraId="226021D2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Aplica con habilidad y destreza conocimientos en computación.</w:t>
            </w:r>
          </w:p>
          <w:p w14:paraId="5CFE4144" w14:textId="77777777" w:rsidR="00025A7B" w:rsidRPr="00CF6071" w:rsidRDefault="00025A7B" w:rsidP="00D87552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  <w:p w14:paraId="211AAE96" w14:textId="77777777" w:rsidR="000C195C" w:rsidRPr="00CF6071" w:rsidRDefault="00025A7B" w:rsidP="00D87552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Comunica eficazmente ideas, transmitiendo y recibiendo información de fuentes orales y escritas</w:t>
            </w:r>
          </w:p>
        </w:tc>
      </w:tr>
      <w:tr w:rsidR="000C195C" w:rsidRPr="00CF6071" w14:paraId="202D8C61" w14:textId="77777777" w:rsidTr="00262B98">
        <w:tc>
          <w:tcPr>
            <w:tcW w:w="14567" w:type="dxa"/>
            <w:gridSpan w:val="2"/>
            <w:shd w:val="clear" w:color="auto" w:fill="D9D9D9"/>
          </w:tcPr>
          <w:p w14:paraId="370399B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0C195C" w:rsidRPr="00CF6071" w14:paraId="63154F94" w14:textId="77777777" w:rsidTr="00262B98">
        <w:tc>
          <w:tcPr>
            <w:tcW w:w="14567" w:type="dxa"/>
            <w:gridSpan w:val="2"/>
            <w:shd w:val="clear" w:color="auto" w:fill="auto"/>
          </w:tcPr>
          <w:p w14:paraId="0E6F18DE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719B5E4" w14:textId="77777777" w:rsidR="00025A7B" w:rsidRPr="00D41ACF" w:rsidRDefault="00025A7B" w:rsidP="00025A7B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1063E358" w14:textId="77777777" w:rsidR="000C195C" w:rsidRPr="00D41ACF" w:rsidRDefault="00025A7B" w:rsidP="00025A7B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0C195C" w:rsidRPr="00CF6071" w14:paraId="248AC03D" w14:textId="77777777" w:rsidTr="00262B98">
        <w:tc>
          <w:tcPr>
            <w:tcW w:w="14567" w:type="dxa"/>
            <w:gridSpan w:val="2"/>
            <w:shd w:val="clear" w:color="auto" w:fill="D9D9D9"/>
          </w:tcPr>
          <w:p w14:paraId="439ACBD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C195C" w:rsidRPr="00CF6071" w14:paraId="3C654DD7" w14:textId="77777777" w:rsidTr="00262B98">
        <w:tc>
          <w:tcPr>
            <w:tcW w:w="14567" w:type="dxa"/>
            <w:gridSpan w:val="2"/>
            <w:shd w:val="clear" w:color="auto" w:fill="auto"/>
          </w:tcPr>
          <w:p w14:paraId="79FDA26C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124D0744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01C8343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50E466B9" w14:textId="77777777" w:rsidR="00025A7B" w:rsidRPr="00D41ACF" w:rsidRDefault="00025A7B" w:rsidP="00025A7B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Síntesis </w:t>
            </w:r>
          </w:p>
          <w:p w14:paraId="6545A8B0" w14:textId="77777777" w:rsidR="000C195C" w:rsidRPr="00D41ACF" w:rsidRDefault="00025A7B" w:rsidP="00D87552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15680C25" w14:textId="77777777" w:rsidR="00D41ACF" w:rsidRDefault="00D41AC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3A6B584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2"/>
        <w:gridCol w:w="2394"/>
        <w:gridCol w:w="4258"/>
        <w:gridCol w:w="1950"/>
        <w:gridCol w:w="2017"/>
        <w:gridCol w:w="2455"/>
      </w:tblGrid>
      <w:tr w:rsidR="000C195C" w:rsidRPr="00CF6071" w14:paraId="5AE55E65" w14:textId="77777777" w:rsidTr="002E62D4">
        <w:tc>
          <w:tcPr>
            <w:tcW w:w="1542" w:type="dxa"/>
            <w:shd w:val="clear" w:color="auto" w:fill="D9D9D9"/>
            <w:vAlign w:val="center"/>
          </w:tcPr>
          <w:p w14:paraId="3D8E6D22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4" w:type="dxa"/>
            <w:shd w:val="clear" w:color="auto" w:fill="D9D9D9"/>
            <w:vAlign w:val="center"/>
          </w:tcPr>
          <w:p w14:paraId="1BFD8593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7FA122C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258" w:type="dxa"/>
            <w:shd w:val="clear" w:color="auto" w:fill="D9D9D9"/>
            <w:vAlign w:val="center"/>
          </w:tcPr>
          <w:p w14:paraId="7F97FD8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4E6BC5B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50" w:type="dxa"/>
            <w:shd w:val="clear" w:color="auto" w:fill="D9D9D9"/>
            <w:vAlign w:val="center"/>
          </w:tcPr>
          <w:p w14:paraId="22D4901B" w14:textId="53834ADA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4FA91341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24548E57" w14:textId="77777777" w:rsidR="000C195C" w:rsidRPr="00CF6071" w:rsidRDefault="000C195C" w:rsidP="002E62D4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5DA6825D" w14:textId="77777777" w:rsidTr="009543D7">
        <w:tc>
          <w:tcPr>
            <w:tcW w:w="1542" w:type="dxa"/>
            <w:shd w:val="clear" w:color="auto" w:fill="auto"/>
          </w:tcPr>
          <w:p w14:paraId="2C632AC6" w14:textId="77777777" w:rsidR="008D37CC" w:rsidRDefault="00D41ACF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736CBED9" w14:textId="77777777" w:rsidR="00784676" w:rsidRPr="00CF6071" w:rsidRDefault="00784676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D7701B3" w14:textId="6EA835BA" w:rsidR="0049693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lastRenderedPageBreak/>
              <w:t>06/10/25</w:t>
            </w:r>
          </w:p>
          <w:p w14:paraId="2547A994" w14:textId="789F4F6A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07/10/25</w:t>
            </w:r>
          </w:p>
          <w:p w14:paraId="7E0B01EF" w14:textId="38EA63F5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08/10/25</w:t>
            </w:r>
          </w:p>
          <w:p w14:paraId="6D8B13B6" w14:textId="50A8E6F8" w:rsidR="00C92F5C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09/10/25</w:t>
            </w:r>
          </w:p>
          <w:p w14:paraId="0C8E0917" w14:textId="5A0D647E" w:rsidR="00C92F5C" w:rsidRPr="00D41ACF" w:rsidRDefault="00C92F5C" w:rsidP="00784676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10/10/25</w:t>
            </w:r>
          </w:p>
          <w:p w14:paraId="69890080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7E50B7C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8F67DD9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346B397" w14:textId="77777777" w:rsidR="007F3BB7" w:rsidRPr="00D41ACF" w:rsidRDefault="007F3BB7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A6485D1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D6E7438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16D8B9E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2920F3B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85F145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9B1EA6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3F39B2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392E5C7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585E440" w14:textId="77777777" w:rsidR="008D37CC" w:rsidRPr="00D41ACF" w:rsidRDefault="008D37CC" w:rsidP="0078467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394" w:type="dxa"/>
            <w:shd w:val="clear" w:color="auto" w:fill="auto"/>
          </w:tcPr>
          <w:p w14:paraId="3C9246B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>6.  Refuerzos de Proa y Popa</w:t>
            </w:r>
          </w:p>
          <w:p w14:paraId="5AE4E08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lastRenderedPageBreak/>
              <w:t xml:space="preserve">6.1 </w:t>
            </w:r>
            <w:r w:rsidR="003D5FA5" w:rsidRPr="00CF6071">
              <w:rPr>
                <w:rFonts w:ascii="Montserrat" w:hAnsi="Montserrat" w:cs="Arial"/>
                <w:bCs/>
              </w:rPr>
              <w:t>Refuerzos adicionales en proa y popa, para reforzar</w:t>
            </w:r>
          </w:p>
          <w:p w14:paraId="19867183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estructuralmente y soportar los golpes de mar.</w:t>
            </w:r>
          </w:p>
          <w:p w14:paraId="55BD7998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60EE8F3D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6.2 Construcción de la roda.</w:t>
            </w:r>
          </w:p>
          <w:p w14:paraId="3AF9FAE4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231ACD9A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6.3 Construcción del codaste en buques de una y dos hélices.</w:t>
            </w:r>
          </w:p>
          <w:p w14:paraId="564E5F71" w14:textId="77777777" w:rsidR="004A2746" w:rsidRPr="00CF6071" w:rsidRDefault="004A2746" w:rsidP="006F767A">
            <w:pPr>
              <w:jc w:val="both"/>
              <w:rPr>
                <w:rFonts w:ascii="Montserrat" w:hAnsi="Montserrat" w:cs="Arial"/>
                <w:bCs/>
              </w:rPr>
            </w:pPr>
          </w:p>
          <w:p w14:paraId="17B04B5E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 xml:space="preserve">6.4 </w:t>
            </w:r>
            <w:r w:rsidR="003D5FA5" w:rsidRPr="00CF6071">
              <w:rPr>
                <w:rFonts w:ascii="Montserrat" w:hAnsi="Montserrat" w:cs="Arial"/>
                <w:bCs/>
              </w:rPr>
              <w:t>Construcción de los diferentes tipos de proa y popa</w:t>
            </w:r>
            <w:r w:rsidRPr="00CF6071">
              <w:rPr>
                <w:rFonts w:ascii="Montserrat" w:hAnsi="Montserrat" w:cs="Arial"/>
                <w:bCs/>
              </w:rPr>
              <w:t xml:space="preserve">, </w:t>
            </w:r>
          </w:p>
          <w:p w14:paraId="61481C67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mostrando sus conexiones estructurales.</w:t>
            </w:r>
          </w:p>
          <w:p w14:paraId="267691A8" w14:textId="77777777" w:rsidR="008D37CC" w:rsidRPr="00CF6071" w:rsidRDefault="008D37CC" w:rsidP="006F767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258" w:type="dxa"/>
            <w:shd w:val="clear" w:color="auto" w:fill="auto"/>
            <w:vAlign w:val="center"/>
          </w:tcPr>
          <w:p w14:paraId="2DBEA5A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lastRenderedPageBreak/>
              <w:t>Inicio:</w:t>
            </w:r>
          </w:p>
          <w:p w14:paraId="05E51C42" w14:textId="77777777" w:rsidR="008D37CC" w:rsidRPr="00D41ACF" w:rsidRDefault="008D37CC" w:rsidP="006E0BBA">
            <w:pPr>
              <w:jc w:val="both"/>
              <w:rPr>
                <w:rFonts w:ascii="Montserrat" w:hAnsi="Montserrat"/>
                <w:bCs/>
              </w:rPr>
            </w:pPr>
            <w:r w:rsidRPr="00D41ACF">
              <w:rPr>
                <w:rFonts w:ascii="Montserrat" w:hAnsi="Montserrat"/>
                <w:bCs/>
              </w:rPr>
              <w:lastRenderedPageBreak/>
              <w:t xml:space="preserve">Lluvia de ideas </w:t>
            </w:r>
            <w:r w:rsidR="003D5FA5" w:rsidRPr="00D41ACF">
              <w:rPr>
                <w:rFonts w:ascii="Montserrat" w:hAnsi="Montserrat"/>
                <w:bCs/>
              </w:rPr>
              <w:t>del tema</w:t>
            </w:r>
            <w:r w:rsidRPr="00D41ACF">
              <w:rPr>
                <w:rFonts w:ascii="Montserrat" w:hAnsi="Montserrat"/>
                <w:bCs/>
              </w:rPr>
              <w:t xml:space="preserve"> que se abordaran en la sesión</w:t>
            </w:r>
          </w:p>
          <w:p w14:paraId="4179D2BD" w14:textId="77777777" w:rsidR="006E0BBA" w:rsidRPr="00D41ACF" w:rsidRDefault="006E0BBA" w:rsidP="006E0BBA">
            <w:pPr>
              <w:jc w:val="both"/>
              <w:rPr>
                <w:rFonts w:ascii="Montserrat" w:hAnsi="Montserrat"/>
              </w:rPr>
            </w:pPr>
          </w:p>
          <w:p w14:paraId="7996706D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1B6408A6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Expone los tipos de proa, popa y sus características</w:t>
            </w:r>
          </w:p>
          <w:p w14:paraId="630F0B8B" w14:textId="708B6745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Dialogo discusión sobre el tema proa popa y sus características</w:t>
            </w:r>
            <w:r w:rsidR="00D41ACF">
              <w:rPr>
                <w:rFonts w:ascii="Montserrat" w:hAnsi="Montserrat" w:cs="Arial"/>
              </w:rPr>
              <w:t>.</w:t>
            </w:r>
          </w:p>
          <w:p w14:paraId="129ECE4A" w14:textId="2F05AA98" w:rsidR="00D41ACF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El docente presenta </w:t>
            </w:r>
            <w:r w:rsidR="008E2B4C">
              <w:rPr>
                <w:rFonts w:ascii="Montserrat" w:hAnsi="Montserrat" w:cs="Arial"/>
              </w:rPr>
              <w:t>v</w:t>
            </w:r>
            <w:r w:rsidRPr="00D41ACF">
              <w:rPr>
                <w:rFonts w:ascii="Montserrat" w:hAnsi="Montserrat" w:cs="Arial"/>
              </w:rPr>
              <w:t xml:space="preserve">ideos y presentaciones </w:t>
            </w:r>
            <w:r w:rsidR="003D5FA5" w:rsidRPr="00D41ACF">
              <w:rPr>
                <w:rFonts w:ascii="Montserrat" w:hAnsi="Montserrat" w:cs="Arial"/>
              </w:rPr>
              <w:t>PowerPoint</w:t>
            </w:r>
            <w:r w:rsidRPr="00D41ACF">
              <w:rPr>
                <w:rFonts w:ascii="Montserrat" w:hAnsi="Montserrat" w:cs="Arial"/>
              </w:rPr>
              <w:t xml:space="preserve"> comentados sobre refuerzos de proa y popa.</w:t>
            </w:r>
          </w:p>
          <w:p w14:paraId="715CA59A" w14:textId="77777777" w:rsidR="001568C4" w:rsidRPr="00D41ACF" w:rsidRDefault="001568C4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síntesis de video</w:t>
            </w:r>
            <w:r w:rsidR="008E2B4C">
              <w:rPr>
                <w:rFonts w:ascii="Montserrat" w:hAnsi="Montserrat" w:cs="Arial"/>
              </w:rPr>
              <w:t>.</w:t>
            </w:r>
          </w:p>
          <w:p w14:paraId="0A49F20B" w14:textId="77777777" w:rsidR="001568C4" w:rsidRPr="00D41ACF" w:rsidRDefault="001568C4" w:rsidP="006E0BBA">
            <w:pPr>
              <w:jc w:val="both"/>
              <w:rPr>
                <w:rFonts w:ascii="Montserrat" w:hAnsi="Montserrat"/>
              </w:rPr>
            </w:pPr>
          </w:p>
          <w:p w14:paraId="4CF62B97" w14:textId="076E4BAF" w:rsidR="00D41ACF" w:rsidRPr="00D41ACF" w:rsidRDefault="008D37CC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Relacionar la participación de los diferentes organismos internacionales que regulan y norman la actividad marítima, investigando sus funciones y alcances, para su eficiente aplicación.</w:t>
            </w:r>
          </w:p>
          <w:p w14:paraId="1AF321A4" w14:textId="77777777" w:rsidR="00025A7B" w:rsidRPr="00D41ACF" w:rsidRDefault="00025A7B" w:rsidP="006E0BBA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El estudiante realiza organizador grafico Ubicas los refuerzos estructurales de un buque</w:t>
            </w:r>
          </w:p>
          <w:p w14:paraId="7C5E45A0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7A1FC0B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2C4F01A5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3D5FA5" w:rsidRPr="00D41ACF">
              <w:rPr>
                <w:rFonts w:ascii="Montserrat" w:hAnsi="Montserrat"/>
              </w:rPr>
              <w:t>línea</w:t>
            </w:r>
            <w:r w:rsidR="00D41ACF">
              <w:rPr>
                <w:rFonts w:ascii="Montserrat" w:hAnsi="Montserrat"/>
              </w:rPr>
              <w:t>.</w:t>
            </w:r>
          </w:p>
        </w:tc>
        <w:tc>
          <w:tcPr>
            <w:tcW w:w="1950" w:type="dxa"/>
            <w:shd w:val="clear" w:color="auto" w:fill="auto"/>
          </w:tcPr>
          <w:p w14:paraId="6DFEF400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68E394C4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7DCF0B46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48A1F0BD" w14:textId="6EDB5CFE" w:rsidR="008D37CC" w:rsidRPr="00CF6071" w:rsidRDefault="008D37CC" w:rsidP="002E62D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079D4B58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386029CA" w14:textId="77777777" w:rsidR="008D37CC" w:rsidRPr="00D41ACF" w:rsidRDefault="008D37CC" w:rsidP="00D41ACF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imágenes videos </w:t>
            </w:r>
          </w:p>
        </w:tc>
        <w:tc>
          <w:tcPr>
            <w:tcW w:w="2017" w:type="dxa"/>
            <w:shd w:val="clear" w:color="auto" w:fill="auto"/>
          </w:tcPr>
          <w:p w14:paraId="5C2FF469" w14:textId="77777777" w:rsidR="008D37CC" w:rsidRPr="00CF6071" w:rsidRDefault="001568C4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6C04BAB" w14:textId="77777777" w:rsidR="008D37CC" w:rsidRPr="00CF6071" w:rsidRDefault="008D37CC" w:rsidP="00CF23EB">
            <w:pPr>
              <w:jc w:val="center"/>
              <w:rPr>
                <w:rFonts w:ascii="Montserrat" w:hAnsi="Montserrat" w:cs="Arial"/>
              </w:rPr>
            </w:pPr>
          </w:p>
          <w:p w14:paraId="0A23ABB4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Organizador grafico</w:t>
            </w:r>
          </w:p>
          <w:p w14:paraId="157EBDEF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3A492D60" w14:textId="77777777" w:rsidR="001568C4" w:rsidRPr="00CF6071" w:rsidRDefault="001568C4" w:rsidP="001568C4">
            <w:pPr>
              <w:jc w:val="center"/>
              <w:rPr>
                <w:rFonts w:ascii="Montserrat" w:hAnsi="Montserrat" w:cs="Arial"/>
              </w:rPr>
            </w:pPr>
          </w:p>
          <w:p w14:paraId="245E9484" w14:textId="77777777" w:rsidR="001568C4" w:rsidRPr="002E62D4" w:rsidRDefault="001568C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Síntesis de video</w:t>
            </w:r>
          </w:p>
          <w:p w14:paraId="5B746138" w14:textId="6578AE20" w:rsidR="008D37CC" w:rsidRPr="002E62D4" w:rsidRDefault="00790E2E" w:rsidP="002E62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10</w:t>
            </w:r>
            <w:r w:rsidR="002E62D4" w:rsidRPr="002E62D4">
              <w:rPr>
                <w:rFonts w:ascii="Montserrat" w:hAnsi="Montserrat" w:cs="Arial"/>
              </w:rPr>
              <w:t>%</w:t>
            </w:r>
          </w:p>
        </w:tc>
        <w:tc>
          <w:tcPr>
            <w:tcW w:w="2455" w:type="dxa"/>
            <w:shd w:val="clear" w:color="auto" w:fill="auto"/>
          </w:tcPr>
          <w:p w14:paraId="1AC2964F" w14:textId="35DD2315" w:rsidR="00D87552" w:rsidRPr="002E62D4" w:rsidRDefault="002E62D4" w:rsidP="002E62D4">
            <w:pPr>
              <w:jc w:val="center"/>
              <w:rPr>
                <w:rFonts w:ascii="Montserrat" w:hAnsi="Montserrat" w:cs="Arial"/>
                <w:bCs/>
              </w:rPr>
            </w:pPr>
            <w:r w:rsidRPr="002E62D4">
              <w:rPr>
                <w:rFonts w:ascii="Montserrat" w:hAnsi="Montserrat" w:cs="Arial"/>
                <w:bCs/>
              </w:rPr>
              <w:lastRenderedPageBreak/>
              <w:t>N/A</w:t>
            </w:r>
          </w:p>
          <w:p w14:paraId="360D1CEE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301BB433" w14:textId="77777777" w:rsidR="00D87552" w:rsidRPr="00CF6071" w:rsidRDefault="00D87552" w:rsidP="00CF23EB">
            <w:pPr>
              <w:rPr>
                <w:rFonts w:ascii="Montserrat" w:hAnsi="Montserrat" w:cs="Arial"/>
                <w:b/>
              </w:rPr>
            </w:pPr>
          </w:p>
          <w:p w14:paraId="7F6B1FA5" w14:textId="6361FBD1" w:rsidR="00D87552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N/A.</w:t>
            </w:r>
          </w:p>
          <w:p w14:paraId="2D16D46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253824" w14:textId="77777777" w:rsidR="002E62D4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DB31FB" w14:textId="77777777" w:rsidR="002E62D4" w:rsidRPr="00CF6071" w:rsidRDefault="002E62D4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A9F7C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Rubrica</w:t>
            </w:r>
          </w:p>
          <w:p w14:paraId="52924F80" w14:textId="77777777" w:rsidR="00D87552" w:rsidRPr="00CF6071" w:rsidRDefault="00D87552" w:rsidP="00D8755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00B7AB" w14:textId="77777777" w:rsidR="008D37CC" w:rsidRPr="00CF6071" w:rsidRDefault="008D37CC" w:rsidP="00CF23EB">
            <w:pPr>
              <w:rPr>
                <w:rFonts w:ascii="Montserrat" w:hAnsi="Montserrat" w:cs="Arial"/>
                <w:b/>
              </w:rPr>
            </w:pPr>
          </w:p>
          <w:p w14:paraId="0092F09E" w14:textId="77777777" w:rsidR="008D37CC" w:rsidRPr="00CF6071" w:rsidRDefault="008D37CC" w:rsidP="00CF23EB">
            <w:pPr>
              <w:rPr>
                <w:rFonts w:ascii="Montserrat" w:hAnsi="Montserrat"/>
              </w:rPr>
            </w:pPr>
          </w:p>
          <w:p w14:paraId="20259A8B" w14:textId="77777777" w:rsidR="008D37CC" w:rsidRPr="00CF6071" w:rsidRDefault="008D37CC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63E5B63E" w14:textId="77777777" w:rsidTr="00262B98">
        <w:tc>
          <w:tcPr>
            <w:tcW w:w="14616" w:type="dxa"/>
            <w:gridSpan w:val="6"/>
            <w:shd w:val="clear" w:color="auto" w:fill="D9D9D9"/>
          </w:tcPr>
          <w:p w14:paraId="57E4142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C195C" w:rsidRPr="00CF6071" w14:paraId="0CD18B68" w14:textId="77777777" w:rsidTr="00262B98">
        <w:tc>
          <w:tcPr>
            <w:tcW w:w="14616" w:type="dxa"/>
            <w:gridSpan w:val="6"/>
            <w:shd w:val="clear" w:color="auto" w:fill="auto"/>
          </w:tcPr>
          <w:p w14:paraId="7E8D4A74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0D6E2D7E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56D3FD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1DA6C50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1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1E29742" w14:textId="77777777" w:rsidR="000C195C" w:rsidRPr="00D41ACF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1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21EACB8C" w14:textId="77777777" w:rsidTr="00262B98">
        <w:tc>
          <w:tcPr>
            <w:tcW w:w="14616" w:type="dxa"/>
            <w:gridSpan w:val="6"/>
            <w:shd w:val="clear" w:color="auto" w:fill="D9D9D9"/>
          </w:tcPr>
          <w:p w14:paraId="5DDDD2B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772D223D" w14:textId="77777777" w:rsidTr="006F767A">
        <w:trPr>
          <w:trHeight w:val="76"/>
        </w:trPr>
        <w:tc>
          <w:tcPr>
            <w:tcW w:w="14616" w:type="dxa"/>
            <w:gridSpan w:val="6"/>
            <w:shd w:val="clear" w:color="auto" w:fill="auto"/>
          </w:tcPr>
          <w:p w14:paraId="64179146" w14:textId="77777777" w:rsidR="00144FF3" w:rsidRPr="00CF6071" w:rsidRDefault="00144FF3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7AD44C76" w14:textId="77777777" w:rsidTr="00262B98">
        <w:tc>
          <w:tcPr>
            <w:tcW w:w="14616" w:type="dxa"/>
            <w:gridSpan w:val="6"/>
            <w:shd w:val="clear" w:color="auto" w:fill="D9D9D9"/>
          </w:tcPr>
          <w:p w14:paraId="19876903" w14:textId="77777777" w:rsidR="000C195C" w:rsidRPr="00CF6071" w:rsidRDefault="00D41ACF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OBSERVACIONES</w:t>
            </w:r>
          </w:p>
        </w:tc>
      </w:tr>
      <w:tr w:rsidR="000C195C" w:rsidRPr="00CF6071" w14:paraId="53787F9B" w14:textId="77777777" w:rsidTr="00262B98">
        <w:tc>
          <w:tcPr>
            <w:tcW w:w="14616" w:type="dxa"/>
            <w:gridSpan w:val="6"/>
            <w:shd w:val="clear" w:color="auto" w:fill="auto"/>
          </w:tcPr>
          <w:p w14:paraId="63C9E58F" w14:textId="77777777" w:rsidR="006D2F48" w:rsidRPr="00CF6071" w:rsidRDefault="006D2F48" w:rsidP="008D37C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0C44349" w14:textId="77777777" w:rsidR="000C195C" w:rsidRPr="00CF6071" w:rsidRDefault="000C195C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8"/>
        <w:gridCol w:w="7282"/>
      </w:tblGrid>
      <w:tr w:rsidR="000C195C" w:rsidRPr="00CF6071" w14:paraId="07B4C032" w14:textId="77777777" w:rsidTr="00262B98">
        <w:tc>
          <w:tcPr>
            <w:tcW w:w="7196" w:type="dxa"/>
            <w:shd w:val="clear" w:color="auto" w:fill="D9D9D9"/>
          </w:tcPr>
          <w:p w14:paraId="1456298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VII</w:t>
            </w:r>
          </w:p>
        </w:tc>
        <w:tc>
          <w:tcPr>
            <w:tcW w:w="7371" w:type="dxa"/>
            <w:shd w:val="clear" w:color="auto" w:fill="D9D9D9"/>
          </w:tcPr>
          <w:p w14:paraId="4883E9FF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FF8DB11" w14:textId="77777777" w:rsidTr="00262B98">
        <w:tc>
          <w:tcPr>
            <w:tcW w:w="7196" w:type="dxa"/>
            <w:shd w:val="clear" w:color="auto" w:fill="auto"/>
          </w:tcPr>
          <w:p w14:paraId="3C3DE880" w14:textId="77777777" w:rsidR="00D41ACF" w:rsidRPr="00D41ACF" w:rsidRDefault="007F15EA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7.  Equipo de carga/descarga</w:t>
            </w:r>
          </w:p>
          <w:p w14:paraId="2E0D4207" w14:textId="77777777" w:rsidR="000C195C" w:rsidRPr="00CF6071" w:rsidRDefault="000C195C" w:rsidP="007F15E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DAAE3FA" w14:textId="2A1FC833" w:rsidR="000C195C" w:rsidRPr="00CF6071" w:rsidRDefault="002E62D4" w:rsidP="004713C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Identifica y</w:t>
            </w:r>
            <w:r w:rsidR="004713C4" w:rsidRPr="00CF6071">
              <w:rPr>
                <w:rFonts w:ascii="Montserrat" w:hAnsi="Montserrat" w:cs="Arial"/>
              </w:rPr>
              <w:t xml:space="preserve">  describe  la  distribución  de  los  componentes usados  en  maniobras  de  carga,  analizando  sus características e implicaciones, para las operaciones de carga/descarga en forma segura</w:t>
            </w:r>
          </w:p>
        </w:tc>
      </w:tr>
      <w:tr w:rsidR="000C195C" w:rsidRPr="00CF6071" w14:paraId="74854E6A" w14:textId="77777777" w:rsidTr="00262B98">
        <w:tc>
          <w:tcPr>
            <w:tcW w:w="7196" w:type="dxa"/>
            <w:shd w:val="clear" w:color="auto" w:fill="D9D9D9"/>
          </w:tcPr>
          <w:p w14:paraId="78F8EE9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0E5374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713C4" w:rsidRPr="00CF6071" w14:paraId="3879469C" w14:textId="77777777" w:rsidTr="00262B98">
        <w:tc>
          <w:tcPr>
            <w:tcW w:w="7196" w:type="dxa"/>
            <w:shd w:val="clear" w:color="auto" w:fill="auto"/>
          </w:tcPr>
          <w:p w14:paraId="391E333E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planos de los diferentes tipos de embarcaciones.</w:t>
            </w:r>
          </w:p>
          <w:p w14:paraId="56A0A4C5" w14:textId="60D8BF7B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6D2F48" w:rsidRPr="00CF6071">
              <w:rPr>
                <w:rFonts w:ascii="Montserrat" w:hAnsi="Montserrat" w:cs="Arial"/>
              </w:rPr>
              <w:t>como los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2E62D4" w:rsidRPr="00CF6071">
              <w:rPr>
                <w:rFonts w:ascii="Montserrat" w:hAnsi="Montserrat" w:cs="Arial"/>
              </w:rPr>
              <w:t>elementos utilizados</w:t>
            </w:r>
          </w:p>
          <w:p w14:paraId="6BDDEBD6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los elementos utilizados en las operaciones de carga y descarga.</w:t>
            </w:r>
          </w:p>
          <w:p w14:paraId="3BAD5B84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ind w:left="284" w:hanging="284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Reconoce los diferentes tipos de tanque, utilizados para la autonomía y estabilidad de la embarcación.</w:t>
            </w:r>
          </w:p>
        </w:tc>
        <w:tc>
          <w:tcPr>
            <w:tcW w:w="7371" w:type="dxa"/>
            <w:shd w:val="clear" w:color="auto" w:fill="auto"/>
          </w:tcPr>
          <w:p w14:paraId="049CAAA7" w14:textId="77777777" w:rsidR="004713C4" w:rsidRPr="00CF6071" w:rsidRDefault="003D5FA5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94B7807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F48503A" w14:textId="77777777" w:rsidR="004713C4" w:rsidRPr="00CF6071" w:rsidRDefault="004713C4" w:rsidP="004713C4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 Utiliza las tecnologías de la información y comunicación con eficacia y eficiencia.</w:t>
            </w:r>
          </w:p>
          <w:p w14:paraId="043A96F1" w14:textId="77777777" w:rsidR="004713C4" w:rsidRPr="00CF6071" w:rsidRDefault="004713C4" w:rsidP="004713C4">
            <w:pPr>
              <w:pStyle w:val="Prrafodelista"/>
              <w:ind w:left="720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Decide con certeza en disyuntivas del campo ético y profesional.</w:t>
            </w:r>
          </w:p>
          <w:p w14:paraId="56BD552B" w14:textId="77777777" w:rsidR="004713C4" w:rsidRPr="006D2F48" w:rsidRDefault="004713C4" w:rsidP="006D2F48">
            <w:pPr>
              <w:pStyle w:val="Prrafodelista"/>
              <w:ind w:left="317" w:firstLine="142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Colabora eficazmente en equipos multidisciplinarios.</w:t>
            </w:r>
          </w:p>
        </w:tc>
      </w:tr>
      <w:tr w:rsidR="004713C4" w:rsidRPr="00CF6071" w14:paraId="72D3EF5C" w14:textId="77777777" w:rsidTr="00262B98">
        <w:tc>
          <w:tcPr>
            <w:tcW w:w="14567" w:type="dxa"/>
            <w:gridSpan w:val="2"/>
            <w:shd w:val="clear" w:color="auto" w:fill="D9D9D9"/>
          </w:tcPr>
          <w:p w14:paraId="1F96AF68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713C4" w:rsidRPr="00CF6071" w14:paraId="59444B73" w14:textId="77777777" w:rsidTr="00262B98">
        <w:tc>
          <w:tcPr>
            <w:tcW w:w="14567" w:type="dxa"/>
            <w:gridSpan w:val="2"/>
            <w:shd w:val="clear" w:color="auto" w:fill="auto"/>
          </w:tcPr>
          <w:p w14:paraId="4792A0AC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5F2AB0E3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03D0DC78" w14:textId="77777777" w:rsidR="004713C4" w:rsidRPr="00D41ACF" w:rsidRDefault="004713C4" w:rsidP="004713C4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EA69F90" w14:textId="77777777" w:rsidR="004713C4" w:rsidRPr="00D41ACF" w:rsidRDefault="004713C4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713C4" w:rsidRPr="00CF6071" w14:paraId="6652DEDB" w14:textId="77777777" w:rsidTr="00262B98">
        <w:tc>
          <w:tcPr>
            <w:tcW w:w="14567" w:type="dxa"/>
            <w:gridSpan w:val="2"/>
            <w:shd w:val="clear" w:color="auto" w:fill="D9D9D9"/>
          </w:tcPr>
          <w:p w14:paraId="2C0F6999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713C4" w:rsidRPr="00CF6071" w14:paraId="48E9F376" w14:textId="77777777" w:rsidTr="00262B98">
        <w:tc>
          <w:tcPr>
            <w:tcW w:w="14567" w:type="dxa"/>
            <w:gridSpan w:val="2"/>
            <w:shd w:val="clear" w:color="auto" w:fill="auto"/>
          </w:tcPr>
          <w:p w14:paraId="143C7451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6E470B75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368F8502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AEE8128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6ADDB6CB" w14:textId="77777777" w:rsidR="004713C4" w:rsidRPr="00D41ACF" w:rsidRDefault="004713C4" w:rsidP="004713C4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Síntesis</w:t>
            </w:r>
          </w:p>
          <w:p w14:paraId="56BA6CBA" w14:textId="77777777" w:rsidR="004713C4" w:rsidRPr="00D41ACF" w:rsidRDefault="004713C4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</w:tc>
      </w:tr>
    </w:tbl>
    <w:p w14:paraId="522DD22E" w14:textId="77777777" w:rsidR="0093742F" w:rsidRDefault="0093742F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E50028" w14:textId="77777777" w:rsidR="00E71932" w:rsidRPr="00CF6071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8"/>
        <w:gridCol w:w="2571"/>
        <w:gridCol w:w="2656"/>
        <w:gridCol w:w="1212"/>
        <w:gridCol w:w="2261"/>
        <w:gridCol w:w="2005"/>
        <w:gridCol w:w="2339"/>
        <w:gridCol w:w="44"/>
      </w:tblGrid>
      <w:tr w:rsidR="000C195C" w:rsidRPr="00CF6071" w14:paraId="3FF32E2B" w14:textId="77777777" w:rsidTr="009D669B">
        <w:tc>
          <w:tcPr>
            <w:tcW w:w="1536" w:type="dxa"/>
            <w:shd w:val="clear" w:color="auto" w:fill="D9D9D9"/>
          </w:tcPr>
          <w:p w14:paraId="6643E96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683" w:type="dxa"/>
            <w:shd w:val="clear" w:color="auto" w:fill="D9D9D9"/>
          </w:tcPr>
          <w:p w14:paraId="565D08D3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A2877A5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52" w:type="dxa"/>
            <w:gridSpan w:val="2"/>
            <w:shd w:val="clear" w:color="auto" w:fill="D9D9D9"/>
          </w:tcPr>
          <w:p w14:paraId="0D82CB7D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DC52604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</w:tcPr>
          <w:p w14:paraId="3F505CB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0901BCA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0" w:type="dxa"/>
            <w:gridSpan w:val="2"/>
            <w:shd w:val="clear" w:color="auto" w:fill="D9D9D9"/>
          </w:tcPr>
          <w:p w14:paraId="22AF739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8D37CC" w:rsidRPr="00CF6071" w14:paraId="463C11EC" w14:textId="77777777" w:rsidTr="00127C00">
        <w:trPr>
          <w:trHeight w:val="5812"/>
        </w:trPr>
        <w:tc>
          <w:tcPr>
            <w:tcW w:w="1536" w:type="dxa"/>
            <w:shd w:val="clear" w:color="auto" w:fill="auto"/>
          </w:tcPr>
          <w:p w14:paraId="6F3F032E" w14:textId="77777777" w:rsidR="008D37CC" w:rsidRDefault="00061DAF" w:rsidP="007F3BB7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lastRenderedPageBreak/>
              <w:t>5</w:t>
            </w:r>
            <w:r w:rsidR="008D37CC" w:rsidRPr="00CF6071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5F69FA90" w14:textId="77777777" w:rsidR="009543D7" w:rsidRPr="00CF6071" w:rsidRDefault="009543D7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6A462D" w14:textId="17832FC2" w:rsidR="009543D7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13/10/25</w:t>
            </w:r>
          </w:p>
          <w:p w14:paraId="0D96B715" w14:textId="1E6DFB93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14/10/25</w:t>
            </w:r>
          </w:p>
          <w:p w14:paraId="7D138BBF" w14:textId="2C72B36E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15/10/25</w:t>
            </w:r>
          </w:p>
          <w:p w14:paraId="6E1793A1" w14:textId="73390088" w:rsidR="00C92F5C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16/10/25</w:t>
            </w:r>
          </w:p>
          <w:p w14:paraId="76321D96" w14:textId="595B87D3" w:rsidR="00C92F5C" w:rsidRPr="00D41ACF" w:rsidRDefault="00C92F5C" w:rsidP="009543D7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17/10/25</w:t>
            </w:r>
          </w:p>
          <w:p w14:paraId="0C131B78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4118C61" w14:textId="77777777" w:rsidR="0049693F" w:rsidRPr="009D669B" w:rsidRDefault="0049693F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40435183" w14:textId="77777777" w:rsidR="00480424" w:rsidRPr="009D669B" w:rsidRDefault="00480424" w:rsidP="007F3BB7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19AD41F" w14:textId="77777777" w:rsidR="007F3BB7" w:rsidRPr="009D669B" w:rsidRDefault="007F3BB7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BC898AE" w14:textId="77777777" w:rsidR="007F3BB7" w:rsidRPr="009D669B" w:rsidRDefault="007F3BB7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99628F2" w14:textId="77777777" w:rsidR="00E04C3C" w:rsidRPr="009D669B" w:rsidRDefault="00E04C3C" w:rsidP="00B4207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0ADAEAB" w14:textId="77777777" w:rsidR="00E04C3C" w:rsidRPr="009D669B" w:rsidRDefault="00E04C3C" w:rsidP="00E04C3C">
            <w:pPr>
              <w:rPr>
                <w:rFonts w:ascii="Montserrat" w:hAnsi="Montserrat" w:cs="Arial"/>
                <w:lang w:val="en-US"/>
              </w:rPr>
            </w:pPr>
          </w:p>
          <w:p w14:paraId="3212BF6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14456767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59C8880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212D652D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658F3E8B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435F5A79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3C1EB716" w14:textId="77777777" w:rsidR="008D37CC" w:rsidRPr="009D669B" w:rsidRDefault="008D37C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  <w:p w14:paraId="0162ACC0" w14:textId="77777777" w:rsidR="008D37CC" w:rsidRPr="009D669B" w:rsidRDefault="008D37CC" w:rsidP="00262B98">
            <w:pPr>
              <w:rPr>
                <w:rFonts w:ascii="Montserrat" w:hAnsi="Montserrat" w:cs="Arial"/>
                <w:b/>
                <w:sz w:val="24"/>
                <w:szCs w:val="28"/>
                <w:lang w:val="en-US"/>
              </w:rPr>
            </w:pPr>
          </w:p>
        </w:tc>
        <w:tc>
          <w:tcPr>
            <w:tcW w:w="2683" w:type="dxa"/>
            <w:shd w:val="clear" w:color="auto" w:fill="auto"/>
          </w:tcPr>
          <w:p w14:paraId="4189E87D" w14:textId="77777777" w:rsidR="008D37CC" w:rsidRDefault="00E93B87" w:rsidP="00144FF3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7</w:t>
            </w:r>
            <w:r w:rsidR="008D37CC" w:rsidRPr="00CF6071">
              <w:rPr>
                <w:rFonts w:ascii="Montserrat" w:hAnsi="Montserrat" w:cs="Arial"/>
                <w:b/>
              </w:rPr>
              <w:t>.  Equipo de carga/descarga</w:t>
            </w:r>
          </w:p>
          <w:p w14:paraId="62A8D9B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  <w:b/>
              </w:rPr>
            </w:pPr>
          </w:p>
          <w:p w14:paraId="02B5A37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7.1 Estanqueidad en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="004830CF">
              <w:rPr>
                <w:rFonts w:ascii="Montserrat" w:hAnsi="Montserrat" w:cs="Arial"/>
              </w:rPr>
              <w:t xml:space="preserve"> de</w:t>
            </w:r>
            <w:r w:rsidRPr="00CF6071">
              <w:rPr>
                <w:rFonts w:ascii="Montserrat" w:hAnsi="Montserrat" w:cs="Arial"/>
              </w:rPr>
              <w:t xml:space="preserve"> escotillas mecánicas modernas.</w:t>
            </w:r>
          </w:p>
          <w:p w14:paraId="0D4CDF7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59261D9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7.2 Estanqueidad en accesos.</w:t>
            </w:r>
          </w:p>
          <w:p w14:paraId="264A2BA0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06785466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7.3 Limpieza de </w:t>
            </w:r>
            <w:r w:rsidR="003D5FA5" w:rsidRPr="00CF6071">
              <w:rPr>
                <w:rFonts w:ascii="Montserrat" w:hAnsi="Montserrat" w:cs="Arial"/>
              </w:rPr>
              <w:t>las tapas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>
              <w:rPr>
                <w:rFonts w:ascii="Montserrat" w:hAnsi="Montserrat" w:cs="Arial"/>
              </w:rPr>
              <w:t xml:space="preserve">de </w:t>
            </w:r>
            <w:r w:rsidRPr="00CF6071">
              <w:rPr>
                <w:rFonts w:ascii="Montserrat" w:hAnsi="Montserrat" w:cs="Arial"/>
              </w:rPr>
              <w:t>escotillas.</w:t>
            </w:r>
          </w:p>
          <w:p w14:paraId="514A742B" w14:textId="77777777" w:rsidR="00D64AF7" w:rsidRPr="00CF6071" w:rsidRDefault="00D64AF7" w:rsidP="00144FF3">
            <w:pPr>
              <w:jc w:val="both"/>
              <w:rPr>
                <w:rFonts w:ascii="Montserrat" w:hAnsi="Montserrat" w:cs="Arial"/>
              </w:rPr>
            </w:pPr>
          </w:p>
          <w:p w14:paraId="3057686B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7.4 Pontones portátiles.</w:t>
            </w:r>
          </w:p>
          <w:p w14:paraId="2B33796D" w14:textId="77777777" w:rsidR="004633EC" w:rsidRPr="00CF6071" w:rsidRDefault="004633EC" w:rsidP="00144FF3">
            <w:pPr>
              <w:jc w:val="both"/>
              <w:rPr>
                <w:rFonts w:ascii="Montserrat" w:hAnsi="Montserrat" w:cs="Arial"/>
              </w:rPr>
            </w:pPr>
          </w:p>
          <w:p w14:paraId="244D9FB3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7.5 Tapa escotillas hidráulicas.</w:t>
            </w:r>
          </w:p>
          <w:p w14:paraId="50F44CCD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473325D8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7.6 </w:t>
            </w:r>
            <w:r w:rsidR="003D5FA5" w:rsidRPr="00CF6071">
              <w:rPr>
                <w:rFonts w:ascii="Montserrat" w:hAnsi="Montserrat" w:cs="Arial"/>
              </w:rPr>
              <w:t>Descripción de la construcción de grúas y plumas de</w:t>
            </w:r>
          </w:p>
          <w:p w14:paraId="103FB35A" w14:textId="77777777" w:rsidR="008D37CC" w:rsidRDefault="008D37CC" w:rsidP="00144FF3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carga.</w:t>
            </w:r>
          </w:p>
          <w:p w14:paraId="76D03C0A" w14:textId="77777777" w:rsidR="00144FF3" w:rsidRPr="00CF6071" w:rsidRDefault="00144FF3" w:rsidP="00144FF3">
            <w:pPr>
              <w:jc w:val="both"/>
              <w:rPr>
                <w:rFonts w:ascii="Montserrat" w:hAnsi="Montserrat" w:cs="Arial"/>
              </w:rPr>
            </w:pPr>
          </w:p>
          <w:p w14:paraId="2D9C3C40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7.7 </w:t>
            </w:r>
            <w:r w:rsidR="003D5FA5" w:rsidRPr="00CF6071">
              <w:rPr>
                <w:rFonts w:ascii="Montserrat" w:hAnsi="Montserrat" w:cs="Arial"/>
              </w:rPr>
              <w:t>Descripción de la construcción de mástiles y</w:t>
            </w:r>
            <w:r w:rsidRPr="00CF6071">
              <w:rPr>
                <w:rFonts w:ascii="Montserrat" w:hAnsi="Montserrat" w:cs="Arial"/>
              </w:rPr>
              <w:t xml:space="preserve"> </w:t>
            </w:r>
            <w:r w:rsidR="004830CF" w:rsidRPr="004830CF">
              <w:rPr>
                <w:rFonts w:ascii="Montserrat" w:hAnsi="Montserrat" w:cs="Arial"/>
                <w:i/>
              </w:rPr>
              <w:t xml:space="preserve">King </w:t>
            </w:r>
            <w:r w:rsidRPr="004830CF">
              <w:rPr>
                <w:rFonts w:ascii="Montserrat" w:hAnsi="Montserrat" w:cs="Arial"/>
                <w:i/>
              </w:rPr>
              <w:t>posts</w:t>
            </w:r>
            <w:r w:rsidRPr="00CF6071">
              <w:rPr>
                <w:rFonts w:ascii="Montserrat" w:hAnsi="Montserrat" w:cs="Arial"/>
              </w:rPr>
              <w:t>. Forma de soportar su base.</w:t>
            </w:r>
          </w:p>
          <w:p w14:paraId="5DC03D63" w14:textId="77777777" w:rsidR="008D37CC" w:rsidRPr="00CF6071" w:rsidRDefault="008D37CC" w:rsidP="00144FF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4152" w:type="dxa"/>
            <w:gridSpan w:val="2"/>
            <w:shd w:val="clear" w:color="auto" w:fill="auto"/>
            <w:vAlign w:val="center"/>
          </w:tcPr>
          <w:p w14:paraId="32FFEC8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1F21267F" w14:textId="77777777" w:rsidR="003D5FA5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 con cuestionamiento directo sobre los equipos de carga y descarga en el buque que investigaron previamente los estudiantes</w:t>
            </w:r>
          </w:p>
          <w:p w14:paraId="55CEA5DC" w14:textId="77777777" w:rsidR="003D5FA5" w:rsidRPr="00D41ACF" w:rsidRDefault="003D5FA5" w:rsidP="006E0BBA">
            <w:pPr>
              <w:jc w:val="both"/>
              <w:rPr>
                <w:rFonts w:ascii="Montserrat" w:hAnsi="Montserrat"/>
              </w:rPr>
            </w:pPr>
          </w:p>
          <w:p w14:paraId="73BDCCF3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0281B043" w14:textId="734DF97B" w:rsidR="00D41ACF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docente Explica la importancia de la estanquidad en los espacios de carga</w:t>
            </w:r>
            <w:r w:rsidR="00D41ACF">
              <w:rPr>
                <w:rFonts w:ascii="Montserrat" w:hAnsi="Montserrat"/>
              </w:rPr>
              <w:t>.</w:t>
            </w:r>
          </w:p>
          <w:p w14:paraId="5B7C02DD" w14:textId="7541AB1A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Expone el cierre de estancos</w:t>
            </w:r>
            <w:r w:rsidR="00D41ACF">
              <w:rPr>
                <w:rFonts w:ascii="Montserrat" w:hAnsi="Montserrat"/>
              </w:rPr>
              <w:t>.</w:t>
            </w:r>
          </w:p>
          <w:p w14:paraId="2EA2B955" w14:textId="676A54BC" w:rsidR="006D2F48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El/la estudiante   generara presentaciones </w:t>
            </w:r>
            <w:r w:rsidR="003D5FA5" w:rsidRPr="00D41ACF">
              <w:rPr>
                <w:rFonts w:ascii="Montserrat" w:hAnsi="Montserrat"/>
              </w:rPr>
              <w:t>PowerPoint</w:t>
            </w:r>
            <w:r w:rsidRPr="00D41ACF">
              <w:rPr>
                <w:rFonts w:ascii="Montserrat" w:hAnsi="Montserrat"/>
              </w:rPr>
              <w:t xml:space="preserve"> comentados sobre. la estructura de los distintos tipos de cierre y presenta los distintos tipos de mecanismos de cierres plumas y grúas.</w:t>
            </w:r>
          </w:p>
          <w:p w14:paraId="33ACB431" w14:textId="77777777" w:rsidR="004713C4" w:rsidRPr="00D41ACF" w:rsidRDefault="004713C4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El/la estudiante observa el video proyectado y comenta algunas inquietudes o afirmaciones sobre el video revisado y elabora síntesis</w:t>
            </w:r>
          </w:p>
          <w:p w14:paraId="03898C21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</w:p>
          <w:p w14:paraId="4ED176AC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54C29686" w14:textId="77777777" w:rsidR="008D37CC" w:rsidRPr="00D41ACF" w:rsidRDefault="008D37CC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4713C4" w:rsidRPr="00D41ACF">
              <w:rPr>
                <w:rFonts w:ascii="Montserrat" w:hAnsi="Montserrat"/>
              </w:rPr>
              <w:t>línea</w:t>
            </w:r>
          </w:p>
        </w:tc>
        <w:tc>
          <w:tcPr>
            <w:tcW w:w="1810" w:type="dxa"/>
            <w:shd w:val="clear" w:color="auto" w:fill="auto"/>
          </w:tcPr>
          <w:p w14:paraId="72A3267E" w14:textId="295E05AC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Laptop</w:t>
            </w:r>
          </w:p>
          <w:p w14:paraId="7808AA21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Presentación en Video</w:t>
            </w:r>
          </w:p>
          <w:p w14:paraId="7F73A5A7" w14:textId="77777777" w:rsidR="008D37CC" w:rsidRPr="002E62D4" w:rsidRDefault="008D37CC" w:rsidP="002E62D4">
            <w:pPr>
              <w:pStyle w:val="Prrafodelista"/>
              <w:numPr>
                <w:ilvl w:val="0"/>
                <w:numId w:val="31"/>
              </w:num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12A6E6A4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Participación en dialogo discusión</w:t>
            </w:r>
          </w:p>
          <w:p w14:paraId="27EAD581" w14:textId="69AB0B2C" w:rsidR="004713C4" w:rsidRPr="00CF6071" w:rsidRDefault="00790E2E" w:rsidP="004713C4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05</w:t>
            </w:r>
            <w:r w:rsidR="002E62D4">
              <w:rPr>
                <w:rFonts w:ascii="Montserrat" w:hAnsi="Montserrat"/>
              </w:rPr>
              <w:t>%</w:t>
            </w:r>
          </w:p>
          <w:p w14:paraId="770D8AFB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D99A635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6A8A362A" w14:textId="77777777" w:rsidR="004713C4" w:rsidRPr="00CF6071" w:rsidRDefault="004713C4" w:rsidP="004713C4">
            <w:pPr>
              <w:jc w:val="center"/>
              <w:rPr>
                <w:rFonts w:ascii="Montserrat" w:hAnsi="Montserrat"/>
              </w:rPr>
            </w:pPr>
          </w:p>
          <w:p w14:paraId="534CCD36" w14:textId="77777777" w:rsidR="004713C4" w:rsidRPr="00CF6071" w:rsidRDefault="004713C4" w:rsidP="004713C4">
            <w:pPr>
              <w:jc w:val="center"/>
              <w:rPr>
                <w:rFonts w:ascii="Montserrat" w:hAnsi="Montserrat"/>
                <w:highlight w:val="yellow"/>
              </w:rPr>
            </w:pPr>
            <w:r w:rsidRPr="00CF6071">
              <w:rPr>
                <w:rFonts w:ascii="Montserrat" w:hAnsi="Montserrat"/>
              </w:rPr>
              <w:t>Síntesis de video</w:t>
            </w:r>
          </w:p>
          <w:p w14:paraId="4469764C" w14:textId="77777777" w:rsidR="008D37CC" w:rsidRPr="00CF6071" w:rsidRDefault="008D37CC" w:rsidP="004713C4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2430" w:type="dxa"/>
            <w:gridSpan w:val="2"/>
            <w:shd w:val="clear" w:color="auto" w:fill="auto"/>
          </w:tcPr>
          <w:p w14:paraId="1CEC07BF" w14:textId="13F49753" w:rsidR="004713C4" w:rsidRPr="00CF6071" w:rsidRDefault="002E62D4" w:rsidP="004713C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  <w:p w14:paraId="25F1DE77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4AF037EC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7C9E378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5CC4BA8A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02351614" w14:textId="77777777" w:rsidR="004713C4" w:rsidRPr="00CF6071" w:rsidRDefault="004713C4" w:rsidP="004713C4">
            <w:pPr>
              <w:jc w:val="center"/>
              <w:rPr>
                <w:rFonts w:ascii="Montserrat" w:hAnsi="Montserrat" w:cs="Arial"/>
              </w:rPr>
            </w:pPr>
          </w:p>
          <w:p w14:paraId="1D2C4411" w14:textId="23E2F84F" w:rsidR="008D37CC" w:rsidRPr="002E62D4" w:rsidRDefault="002E62D4" w:rsidP="002E62D4">
            <w:pPr>
              <w:jc w:val="center"/>
              <w:rPr>
                <w:rFonts w:ascii="Montserrat" w:hAnsi="Montserrat" w:cs="Arial"/>
              </w:rPr>
            </w:pPr>
            <w:r w:rsidRPr="002E62D4">
              <w:rPr>
                <w:rFonts w:ascii="Montserrat" w:hAnsi="Montserrat" w:cs="Arial"/>
              </w:rPr>
              <w:t>N/A</w:t>
            </w:r>
          </w:p>
        </w:tc>
      </w:tr>
      <w:tr w:rsidR="000C195C" w:rsidRPr="00CF6071" w14:paraId="518141D2" w14:textId="77777777" w:rsidTr="000A1311">
        <w:tc>
          <w:tcPr>
            <w:tcW w:w="14616" w:type="dxa"/>
            <w:gridSpan w:val="8"/>
            <w:shd w:val="clear" w:color="auto" w:fill="D9D9D9"/>
          </w:tcPr>
          <w:p w14:paraId="09886B1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6C8A628E" w14:textId="77777777" w:rsidTr="000A1311">
        <w:tc>
          <w:tcPr>
            <w:tcW w:w="14616" w:type="dxa"/>
            <w:gridSpan w:val="8"/>
            <w:shd w:val="clear" w:color="auto" w:fill="auto"/>
          </w:tcPr>
          <w:p w14:paraId="66C707C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7C824C1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DAEC0D0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2427C21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0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244E57C8" w14:textId="77777777" w:rsidR="000C195C" w:rsidRPr="00CF6071" w:rsidRDefault="00155665" w:rsidP="00FA628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1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09F3E48E" w14:textId="77777777" w:rsidTr="000A1311">
        <w:tc>
          <w:tcPr>
            <w:tcW w:w="14616" w:type="dxa"/>
            <w:gridSpan w:val="8"/>
            <w:shd w:val="clear" w:color="auto" w:fill="D9D9D9"/>
          </w:tcPr>
          <w:p w14:paraId="13F3C5B1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2EC6F50" w14:textId="77777777" w:rsidTr="000A1311">
        <w:tc>
          <w:tcPr>
            <w:tcW w:w="14616" w:type="dxa"/>
            <w:gridSpan w:val="8"/>
            <w:shd w:val="clear" w:color="auto" w:fill="auto"/>
          </w:tcPr>
          <w:p w14:paraId="7F0AF881" w14:textId="77777777" w:rsidR="00D41ACF" w:rsidRPr="00CF6071" w:rsidRDefault="00D41ACF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EEE04D0" w14:textId="77777777" w:rsidTr="000A1311">
        <w:tc>
          <w:tcPr>
            <w:tcW w:w="14616" w:type="dxa"/>
            <w:gridSpan w:val="8"/>
            <w:shd w:val="clear" w:color="auto" w:fill="D9D9D9"/>
          </w:tcPr>
          <w:p w14:paraId="2377330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C195C" w:rsidRPr="00CF6071" w14:paraId="07801875" w14:textId="77777777" w:rsidTr="000A1311">
        <w:tc>
          <w:tcPr>
            <w:tcW w:w="14616" w:type="dxa"/>
            <w:gridSpan w:val="8"/>
            <w:shd w:val="clear" w:color="auto" w:fill="auto"/>
          </w:tcPr>
          <w:p w14:paraId="1000BDDA" w14:textId="77777777" w:rsidR="00C037C3" w:rsidRPr="00CF6071" w:rsidRDefault="00C037C3" w:rsidP="00C92F5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4735EF61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58370630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VIII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1F5366E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C195C" w:rsidRPr="00CF6071" w14:paraId="2C13AACB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7B2D38C5" w14:textId="77777777" w:rsidR="000C195C" w:rsidRPr="00D41ACF" w:rsidRDefault="00106249" w:rsidP="00D41ACF">
            <w:pPr>
              <w:rPr>
                <w:rFonts w:ascii="Montserrat" w:hAnsi="Montserrat" w:cs="Arial"/>
                <w:b/>
              </w:rPr>
            </w:pPr>
            <w:r w:rsidRPr="00D41ACF">
              <w:rPr>
                <w:rFonts w:ascii="Montserrat" w:hAnsi="Montserrat" w:cs="Arial"/>
                <w:b/>
              </w:rPr>
              <w:t>8.  Equipo de maniobra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10E7EA49" w14:textId="77777777" w:rsidR="000C195C" w:rsidRPr="00D41ACF" w:rsidRDefault="006D39DC" w:rsidP="006D39DC">
            <w:pPr>
              <w:jc w:val="both"/>
              <w:rPr>
                <w:rFonts w:ascii="Montserrat" w:hAnsi="Montserrat" w:cs="Arial"/>
                <w:bCs/>
              </w:rPr>
            </w:pPr>
            <w:r w:rsidRPr="00D41ACF">
              <w:rPr>
                <w:rFonts w:ascii="Montserrat" w:hAnsi="Montserrat" w:cs="Arial"/>
                <w:bCs/>
              </w:rPr>
              <w:t>Identifica y describe la distribución de los componentes usados en maniobras de atraque/desatraque y fondeo, analizando sus características e implicaciones, para las operaciones en forma segura.</w:t>
            </w:r>
          </w:p>
        </w:tc>
      </w:tr>
      <w:tr w:rsidR="000C195C" w:rsidRPr="00CF6071" w14:paraId="247FBE8F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D9D9D9"/>
          </w:tcPr>
          <w:p w14:paraId="098BF109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34" w:type="dxa"/>
            <w:gridSpan w:val="4"/>
            <w:shd w:val="clear" w:color="auto" w:fill="D9D9D9"/>
          </w:tcPr>
          <w:p w14:paraId="58AA9E17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C5BB0" w:rsidRPr="00CF6071" w14:paraId="5E96D188" w14:textId="77777777" w:rsidTr="00144FF3">
        <w:trPr>
          <w:gridAfter w:val="1"/>
          <w:wAfter w:w="47" w:type="dxa"/>
        </w:trPr>
        <w:tc>
          <w:tcPr>
            <w:tcW w:w="7035" w:type="dxa"/>
            <w:gridSpan w:val="3"/>
            <w:shd w:val="clear" w:color="auto" w:fill="auto"/>
          </w:tcPr>
          <w:p w14:paraId="53BE447F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•  </w:t>
            </w:r>
            <w:r w:rsidR="003D5FA5" w:rsidRPr="00CF6071">
              <w:rPr>
                <w:rFonts w:ascii="Montserrat" w:hAnsi="Montserrat" w:cs="Arial"/>
              </w:rPr>
              <w:t xml:space="preserve">Ubica los elementos de la estructura del casco, así </w:t>
            </w:r>
            <w:r w:rsidR="00D41ACF" w:rsidRPr="00CF6071">
              <w:rPr>
                <w:rFonts w:ascii="Montserrat" w:hAnsi="Montserrat" w:cs="Arial"/>
              </w:rPr>
              <w:t>como los</w:t>
            </w:r>
            <w:r w:rsidR="003D5FA5" w:rsidRPr="00CF6071">
              <w:rPr>
                <w:rFonts w:ascii="Montserrat" w:hAnsi="Montserrat" w:cs="Arial"/>
              </w:rPr>
              <w:t xml:space="preserve"> elementos utilizados en las diferentes</w:t>
            </w:r>
          </w:p>
          <w:p w14:paraId="4556A017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maniobras de atraque/desatraque y fondeo.</w:t>
            </w:r>
          </w:p>
          <w:p w14:paraId="27487809" w14:textId="77777777" w:rsid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 xml:space="preserve">•  Conoce los elementos </w:t>
            </w:r>
            <w:r w:rsidR="003D5FA5" w:rsidRPr="00D41ACF">
              <w:rPr>
                <w:rFonts w:ascii="Montserrat" w:hAnsi="Montserrat" w:cs="Arial"/>
              </w:rPr>
              <w:t>utilizados</w:t>
            </w:r>
            <w:r w:rsidRPr="00D41ACF">
              <w:rPr>
                <w:rFonts w:ascii="Montserrat" w:hAnsi="Montserrat" w:cs="Arial"/>
              </w:rPr>
              <w:t xml:space="preserve"> en las operaciones de carga y descarga.</w:t>
            </w:r>
          </w:p>
          <w:p w14:paraId="2231B768" w14:textId="77777777" w:rsidR="00DC5BB0" w:rsidRPr="00D41ACF" w:rsidRDefault="00DC5BB0" w:rsidP="00D41ACF">
            <w:pPr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Conoce los sistemas de gobierno y propulsión de una embarcación.</w:t>
            </w:r>
          </w:p>
        </w:tc>
        <w:tc>
          <w:tcPr>
            <w:tcW w:w="7534" w:type="dxa"/>
            <w:gridSpan w:val="4"/>
            <w:shd w:val="clear" w:color="auto" w:fill="auto"/>
          </w:tcPr>
          <w:p w14:paraId="6855C4DB" w14:textId="77777777" w:rsidR="00DC5BB0" w:rsidRPr="00CF6071" w:rsidRDefault="003D5FA5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D6DE89D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3C81ADD2" w14:textId="77777777" w:rsidR="00DC5BB0" w:rsidRPr="00CF6071" w:rsidRDefault="00DC5BB0" w:rsidP="00DC5BB0">
            <w:pPr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55F62283" w14:textId="77777777" w:rsidR="00DC5BB0" w:rsidRPr="00CF6071" w:rsidRDefault="00DC5BB0" w:rsidP="00C037C3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</w:tc>
      </w:tr>
      <w:tr w:rsidR="00DC5BB0" w:rsidRPr="00CF6071" w14:paraId="7298D3EC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5AF1355B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DC5BB0" w:rsidRPr="00CF6071" w14:paraId="2C43EB78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6C070C34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56C1050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DBABCC7" w14:textId="77777777" w:rsidR="00DC5BB0" w:rsidRPr="00D41ACF" w:rsidRDefault="00DC5BB0" w:rsidP="00DC5BB0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7FE917D3" w14:textId="77777777" w:rsidR="00DC5BB0" w:rsidRPr="00D41ACF" w:rsidRDefault="00DC5BB0" w:rsidP="00C037C3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DC5BB0" w:rsidRPr="00CF6071" w14:paraId="4342DDB0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D9D9D9"/>
          </w:tcPr>
          <w:p w14:paraId="44AD3123" w14:textId="77777777" w:rsidR="00DC5BB0" w:rsidRPr="00CF6071" w:rsidRDefault="00DC5BB0" w:rsidP="00DC5BB0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DC5BB0" w:rsidRPr="00CF6071" w14:paraId="1B62BAEA" w14:textId="77777777" w:rsidTr="00144FF3">
        <w:trPr>
          <w:gridAfter w:val="1"/>
          <w:wAfter w:w="47" w:type="dxa"/>
        </w:trPr>
        <w:tc>
          <w:tcPr>
            <w:tcW w:w="14569" w:type="dxa"/>
            <w:gridSpan w:val="7"/>
            <w:shd w:val="clear" w:color="auto" w:fill="auto"/>
          </w:tcPr>
          <w:p w14:paraId="773F77D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58E530D8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B8FC215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Dialogo discusión </w:t>
            </w:r>
          </w:p>
          <w:p w14:paraId="051583E3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5715071" w14:textId="77777777" w:rsidR="00DC5BB0" w:rsidRPr="00D41ACF" w:rsidRDefault="00DC5BB0" w:rsidP="00DC5BB0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0727C2A4" w14:textId="77777777" w:rsidR="00DC5BB0" w:rsidRPr="00D41ACF" w:rsidRDefault="00DC5BB0" w:rsidP="00C037C3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5A9525D" w14:textId="77777777" w:rsidR="00144FF3" w:rsidRDefault="00144FF3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BC98BD5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E06403F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0DB90E0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5188A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CF3B5F3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C97F1DC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C2662CE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A96987" w14:textId="77777777" w:rsidR="00E71932" w:rsidRDefault="00E71932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DC4470E" w14:textId="77777777" w:rsidR="00127C00" w:rsidRPr="00CF6071" w:rsidRDefault="00127C00" w:rsidP="000C195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31"/>
        <w:gridCol w:w="2804"/>
        <w:gridCol w:w="2568"/>
        <w:gridCol w:w="1031"/>
        <w:gridCol w:w="2261"/>
        <w:gridCol w:w="2015"/>
        <w:gridCol w:w="2360"/>
        <w:gridCol w:w="46"/>
      </w:tblGrid>
      <w:tr w:rsidR="000C195C" w:rsidRPr="00CF6071" w14:paraId="21F00827" w14:textId="77777777" w:rsidTr="00127C00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69424113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962" w:type="dxa"/>
            <w:shd w:val="clear" w:color="auto" w:fill="D9D9D9"/>
            <w:vAlign w:val="center"/>
          </w:tcPr>
          <w:p w14:paraId="2DC7585C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3958ED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2B95007B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4041A2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10" w:type="dxa"/>
            <w:shd w:val="clear" w:color="auto" w:fill="D9D9D9"/>
            <w:vAlign w:val="center"/>
          </w:tcPr>
          <w:p w14:paraId="52229A40" w14:textId="5C5B0220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17" w:type="dxa"/>
            <w:shd w:val="clear" w:color="auto" w:fill="D9D9D9"/>
            <w:vAlign w:val="center"/>
          </w:tcPr>
          <w:p w14:paraId="14845E26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9" w:type="dxa"/>
            <w:gridSpan w:val="2"/>
            <w:shd w:val="clear" w:color="auto" w:fill="D9D9D9"/>
            <w:vAlign w:val="center"/>
          </w:tcPr>
          <w:p w14:paraId="351C8390" w14:textId="77777777" w:rsidR="000C195C" w:rsidRPr="00CF6071" w:rsidRDefault="000C195C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0A1311" w:rsidRPr="00CF6071" w14:paraId="0AA76544" w14:textId="77777777" w:rsidTr="00127C00">
        <w:trPr>
          <w:trHeight w:val="20"/>
        </w:trPr>
        <w:tc>
          <w:tcPr>
            <w:tcW w:w="1541" w:type="dxa"/>
            <w:shd w:val="clear" w:color="auto" w:fill="auto"/>
          </w:tcPr>
          <w:p w14:paraId="107575AC" w14:textId="77777777" w:rsidR="000A1311" w:rsidRPr="00CF6071" w:rsidRDefault="000A1311" w:rsidP="006D2F4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52FEF20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 w:rsidRPr="00CF6071">
              <w:rPr>
                <w:rFonts w:ascii="Montserrat" w:hAnsi="Montserrat" w:cs="Arial"/>
                <w:lang w:val="en-US"/>
              </w:rPr>
              <w:t>5 SESIONES</w:t>
            </w:r>
          </w:p>
          <w:p w14:paraId="1AF5557A" w14:textId="77777777" w:rsidR="000A1311" w:rsidRPr="00CF6071" w:rsidRDefault="000A1311" w:rsidP="00C92F5C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731D7851" w14:textId="77777777" w:rsidR="007D6440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20/10/25</w:t>
            </w:r>
          </w:p>
          <w:p w14:paraId="102373AA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21/10/25</w:t>
            </w:r>
          </w:p>
          <w:p w14:paraId="18AAD46C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22/10/25</w:t>
            </w:r>
          </w:p>
          <w:p w14:paraId="2D2C2A50" w14:textId="77777777" w:rsidR="00C92F5C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23/10/25</w:t>
            </w:r>
          </w:p>
          <w:p w14:paraId="09EC8A64" w14:textId="3178D46C" w:rsidR="00C92F5C" w:rsidRPr="006D2F48" w:rsidRDefault="00C92F5C" w:rsidP="00C92F5C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24/10/25</w:t>
            </w:r>
          </w:p>
        </w:tc>
        <w:tc>
          <w:tcPr>
            <w:tcW w:w="2962" w:type="dxa"/>
            <w:shd w:val="clear" w:color="auto" w:fill="auto"/>
          </w:tcPr>
          <w:p w14:paraId="5285C67D" w14:textId="77777777" w:rsidR="000A1311" w:rsidRPr="00CF6071" w:rsidRDefault="00E93B87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8</w:t>
            </w:r>
            <w:r w:rsidR="000A1311" w:rsidRPr="00CF6071">
              <w:rPr>
                <w:rFonts w:ascii="Montserrat" w:hAnsi="Montserrat" w:cs="Arial"/>
                <w:b/>
              </w:rPr>
              <w:t>.  Equipo de maniobra</w:t>
            </w:r>
          </w:p>
          <w:p w14:paraId="711C9C89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8.1 Descripción del equipo de fondeo.</w:t>
            </w:r>
          </w:p>
          <w:p w14:paraId="71AE244F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8.2 Descripción de equipo de amarre.</w:t>
            </w:r>
          </w:p>
          <w:p w14:paraId="504A7D0B" w14:textId="6EA1CE74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8.3 </w:t>
            </w:r>
            <w:r w:rsidR="003D5FA5" w:rsidRPr="00CF6071">
              <w:rPr>
                <w:rFonts w:ascii="Montserrat" w:hAnsi="Montserrat" w:cs="Arial"/>
              </w:rPr>
              <w:t>Distribución típica de amarre y fondeo en el castillo</w:t>
            </w:r>
            <w:r w:rsidRPr="00CF6071">
              <w:rPr>
                <w:rFonts w:ascii="Montserrat" w:hAnsi="Montserrat" w:cs="Arial"/>
              </w:rPr>
              <w:t>, gateras de amarre.</w:t>
            </w:r>
          </w:p>
          <w:p w14:paraId="54AC00BC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8.4 Descripción y uso de los winches de tensión constante.</w:t>
            </w:r>
          </w:p>
          <w:p w14:paraId="65A52228" w14:textId="77777777" w:rsidR="000A1311" w:rsidRPr="00CF6071" w:rsidRDefault="000A1311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8.5 Descripción del sistema de gobierno.</w:t>
            </w:r>
          </w:p>
          <w:p w14:paraId="0B1C4E06" w14:textId="77777777" w:rsidR="000A1311" w:rsidRPr="008E2B4C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8.6 </w:t>
            </w:r>
            <w:r w:rsidR="000A1311" w:rsidRPr="00CF6071">
              <w:rPr>
                <w:rFonts w:ascii="Montserrat" w:hAnsi="Montserrat" w:cs="Arial"/>
              </w:rPr>
              <w:t xml:space="preserve">Descripción del sistema de </w:t>
            </w:r>
            <w:r w:rsidR="000B3D69" w:rsidRPr="00CF6071">
              <w:rPr>
                <w:rFonts w:ascii="Montserrat" w:hAnsi="Montserrat" w:cs="Arial"/>
              </w:rPr>
              <w:t>propulsión</w:t>
            </w:r>
          </w:p>
        </w:tc>
        <w:tc>
          <w:tcPr>
            <w:tcW w:w="3827" w:type="dxa"/>
            <w:gridSpan w:val="2"/>
            <w:shd w:val="clear" w:color="auto" w:fill="auto"/>
          </w:tcPr>
          <w:p w14:paraId="57E9E876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4387DE1E" w14:textId="77777777" w:rsidR="000A1311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sobre el equipo de maniobra y que investigaron previamente los estudiantes</w:t>
            </w:r>
          </w:p>
          <w:p w14:paraId="4E610A47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7BD4166A" w14:textId="77777777" w:rsid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  <w:r w:rsidR="007D6440" w:rsidRPr="00D41ACF">
              <w:rPr>
                <w:rFonts w:ascii="Montserrat" w:hAnsi="Montserrat"/>
              </w:rPr>
              <w:t xml:space="preserve"> </w:t>
            </w:r>
          </w:p>
          <w:p w14:paraId="72C51C97" w14:textId="23CAD374" w:rsidR="000B3D69" w:rsidRPr="00D41ACF" w:rsidRDefault="007D6440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 docente</w:t>
            </w:r>
            <w:r w:rsidR="000B3D69" w:rsidRPr="00D41ACF">
              <w:rPr>
                <w:rFonts w:ascii="Montserrat" w:hAnsi="Montserrat"/>
              </w:rPr>
              <w:t xml:space="preserve"> explicación del equipo utilizado para una maniobra de atraque/desatraque, así como el nombre que recibe cada cab</w:t>
            </w:r>
            <w:r w:rsidR="008E2B4C">
              <w:rPr>
                <w:rFonts w:ascii="Montserrat" w:hAnsi="Montserrat"/>
              </w:rPr>
              <w:t>o</w:t>
            </w:r>
            <w:r w:rsidR="000B3D69" w:rsidRPr="00D41ACF">
              <w:rPr>
                <w:rFonts w:ascii="Montserrat" w:hAnsi="Montserrat"/>
              </w:rPr>
              <w:t>, en función de su ubicación.</w:t>
            </w:r>
          </w:p>
          <w:p w14:paraId="0EE6C0B3" w14:textId="77777777" w:rsidR="000B3D69" w:rsidRPr="00D41ACF" w:rsidRDefault="000B3D69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Define sistemas de gobierno y propulsión.</w:t>
            </w:r>
          </w:p>
          <w:p w14:paraId="457B3F9C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</w:p>
          <w:p w14:paraId="2444206F" w14:textId="77777777" w:rsidR="000A1311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649D1737" w14:textId="77777777" w:rsidR="00144FF3" w:rsidRPr="00D41ACF" w:rsidRDefault="000A1311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</w:t>
            </w:r>
            <w:r w:rsidR="00D41ACF">
              <w:rPr>
                <w:rFonts w:ascii="Montserrat" w:hAnsi="Montserrat"/>
              </w:rPr>
              <w:t>ente de los temas abordados</w:t>
            </w:r>
            <w:r w:rsidR="00144FF3">
              <w:rPr>
                <w:rFonts w:ascii="Montserrat" w:hAnsi="Montserrat"/>
              </w:rPr>
              <w:t>.</w:t>
            </w:r>
          </w:p>
        </w:tc>
        <w:tc>
          <w:tcPr>
            <w:tcW w:w="1810" w:type="dxa"/>
            <w:shd w:val="clear" w:color="auto" w:fill="auto"/>
          </w:tcPr>
          <w:p w14:paraId="75F309F3" w14:textId="4DE6DA06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Laptop</w:t>
            </w:r>
          </w:p>
          <w:p w14:paraId="07D1AE5C" w14:textId="77777777" w:rsidR="000A1311" w:rsidRPr="00127C00" w:rsidRDefault="000A131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Presentación en Video</w:t>
            </w:r>
          </w:p>
          <w:p w14:paraId="121AB54C" w14:textId="77777777" w:rsidR="000A1311" w:rsidRPr="00127C00" w:rsidRDefault="00B81401" w:rsidP="00127C00">
            <w:pPr>
              <w:pStyle w:val="Prrafodelista"/>
              <w:numPr>
                <w:ilvl w:val="0"/>
                <w:numId w:val="32"/>
              </w:numPr>
              <w:jc w:val="center"/>
              <w:rPr>
                <w:rFonts w:ascii="Montserrat" w:hAnsi="Montserrat" w:cs="Arial"/>
              </w:rPr>
            </w:pPr>
            <w:r w:rsidRPr="00127C00">
              <w:rPr>
                <w:rFonts w:ascii="Montserrat" w:hAnsi="Montserrat" w:cs="Arial"/>
              </w:rPr>
              <w:t>E imágenes</w:t>
            </w:r>
          </w:p>
        </w:tc>
        <w:tc>
          <w:tcPr>
            <w:tcW w:w="2017" w:type="dxa"/>
            <w:shd w:val="clear" w:color="auto" w:fill="auto"/>
          </w:tcPr>
          <w:p w14:paraId="4151DDF2" w14:textId="77777777" w:rsidR="000B3D69" w:rsidRPr="00CF6071" w:rsidRDefault="000B3D69" w:rsidP="00127C00">
            <w:pPr>
              <w:jc w:val="center"/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Cuadro </w:t>
            </w:r>
            <w:r w:rsidR="003D5FA5" w:rsidRPr="00CF6071">
              <w:rPr>
                <w:rFonts w:ascii="Montserrat" w:hAnsi="Montserrat"/>
              </w:rPr>
              <w:t>comparativo entre</w:t>
            </w:r>
            <w:r w:rsidR="00B43E7B" w:rsidRPr="00CF6071">
              <w:rPr>
                <w:rFonts w:ascii="Montserrat" w:hAnsi="Montserrat"/>
              </w:rPr>
              <w:t xml:space="preserve"> </w:t>
            </w:r>
            <w:r w:rsidRPr="00CF6071">
              <w:rPr>
                <w:rFonts w:ascii="Montserrat" w:hAnsi="Montserrat"/>
              </w:rPr>
              <w:t>winches señalando sus ventajas y desventajas.</w:t>
            </w:r>
          </w:p>
          <w:p w14:paraId="7CBC6E3E" w14:textId="4F6E973E" w:rsidR="000B3D69" w:rsidRPr="00CF6071" w:rsidRDefault="00790E2E" w:rsidP="00127C00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05</w:t>
            </w:r>
            <w:r w:rsidR="00127C00">
              <w:rPr>
                <w:rFonts w:ascii="Montserrat" w:hAnsi="Montserrat"/>
              </w:rPr>
              <w:t>%</w:t>
            </w:r>
          </w:p>
          <w:p w14:paraId="63DE3EDA" w14:textId="77777777" w:rsidR="000B3D69" w:rsidRPr="00CF6071" w:rsidRDefault="000B3D69" w:rsidP="000B3D69">
            <w:pPr>
              <w:jc w:val="both"/>
              <w:rPr>
                <w:rFonts w:ascii="Montserrat" w:hAnsi="Montserrat"/>
              </w:rPr>
            </w:pPr>
          </w:p>
          <w:p w14:paraId="601E14A0" w14:textId="77777777" w:rsidR="000A1311" w:rsidRPr="00CF6071" w:rsidRDefault="000A1311" w:rsidP="00CF23E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9" w:type="dxa"/>
            <w:gridSpan w:val="2"/>
            <w:shd w:val="clear" w:color="auto" w:fill="auto"/>
          </w:tcPr>
          <w:p w14:paraId="05C629AD" w14:textId="77777777" w:rsidR="000A1311" w:rsidRPr="00CF6071" w:rsidRDefault="00C037C3" w:rsidP="00127C00">
            <w:pPr>
              <w:jc w:val="center"/>
              <w:rPr>
                <w:rFonts w:ascii="Montserrat" w:hAnsi="Montserrat" w:cs="Arial"/>
                <w:bCs/>
              </w:rPr>
            </w:pPr>
            <w:r w:rsidRPr="00CF6071">
              <w:rPr>
                <w:rFonts w:ascii="Montserrat" w:hAnsi="Montserrat" w:cs="Arial"/>
                <w:bCs/>
              </w:rPr>
              <w:t>R</w:t>
            </w:r>
            <w:r w:rsidR="000A1311" w:rsidRPr="00CF6071">
              <w:rPr>
                <w:rFonts w:ascii="Montserrat" w:hAnsi="Montserrat" w:cs="Arial"/>
                <w:bCs/>
              </w:rPr>
              <w:t>ubrica</w:t>
            </w:r>
          </w:p>
          <w:p w14:paraId="1E397631" w14:textId="77777777" w:rsidR="000A1311" w:rsidRPr="00CF6071" w:rsidRDefault="000A1311" w:rsidP="00CF23EB">
            <w:pPr>
              <w:rPr>
                <w:rFonts w:ascii="Montserrat" w:hAnsi="Montserrat" w:cs="Arial"/>
                <w:b/>
              </w:rPr>
            </w:pPr>
          </w:p>
          <w:p w14:paraId="1D77ECF3" w14:textId="77777777" w:rsidR="000A1311" w:rsidRPr="00CF6071" w:rsidRDefault="000A1311" w:rsidP="00CF23EB">
            <w:pPr>
              <w:rPr>
                <w:rFonts w:ascii="Montserrat" w:hAnsi="Montserrat"/>
              </w:rPr>
            </w:pPr>
          </w:p>
          <w:p w14:paraId="1CC9F421" w14:textId="77777777" w:rsidR="000A1311" w:rsidRPr="00CF6071" w:rsidRDefault="000A1311" w:rsidP="00CF23E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73E8BB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52E49BEC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0C195C" w:rsidRPr="00CF6071" w14:paraId="093C6756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2583DE2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4EEE47B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6435277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7FBF5E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2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6B8C87A3" w14:textId="77777777" w:rsidR="000C195C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3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0C195C" w:rsidRPr="00CF6071" w14:paraId="7357A8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6D55101A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C195C" w:rsidRPr="00CF6071" w14:paraId="6617EAF0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04EF2981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0C195C" w:rsidRPr="00CF6071" w14:paraId="26F2E4AF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D9D9D9"/>
          </w:tcPr>
          <w:p w14:paraId="3E9CF86B" w14:textId="77777777" w:rsidR="000C195C" w:rsidRPr="00CF6071" w:rsidRDefault="000C195C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C195C" w:rsidRPr="00CF6071" w14:paraId="44A027EB" w14:textId="77777777" w:rsidTr="009D669B">
        <w:trPr>
          <w:trHeight w:val="20"/>
        </w:trPr>
        <w:tc>
          <w:tcPr>
            <w:tcW w:w="14616" w:type="dxa"/>
            <w:gridSpan w:val="8"/>
            <w:shd w:val="clear" w:color="auto" w:fill="auto"/>
          </w:tcPr>
          <w:p w14:paraId="4F3BCFCF" w14:textId="77777777" w:rsidR="004633EC" w:rsidRPr="00CF6071" w:rsidRDefault="004633EC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54AEE10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4F28358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IX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549AE0C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8FA1853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53FAB69C" w14:textId="77777777" w:rsidR="00C102B2" w:rsidRPr="00CF6071" w:rsidRDefault="00427E0D" w:rsidP="00D41A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43C50F1" w14:textId="77777777" w:rsidR="00C102B2" w:rsidRPr="00CF6071" w:rsidRDefault="004830CF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Identificar y describir la distribución y capacidad de tanques en el buque, así como tubos sonda y respiraderos, desarrollando actividades teórico/prácticas, para su eficiente aplicación.</w:t>
            </w:r>
          </w:p>
        </w:tc>
      </w:tr>
      <w:tr w:rsidR="00C102B2" w:rsidRPr="00CF6071" w14:paraId="29A04E61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D9D9D9"/>
          </w:tcPr>
          <w:p w14:paraId="1D83FBC6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gridSpan w:val="4"/>
            <w:shd w:val="clear" w:color="auto" w:fill="D9D9D9"/>
          </w:tcPr>
          <w:p w14:paraId="6B5EA9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385F91" w:rsidRPr="00CF6071" w14:paraId="7112528C" w14:textId="77777777" w:rsidTr="009D669B">
        <w:trPr>
          <w:gridAfter w:val="1"/>
          <w:wAfter w:w="49" w:type="dxa"/>
          <w:trHeight w:val="20"/>
        </w:trPr>
        <w:tc>
          <w:tcPr>
            <w:tcW w:w="7196" w:type="dxa"/>
            <w:gridSpan w:val="3"/>
            <w:shd w:val="clear" w:color="auto" w:fill="auto"/>
          </w:tcPr>
          <w:p w14:paraId="05EBB4E3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 xml:space="preserve">Reconoce los diferentes tipos de tanque, utilizados para la autonomía y estabilidad de la embarcación. </w:t>
            </w:r>
          </w:p>
          <w:p w14:paraId="3E870D2E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Identifica la importancia de los tubos sonda y respiraderos.</w:t>
            </w:r>
          </w:p>
          <w:p w14:paraId="5E1177B3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Distingue las causas y efectos de los momentos flectores en la estructura del buque</w:t>
            </w:r>
          </w:p>
        </w:tc>
        <w:tc>
          <w:tcPr>
            <w:tcW w:w="7371" w:type="dxa"/>
            <w:gridSpan w:val="4"/>
            <w:shd w:val="clear" w:color="auto" w:fill="auto"/>
          </w:tcPr>
          <w:p w14:paraId="5F29EDA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668E575C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7DBA59C2" w14:textId="77777777" w:rsidR="00385F91" w:rsidRPr="00CF6071" w:rsidRDefault="00385F91" w:rsidP="00385F91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385F91" w:rsidRPr="00CF6071" w14:paraId="7B17A54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66F5B46D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385F91" w:rsidRPr="00CF6071" w14:paraId="17A7E781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552C2294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193771C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F152D0B" w14:textId="77777777" w:rsidR="00385F91" w:rsidRPr="00D41ACF" w:rsidRDefault="00385F91" w:rsidP="00385F91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6A6DF6F4" w14:textId="77777777" w:rsidR="00385F91" w:rsidRPr="00D41ACF" w:rsidRDefault="00385F91" w:rsidP="00385F91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385F91" w:rsidRPr="00CF6071" w14:paraId="1838032F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D9D9D9"/>
          </w:tcPr>
          <w:p w14:paraId="1F68F2D1" w14:textId="77777777" w:rsidR="00385F91" w:rsidRPr="00CF6071" w:rsidRDefault="00385F91" w:rsidP="00385F9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385F91" w:rsidRPr="00CF6071" w14:paraId="5DB64214" w14:textId="77777777" w:rsidTr="009D669B">
        <w:trPr>
          <w:gridAfter w:val="1"/>
          <w:wAfter w:w="49" w:type="dxa"/>
          <w:trHeight w:val="20"/>
        </w:trPr>
        <w:tc>
          <w:tcPr>
            <w:tcW w:w="14567" w:type="dxa"/>
            <w:gridSpan w:val="7"/>
            <w:shd w:val="clear" w:color="auto" w:fill="auto"/>
          </w:tcPr>
          <w:p w14:paraId="37DEF1F3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7EF4C2E0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0EE5162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058F4C35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  <w:p w14:paraId="656B3AA9" w14:textId="77777777" w:rsidR="00385F91" w:rsidRPr="00D41ACF" w:rsidRDefault="00385F91" w:rsidP="00385F9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3411ED8E" w14:textId="77777777" w:rsidR="00B43E7B" w:rsidRPr="00CF6071" w:rsidRDefault="00B43E7B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396"/>
        <w:gridCol w:w="4394"/>
        <w:gridCol w:w="1824"/>
        <w:gridCol w:w="2005"/>
        <w:gridCol w:w="2457"/>
      </w:tblGrid>
      <w:tr w:rsidR="00C102B2" w:rsidRPr="00CF6071" w14:paraId="540EA796" w14:textId="77777777" w:rsidTr="00127C00">
        <w:tc>
          <w:tcPr>
            <w:tcW w:w="1540" w:type="dxa"/>
            <w:shd w:val="clear" w:color="auto" w:fill="D9D9D9"/>
            <w:vAlign w:val="center"/>
          </w:tcPr>
          <w:p w14:paraId="2ED336D4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96" w:type="dxa"/>
            <w:shd w:val="clear" w:color="auto" w:fill="D9D9D9"/>
            <w:vAlign w:val="center"/>
          </w:tcPr>
          <w:p w14:paraId="77EB3F79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6EF0AB5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6B7A7E12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5435AD8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  <w:vAlign w:val="center"/>
          </w:tcPr>
          <w:p w14:paraId="1400F64D" w14:textId="5DA81ACF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03F595AF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shd w:val="clear" w:color="auto" w:fill="D9D9D9"/>
            <w:vAlign w:val="center"/>
          </w:tcPr>
          <w:p w14:paraId="7F7C0667" w14:textId="77777777" w:rsidR="00C102B2" w:rsidRPr="00CF6071" w:rsidRDefault="00C102B2" w:rsidP="00127C0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A6925A6" w14:textId="77777777" w:rsidTr="00127C00">
        <w:tc>
          <w:tcPr>
            <w:tcW w:w="1540" w:type="dxa"/>
            <w:shd w:val="clear" w:color="auto" w:fill="auto"/>
          </w:tcPr>
          <w:p w14:paraId="513FFD3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EE2B52D" w14:textId="77777777" w:rsidR="00207A0E" w:rsidRPr="008E2B4C" w:rsidRDefault="00061DAF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 w:rsidRPr="008E2B4C">
              <w:rPr>
                <w:rFonts w:ascii="Montserrat" w:hAnsi="Montserrat" w:cs="Arial"/>
              </w:rPr>
              <w:t xml:space="preserve"> </w:t>
            </w:r>
            <w:r w:rsidRPr="008E2B4C">
              <w:rPr>
                <w:rFonts w:ascii="Montserrat" w:hAnsi="Montserrat" w:cs="Arial"/>
                <w:lang w:val="en-US"/>
              </w:rPr>
              <w:t>5</w:t>
            </w:r>
            <w:r w:rsidR="00207A0E" w:rsidRPr="008E2B4C">
              <w:rPr>
                <w:rFonts w:ascii="Montserrat" w:hAnsi="Montserrat" w:cs="Arial"/>
                <w:lang w:val="en-US"/>
              </w:rPr>
              <w:t xml:space="preserve"> sesiones </w:t>
            </w:r>
          </w:p>
          <w:p w14:paraId="7A4D32AC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EDFB836" w14:textId="01F9799C" w:rsidR="00207A0E" w:rsidRDefault="00FF1A46" w:rsidP="00262B98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27/10/25</w:t>
            </w:r>
          </w:p>
          <w:p w14:paraId="56323345" w14:textId="3C9DB997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28/10/25</w:t>
            </w:r>
          </w:p>
          <w:p w14:paraId="4C91E5D3" w14:textId="40B99F25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29/10/25</w:t>
            </w:r>
          </w:p>
          <w:p w14:paraId="291EA13E" w14:textId="6234B643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30/10/25</w:t>
            </w:r>
          </w:p>
          <w:p w14:paraId="2AEE8E80" w14:textId="59206A2F" w:rsidR="00FF1A46" w:rsidRPr="00FF1A46" w:rsidRDefault="00FF1A46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 w:rsidRPr="00FF1A46">
              <w:rPr>
                <w:rFonts w:ascii="Montserrat" w:hAnsi="Montserrat" w:cs="Arial"/>
                <w:bCs/>
                <w:lang w:val="en-US"/>
              </w:rPr>
              <w:t>31/10/25</w:t>
            </w:r>
          </w:p>
          <w:p w14:paraId="47AADC0A" w14:textId="77777777" w:rsidR="00207A0E" w:rsidRPr="00FF1A46" w:rsidRDefault="00207A0E" w:rsidP="00262B9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00C83F1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1D29AFA0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343452C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6C1893B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69BA6F4D" w14:textId="77777777" w:rsidR="00207A0E" w:rsidRPr="009D669B" w:rsidRDefault="00207A0E" w:rsidP="00262B9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304CD921" w14:textId="77777777" w:rsidR="00207A0E" w:rsidRPr="009D669B" w:rsidRDefault="00207A0E" w:rsidP="00262B98">
            <w:pPr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396" w:type="dxa"/>
            <w:shd w:val="clear" w:color="auto" w:fill="auto"/>
          </w:tcPr>
          <w:p w14:paraId="0F32A002" w14:textId="77777777" w:rsidR="00207A0E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  <w:r w:rsidRPr="008E2B4C">
              <w:rPr>
                <w:rFonts w:ascii="Montserrat" w:hAnsi="Montserrat" w:cs="Arial"/>
                <w:b/>
              </w:rPr>
              <w:lastRenderedPageBreak/>
              <w:t>9.  Tanques de lastre, agua dulce y combustible.</w:t>
            </w:r>
          </w:p>
          <w:p w14:paraId="2431181D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0A76CA89" w14:textId="77777777" w:rsidR="00207A0E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9.1 Distribución de tanques.</w:t>
            </w:r>
          </w:p>
          <w:p w14:paraId="0A448D84" w14:textId="77777777" w:rsidR="008E2B4C" w:rsidRPr="008E2B4C" w:rsidRDefault="008E2B4C" w:rsidP="00FF1A46">
            <w:pPr>
              <w:jc w:val="both"/>
              <w:rPr>
                <w:rFonts w:ascii="Montserrat" w:hAnsi="Montserrat" w:cs="Arial"/>
              </w:rPr>
            </w:pPr>
          </w:p>
          <w:p w14:paraId="02F5A6B9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9.2 Disposición y construcción de tubos sonda.</w:t>
            </w:r>
          </w:p>
          <w:p w14:paraId="2509A94D" w14:textId="77777777" w:rsidR="00DD3892" w:rsidRPr="008E2B4C" w:rsidRDefault="00DD3892" w:rsidP="00FF1A46">
            <w:pPr>
              <w:jc w:val="both"/>
              <w:rPr>
                <w:rFonts w:ascii="Montserrat" w:hAnsi="Montserrat" w:cs="Arial"/>
              </w:rPr>
            </w:pPr>
          </w:p>
          <w:p w14:paraId="7EB0BB40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9.3 Distribución y construcción de respiraderos de tanques.</w:t>
            </w:r>
          </w:p>
          <w:p w14:paraId="5D0C73A5" w14:textId="77777777" w:rsidR="00207A0E" w:rsidRPr="008E2B4C" w:rsidRDefault="00207A0E" w:rsidP="00FF1A46">
            <w:pPr>
              <w:jc w:val="both"/>
              <w:rPr>
                <w:rFonts w:ascii="Montserrat" w:hAnsi="Montserrat" w:cs="Arial"/>
                <w:b/>
              </w:rPr>
            </w:pPr>
          </w:p>
          <w:p w14:paraId="41BD624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196FEF66" w14:textId="77777777" w:rsidR="00207A0E" w:rsidRPr="008E2B4C" w:rsidRDefault="00207A0E" w:rsidP="00262B98">
            <w:pPr>
              <w:jc w:val="center"/>
              <w:rPr>
                <w:rFonts w:ascii="Montserrat" w:hAnsi="Montserrat" w:cs="Arial"/>
                <w:b/>
              </w:rPr>
            </w:pPr>
          </w:p>
          <w:p w14:paraId="763FD8F8" w14:textId="77777777" w:rsidR="00207A0E" w:rsidRPr="008E2B4C" w:rsidRDefault="00207A0E" w:rsidP="00D41ACF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0A7395C9" w14:textId="77777777" w:rsidR="00207A0E" w:rsidRPr="008E2B4C" w:rsidRDefault="00207A0E" w:rsidP="00CF23EB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lastRenderedPageBreak/>
              <w:t>Inicio:</w:t>
            </w:r>
          </w:p>
          <w:p w14:paraId="0F4604E2" w14:textId="77777777" w:rsidR="00207A0E" w:rsidRPr="008E2B4C" w:rsidRDefault="00385F91" w:rsidP="006E0BBA">
            <w:pPr>
              <w:jc w:val="both"/>
              <w:rPr>
                <w:rFonts w:ascii="Montserrat" w:hAnsi="Montserrat"/>
                <w:bCs/>
              </w:rPr>
            </w:pPr>
            <w:r w:rsidRPr="008E2B4C">
              <w:rPr>
                <w:rFonts w:ascii="Montserrat" w:hAnsi="Montserrat"/>
                <w:bCs/>
              </w:rPr>
              <w:t>Lluvia de ideas sobre el tema tanques de lastre, agua dulce y combustible.</w:t>
            </w:r>
          </w:p>
          <w:p w14:paraId="0C3602CF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</w:p>
          <w:p w14:paraId="0F16753A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Desarrollo:</w:t>
            </w:r>
          </w:p>
          <w:p w14:paraId="568B5FFD" w14:textId="4DC2C267" w:rsidR="00D41ACF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Exposición </w:t>
            </w:r>
            <w:r w:rsidR="00D41ACF" w:rsidRPr="008E2B4C">
              <w:rPr>
                <w:rFonts w:ascii="Montserrat" w:hAnsi="Montserrat"/>
              </w:rPr>
              <w:t>docente diferentes</w:t>
            </w:r>
            <w:r w:rsidRPr="008E2B4C">
              <w:rPr>
                <w:rFonts w:ascii="Montserrat" w:hAnsi="Montserrat"/>
              </w:rPr>
              <w:t xml:space="preserve"> tipos de tanques en el buque utilizados para la autonomía y estabilidad del buque usando las ideas generadas por los </w:t>
            </w:r>
            <w:r w:rsidRPr="008E2B4C">
              <w:rPr>
                <w:rFonts w:ascii="Montserrat" w:hAnsi="Montserrat"/>
              </w:rPr>
              <w:lastRenderedPageBreak/>
              <w:t>estudiantes para corroborar o modificar aprendizajes.</w:t>
            </w:r>
          </w:p>
          <w:p w14:paraId="3BEE47F3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El/la estudiante identifica en un plano los </w:t>
            </w:r>
            <w:r w:rsidR="003D5FA5" w:rsidRPr="008E2B4C">
              <w:rPr>
                <w:rFonts w:ascii="Montserrat" w:hAnsi="Montserrat"/>
              </w:rPr>
              <w:t>diferentes tipos</w:t>
            </w:r>
            <w:r w:rsidRPr="008E2B4C">
              <w:rPr>
                <w:rFonts w:ascii="Montserrat" w:hAnsi="Montserrat"/>
              </w:rPr>
              <w:t xml:space="preserve"> de tanques y respiraderos Explica la importancia de los tubos, sondas y respiraderos.</w:t>
            </w:r>
          </w:p>
          <w:p w14:paraId="3F4B035A" w14:textId="77777777" w:rsidR="00385F91" w:rsidRPr="008E2B4C" w:rsidRDefault="00385F91" w:rsidP="006E0BBA">
            <w:pPr>
              <w:jc w:val="both"/>
              <w:rPr>
                <w:rFonts w:ascii="Montserrat" w:hAnsi="Montserrat"/>
              </w:rPr>
            </w:pPr>
          </w:p>
          <w:p w14:paraId="3BCC77E0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>Cierre:</w:t>
            </w:r>
          </w:p>
          <w:p w14:paraId="2E1FA099" w14:textId="77777777" w:rsidR="00207A0E" w:rsidRPr="008E2B4C" w:rsidRDefault="00207A0E" w:rsidP="006E0BBA">
            <w:pPr>
              <w:jc w:val="both"/>
              <w:rPr>
                <w:rFonts w:ascii="Montserrat" w:hAnsi="Montserrat"/>
              </w:rPr>
            </w:pPr>
            <w:r w:rsidRPr="008E2B4C">
              <w:rPr>
                <w:rFonts w:ascii="Montserrat" w:hAnsi="Montserrat"/>
              </w:rPr>
              <w:t xml:space="preserve">Retroalimentación docente de los temas abordados para identificar los aprendizajes del estudiante en </w:t>
            </w:r>
            <w:r w:rsidR="009C3272" w:rsidRPr="008E2B4C">
              <w:rPr>
                <w:rFonts w:ascii="Montserrat" w:hAnsi="Montserrat"/>
              </w:rPr>
              <w:t>línea</w:t>
            </w:r>
            <w:r w:rsidR="00D41ACF" w:rsidRPr="008E2B4C">
              <w:rPr>
                <w:rFonts w:ascii="Montserrat" w:hAnsi="Montserrat"/>
              </w:rPr>
              <w:t>.</w:t>
            </w:r>
          </w:p>
        </w:tc>
        <w:tc>
          <w:tcPr>
            <w:tcW w:w="1824" w:type="dxa"/>
            <w:shd w:val="clear" w:color="auto" w:fill="auto"/>
          </w:tcPr>
          <w:p w14:paraId="0E60C75B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129FF378" w14:textId="43F749E3" w:rsidR="00207A0E" w:rsidRPr="008E2B4C" w:rsidRDefault="00207A0E" w:rsidP="00127C00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Laptop</w:t>
            </w:r>
          </w:p>
          <w:p w14:paraId="1D4C09EE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Presentación en Video</w:t>
            </w:r>
          </w:p>
          <w:p w14:paraId="09259FF1" w14:textId="77777777" w:rsidR="00207A0E" w:rsidRPr="008E2B4C" w:rsidRDefault="00B81401" w:rsidP="00CF23EB">
            <w:pPr>
              <w:jc w:val="center"/>
              <w:rPr>
                <w:rFonts w:ascii="Montserrat" w:hAnsi="Montserrat" w:cs="Arial"/>
              </w:rPr>
            </w:pPr>
            <w:r w:rsidRPr="008E2B4C">
              <w:rPr>
                <w:rFonts w:ascii="Montserrat" w:hAnsi="Montserrat" w:cs="Arial"/>
              </w:rPr>
              <w:t>Imágenes</w:t>
            </w:r>
          </w:p>
          <w:p w14:paraId="0375A809" w14:textId="77777777" w:rsidR="00207A0E" w:rsidRPr="008E2B4C" w:rsidRDefault="00207A0E" w:rsidP="00CF23E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005" w:type="dxa"/>
            <w:shd w:val="clear" w:color="auto" w:fill="auto"/>
          </w:tcPr>
          <w:p w14:paraId="53BC1FAF" w14:textId="77777777" w:rsidR="00207A0E" w:rsidRPr="008E2B4C" w:rsidRDefault="00207A0E" w:rsidP="000B3D69">
            <w:pPr>
              <w:jc w:val="center"/>
              <w:rPr>
                <w:rFonts w:ascii="Montserrat" w:hAnsi="Montserrat" w:cs="Arial"/>
                <w:b/>
              </w:rPr>
            </w:pPr>
          </w:p>
          <w:p w14:paraId="0BD5C9CD" w14:textId="77777777" w:rsidR="00385F91" w:rsidRDefault="00385F91" w:rsidP="000B3D69">
            <w:pPr>
              <w:jc w:val="center"/>
              <w:rPr>
                <w:rFonts w:ascii="Montserrat" w:hAnsi="Montserrat" w:cs="Arial"/>
                <w:bCs/>
              </w:rPr>
            </w:pPr>
            <w:r w:rsidRPr="008E2B4C">
              <w:rPr>
                <w:rFonts w:ascii="Montserrat" w:hAnsi="Montserrat" w:cs="Arial"/>
                <w:bCs/>
              </w:rPr>
              <w:t xml:space="preserve">Participación del estudiante </w:t>
            </w:r>
          </w:p>
          <w:p w14:paraId="0540D31F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E496F4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E22816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638977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0FFEB2" w14:textId="77777777" w:rsidR="00127C00" w:rsidRDefault="00127C00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Practicas</w:t>
            </w:r>
          </w:p>
          <w:p w14:paraId="7318622D" w14:textId="42A7ECBE" w:rsidR="00127C00" w:rsidRPr="008E2B4C" w:rsidRDefault="00790E2E" w:rsidP="000B3D6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127C00">
              <w:rPr>
                <w:rFonts w:ascii="Montserrat" w:hAnsi="Montserrat" w:cs="Arial"/>
                <w:bCs/>
              </w:rPr>
              <w:t>0%</w:t>
            </w:r>
          </w:p>
        </w:tc>
        <w:tc>
          <w:tcPr>
            <w:tcW w:w="2457" w:type="dxa"/>
            <w:shd w:val="clear" w:color="auto" w:fill="auto"/>
          </w:tcPr>
          <w:p w14:paraId="097B3DE1" w14:textId="77777777" w:rsidR="00207A0E" w:rsidRPr="008E2B4C" w:rsidRDefault="00207A0E" w:rsidP="00CF23EB">
            <w:pPr>
              <w:rPr>
                <w:rFonts w:ascii="Montserrat" w:hAnsi="Montserrat" w:cs="Arial"/>
                <w:bCs/>
              </w:rPr>
            </w:pPr>
          </w:p>
          <w:p w14:paraId="3FFCFF22" w14:textId="77777777" w:rsidR="009C3272" w:rsidRDefault="00127C00" w:rsidP="00127C00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639FB11F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3BB2D54D" w14:textId="77777777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</w:p>
          <w:p w14:paraId="6153576A" w14:textId="7C81B3FC" w:rsid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ab/>
            </w:r>
          </w:p>
          <w:p w14:paraId="1657F030" w14:textId="77777777" w:rsidR="00127C00" w:rsidRPr="00127C00" w:rsidRDefault="00127C00" w:rsidP="00127C00">
            <w:pPr>
              <w:tabs>
                <w:tab w:val="left" w:pos="615"/>
              </w:tabs>
              <w:rPr>
                <w:rFonts w:ascii="Montserrat" w:hAnsi="Montserrat" w:cs="Arial"/>
              </w:rPr>
            </w:pPr>
          </w:p>
          <w:p w14:paraId="5322000F" w14:textId="0CD64F34" w:rsidR="00127C00" w:rsidRPr="00127C00" w:rsidRDefault="00127C00" w:rsidP="00127C0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Lista de cotejo.</w:t>
            </w:r>
          </w:p>
        </w:tc>
      </w:tr>
      <w:tr w:rsidR="00C102B2" w:rsidRPr="00CF6071" w14:paraId="4D9D49EF" w14:textId="77777777" w:rsidTr="00127C00">
        <w:tc>
          <w:tcPr>
            <w:tcW w:w="14616" w:type="dxa"/>
            <w:gridSpan w:val="6"/>
            <w:shd w:val="clear" w:color="auto" w:fill="D9D9D9"/>
          </w:tcPr>
          <w:p w14:paraId="0ED6483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6C14389A" w14:textId="77777777" w:rsidTr="00127C00">
        <w:tc>
          <w:tcPr>
            <w:tcW w:w="14616" w:type="dxa"/>
            <w:gridSpan w:val="6"/>
            <w:shd w:val="clear" w:color="auto" w:fill="auto"/>
          </w:tcPr>
          <w:p w14:paraId="262A3B8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3D5FA5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D3989F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6FD6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3D5FA5" w:rsidRPr="00CF6071">
              <w:rPr>
                <w:rFonts w:ascii="Montserrat" w:hAnsi="Montserrat"/>
              </w:rPr>
              <w:t>Marítimo Mundial</w:t>
            </w:r>
          </w:p>
          <w:p w14:paraId="547479F5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4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3778ACB" w14:textId="77777777" w:rsidR="00C102B2" w:rsidRPr="00CF6071" w:rsidRDefault="00155665" w:rsidP="00B81401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5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62C84646" w14:textId="77777777" w:rsidTr="00127C00">
        <w:tc>
          <w:tcPr>
            <w:tcW w:w="14616" w:type="dxa"/>
            <w:gridSpan w:val="6"/>
            <w:shd w:val="clear" w:color="auto" w:fill="D9D9D9"/>
          </w:tcPr>
          <w:p w14:paraId="5ECC684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171C74BD" w14:textId="77777777" w:rsidTr="00127C00">
        <w:tc>
          <w:tcPr>
            <w:tcW w:w="14616" w:type="dxa"/>
            <w:gridSpan w:val="6"/>
            <w:shd w:val="clear" w:color="auto" w:fill="auto"/>
          </w:tcPr>
          <w:p w14:paraId="12C127B1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595B2D5" w14:textId="77777777" w:rsidTr="00127C00">
        <w:tc>
          <w:tcPr>
            <w:tcW w:w="14616" w:type="dxa"/>
            <w:gridSpan w:val="6"/>
            <w:shd w:val="clear" w:color="auto" w:fill="D9D9D9"/>
          </w:tcPr>
          <w:p w14:paraId="39B73C6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5FFF104E" w14:textId="77777777" w:rsidTr="00127C00">
        <w:tc>
          <w:tcPr>
            <w:tcW w:w="14616" w:type="dxa"/>
            <w:gridSpan w:val="6"/>
            <w:shd w:val="clear" w:color="auto" w:fill="auto"/>
          </w:tcPr>
          <w:p w14:paraId="1341D7C3" w14:textId="77777777" w:rsidR="00E71932" w:rsidRPr="00CF6071" w:rsidRDefault="00E71932" w:rsidP="00E7193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217094" w14:textId="77777777" w:rsidR="00C102B2" w:rsidRPr="00CF6071" w:rsidRDefault="00C102B2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C102B2" w:rsidRPr="00CF6071" w14:paraId="617FD31B" w14:textId="77777777" w:rsidTr="00262B98">
        <w:tc>
          <w:tcPr>
            <w:tcW w:w="7196" w:type="dxa"/>
            <w:shd w:val="clear" w:color="auto" w:fill="D9D9D9"/>
          </w:tcPr>
          <w:p w14:paraId="38E8BB5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</w:p>
        </w:tc>
        <w:tc>
          <w:tcPr>
            <w:tcW w:w="7371" w:type="dxa"/>
            <w:shd w:val="clear" w:color="auto" w:fill="D9D9D9"/>
          </w:tcPr>
          <w:p w14:paraId="5368408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3DF6D4E6" w14:textId="77777777" w:rsidTr="00262B98">
        <w:tc>
          <w:tcPr>
            <w:tcW w:w="7196" w:type="dxa"/>
            <w:shd w:val="clear" w:color="auto" w:fill="auto"/>
          </w:tcPr>
          <w:p w14:paraId="7FD293C3" w14:textId="77777777" w:rsidR="00C102B2" w:rsidRPr="00D41ACF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  <w:r w:rsidR="00D41ACF">
              <w:rPr>
                <w:rFonts w:ascii="Montserrat" w:hAnsi="Montserrat" w:cs="Arial"/>
                <w:b/>
              </w:rPr>
              <w:t>.</w:t>
            </w:r>
          </w:p>
        </w:tc>
        <w:tc>
          <w:tcPr>
            <w:tcW w:w="7371" w:type="dxa"/>
            <w:shd w:val="clear" w:color="auto" w:fill="auto"/>
          </w:tcPr>
          <w:p w14:paraId="4C7BA1B1" w14:textId="3769E489" w:rsidR="00C102B2" w:rsidRPr="004633EC" w:rsidRDefault="004633EC" w:rsidP="004633EC">
            <w:pPr>
              <w:jc w:val="both"/>
              <w:rPr>
                <w:rFonts w:ascii="Montserrat" w:hAnsi="Montserrat" w:cs="Arial"/>
                <w:bCs/>
              </w:rPr>
            </w:pPr>
            <w:r w:rsidRPr="004633EC">
              <w:rPr>
                <w:rFonts w:ascii="Montserrat" w:hAnsi="Montserrat" w:cs="Arial"/>
                <w:bCs/>
              </w:rPr>
              <w:t>Distinguir y ubicar escalas de calados y líneas de carga, interpretándolas en diagramas o imágenes, para obtener una lectura correcta.</w:t>
            </w:r>
          </w:p>
        </w:tc>
      </w:tr>
      <w:tr w:rsidR="00C102B2" w:rsidRPr="00CF6071" w14:paraId="72A536FF" w14:textId="77777777" w:rsidTr="00262B98">
        <w:tc>
          <w:tcPr>
            <w:tcW w:w="7196" w:type="dxa"/>
            <w:shd w:val="clear" w:color="auto" w:fill="D9D9D9"/>
          </w:tcPr>
          <w:p w14:paraId="41524DFA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0D86422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36CA9E51" w14:textId="77777777" w:rsidTr="00262B98">
        <w:tc>
          <w:tcPr>
            <w:tcW w:w="7196" w:type="dxa"/>
            <w:shd w:val="clear" w:color="auto" w:fill="auto"/>
          </w:tcPr>
          <w:p w14:paraId="473BCA80" w14:textId="77777777" w:rsidR="00A00AE5" w:rsidRPr="00CF6071" w:rsidRDefault="00A00AE5" w:rsidP="00127C00">
            <w:pPr>
              <w:ind w:right="-113"/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 w:rsidR="00D41ACF"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5BD45FB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7D682FA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</w:rPr>
            </w:pPr>
          </w:p>
          <w:p w14:paraId="20F889B6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79C7CA94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0B38A34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02C998E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AFA94C2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A298B1C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2355DD54" w14:textId="77777777" w:rsidTr="00262B98">
        <w:tc>
          <w:tcPr>
            <w:tcW w:w="14567" w:type="dxa"/>
            <w:gridSpan w:val="2"/>
            <w:shd w:val="clear" w:color="auto" w:fill="D9D9D9"/>
          </w:tcPr>
          <w:p w14:paraId="16284E7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0374EF3" w14:textId="77777777" w:rsidTr="00262B98">
        <w:tc>
          <w:tcPr>
            <w:tcW w:w="14567" w:type="dxa"/>
            <w:gridSpan w:val="2"/>
            <w:shd w:val="clear" w:color="auto" w:fill="auto"/>
          </w:tcPr>
          <w:p w14:paraId="3018B3A9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3EB1338F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2F13D4A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lastRenderedPageBreak/>
              <w:t>Estrategias que generen el espíritu de colaboración y trabajo en equipo</w:t>
            </w:r>
          </w:p>
          <w:p w14:paraId="26D122F8" w14:textId="77777777" w:rsidR="00A00AE5" w:rsidRPr="00D41ACF" w:rsidRDefault="00A00AE5" w:rsidP="00A00AE5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3AF50665" w14:textId="77777777" w:rsidTr="00262B98">
        <w:tc>
          <w:tcPr>
            <w:tcW w:w="14567" w:type="dxa"/>
            <w:gridSpan w:val="2"/>
            <w:shd w:val="clear" w:color="auto" w:fill="D9D9D9"/>
          </w:tcPr>
          <w:p w14:paraId="24DC855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A00AE5" w:rsidRPr="00CF6071" w14:paraId="18A4D80A" w14:textId="77777777" w:rsidTr="00262B98">
        <w:tc>
          <w:tcPr>
            <w:tcW w:w="14567" w:type="dxa"/>
            <w:gridSpan w:val="2"/>
            <w:shd w:val="clear" w:color="auto" w:fill="auto"/>
          </w:tcPr>
          <w:p w14:paraId="650320B6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440AE605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712729FA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68245B3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4EB88A7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0700C530" w14:textId="77777777" w:rsidR="00C102B2" w:rsidRDefault="00C102B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39975D7" w14:textId="77777777" w:rsidR="004830CF" w:rsidRPr="00CF6071" w:rsidRDefault="004830CF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955"/>
        <w:gridCol w:w="2688"/>
        <w:gridCol w:w="1147"/>
        <w:gridCol w:w="1824"/>
        <w:gridCol w:w="2005"/>
        <w:gridCol w:w="2408"/>
        <w:gridCol w:w="49"/>
      </w:tblGrid>
      <w:tr w:rsidR="00C102B2" w:rsidRPr="00CF6071" w14:paraId="44C20B75" w14:textId="77777777" w:rsidTr="00D41ACF">
        <w:tc>
          <w:tcPr>
            <w:tcW w:w="1540" w:type="dxa"/>
            <w:shd w:val="clear" w:color="auto" w:fill="D9D9D9"/>
          </w:tcPr>
          <w:p w14:paraId="714A83CE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955" w:type="dxa"/>
            <w:shd w:val="clear" w:color="auto" w:fill="D9D9D9"/>
          </w:tcPr>
          <w:p w14:paraId="52AF79B5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0DD08F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835" w:type="dxa"/>
            <w:gridSpan w:val="2"/>
            <w:shd w:val="clear" w:color="auto" w:fill="D9D9D9"/>
          </w:tcPr>
          <w:p w14:paraId="2AADE15F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BABB3B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4" w:type="dxa"/>
            <w:shd w:val="clear" w:color="auto" w:fill="D9D9D9"/>
          </w:tcPr>
          <w:p w14:paraId="351AEBF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RECURSOS DIDÁCTICOS </w:t>
            </w:r>
          </w:p>
        </w:tc>
        <w:tc>
          <w:tcPr>
            <w:tcW w:w="2005" w:type="dxa"/>
            <w:shd w:val="clear" w:color="auto" w:fill="D9D9D9"/>
          </w:tcPr>
          <w:p w14:paraId="64DA62A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7" w:type="dxa"/>
            <w:gridSpan w:val="2"/>
            <w:shd w:val="clear" w:color="auto" w:fill="D9D9D9"/>
          </w:tcPr>
          <w:p w14:paraId="290876C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207A0E" w:rsidRPr="00CF6071" w14:paraId="5C3857C1" w14:textId="77777777" w:rsidTr="00144FF3">
        <w:tc>
          <w:tcPr>
            <w:tcW w:w="1540" w:type="dxa"/>
            <w:shd w:val="clear" w:color="auto" w:fill="auto"/>
          </w:tcPr>
          <w:p w14:paraId="633E6CCE" w14:textId="77777777" w:rsidR="00207A0E" w:rsidRPr="00CF6071" w:rsidRDefault="00207A0E" w:rsidP="00144FF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E10ADA" w14:textId="77777777" w:rsidR="00207A0E" w:rsidRPr="00AF59EA" w:rsidRDefault="005848E3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59EA">
              <w:rPr>
                <w:rFonts w:ascii="Montserrat" w:hAnsi="Montserrat" w:cs="Arial"/>
                <w:lang w:val="es-MX"/>
              </w:rPr>
              <w:t>7</w:t>
            </w:r>
            <w:r w:rsidR="00207A0E" w:rsidRPr="00AF59EA">
              <w:rPr>
                <w:rFonts w:ascii="Montserrat" w:hAnsi="Montserrat" w:cs="Arial"/>
                <w:lang w:val="es-MX"/>
              </w:rPr>
              <w:t xml:space="preserve"> sesiones</w:t>
            </w:r>
          </w:p>
          <w:p w14:paraId="106A3C3E" w14:textId="77777777" w:rsidR="009A2E77" w:rsidRPr="00AF59EA" w:rsidRDefault="009A2E77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01ECC1" w14:textId="77777777" w:rsidR="00207A0E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03/11/25</w:t>
            </w:r>
          </w:p>
          <w:p w14:paraId="66112726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04/11/25</w:t>
            </w:r>
          </w:p>
          <w:p w14:paraId="3A28CEB0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05/11/25</w:t>
            </w:r>
          </w:p>
          <w:p w14:paraId="771F415B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06/11/25</w:t>
            </w:r>
          </w:p>
          <w:p w14:paraId="0AEF5B5D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07/11/25</w:t>
            </w:r>
          </w:p>
          <w:p w14:paraId="7F41EDC8" w14:textId="77777777" w:rsidR="00FF1A46" w:rsidRPr="00FF1A46" w:rsidRDefault="00FF1A46" w:rsidP="00FF1A46">
            <w:pPr>
              <w:jc w:val="center"/>
              <w:rPr>
                <w:rFonts w:ascii="Montserrat" w:hAnsi="Montserrat" w:cs="Arial"/>
                <w:lang w:val="es-MX"/>
              </w:rPr>
            </w:pPr>
            <w:r w:rsidRPr="00FF1A46">
              <w:rPr>
                <w:rFonts w:ascii="Montserrat" w:hAnsi="Montserrat" w:cs="Arial"/>
                <w:lang w:val="es-MX"/>
              </w:rPr>
              <w:t>10/10/25</w:t>
            </w:r>
          </w:p>
          <w:p w14:paraId="225BA6AA" w14:textId="78769C4B" w:rsidR="00FF1A46" w:rsidRPr="00CF6071" w:rsidRDefault="00FF1A46" w:rsidP="00FF1A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1A46">
              <w:rPr>
                <w:rFonts w:ascii="Montserrat" w:hAnsi="Montserrat" w:cs="Arial"/>
                <w:lang w:val="es-MX"/>
              </w:rPr>
              <w:t>11/11/25</w:t>
            </w:r>
          </w:p>
        </w:tc>
        <w:tc>
          <w:tcPr>
            <w:tcW w:w="2955" w:type="dxa"/>
            <w:shd w:val="clear" w:color="auto" w:fill="auto"/>
          </w:tcPr>
          <w:p w14:paraId="31159B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10. Líneas de Carga y Marca de calados</w:t>
            </w:r>
          </w:p>
          <w:p w14:paraId="24F986DC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</w:rPr>
            </w:pPr>
          </w:p>
          <w:p w14:paraId="13B777F9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10.1 Escalas de calados, lugares donde se marcan.</w:t>
            </w:r>
          </w:p>
          <w:p w14:paraId="00823AF7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1F1CCF5A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10.2 Definición de francobordo.</w:t>
            </w:r>
          </w:p>
          <w:p w14:paraId="2F4B7D53" w14:textId="77777777" w:rsidR="00E21648" w:rsidRPr="00CF6071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7E139F05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10.3 Líneas y marcas de carga.</w:t>
            </w:r>
          </w:p>
          <w:p w14:paraId="7AE0A32B" w14:textId="77777777" w:rsidR="009A2E77" w:rsidRPr="00CF6071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16E0B3C4" w14:textId="77777777" w:rsidR="00207A0E" w:rsidRDefault="00207A0E" w:rsidP="004633EC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10.4 Desplazamiento.</w:t>
            </w:r>
          </w:p>
          <w:p w14:paraId="6A18B6DD" w14:textId="77777777" w:rsidR="004633EC" w:rsidRPr="00CF6071" w:rsidRDefault="004633EC" w:rsidP="004633EC">
            <w:pPr>
              <w:jc w:val="both"/>
              <w:rPr>
                <w:rFonts w:ascii="Montserrat" w:hAnsi="Montserrat" w:cs="Arial"/>
              </w:rPr>
            </w:pPr>
          </w:p>
          <w:p w14:paraId="455D258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10.5 Lectura de calados.</w:t>
            </w:r>
          </w:p>
          <w:p w14:paraId="21752574" w14:textId="77777777" w:rsidR="00207A0E" w:rsidRPr="00CF6071" w:rsidRDefault="00207A0E" w:rsidP="004633E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2A8738" w14:textId="77777777" w:rsidR="00207A0E" w:rsidRPr="00CF6071" w:rsidRDefault="00207A0E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922C09" w14:textId="77777777" w:rsidR="00207A0E" w:rsidRPr="00CF6071" w:rsidRDefault="00207A0E" w:rsidP="00207A0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835" w:type="dxa"/>
            <w:gridSpan w:val="2"/>
            <w:shd w:val="clear" w:color="auto" w:fill="auto"/>
          </w:tcPr>
          <w:p w14:paraId="2AB0340E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Inicio:</w:t>
            </w:r>
          </w:p>
          <w:p w14:paraId="44C9CE4F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sobre el tema líneas de carga y marca de calados</w:t>
            </w:r>
          </w:p>
          <w:p w14:paraId="0CFC82A5" w14:textId="77777777" w:rsidR="00207A0E" w:rsidRPr="00D41ACF" w:rsidRDefault="00207A0E" w:rsidP="00144FF3">
            <w:pPr>
              <w:jc w:val="both"/>
              <w:rPr>
                <w:rFonts w:ascii="Montserrat" w:hAnsi="Montserrat"/>
              </w:rPr>
            </w:pPr>
          </w:p>
          <w:p w14:paraId="4E2CB487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Desarrollo:</w:t>
            </w:r>
          </w:p>
          <w:p w14:paraId="107561C1" w14:textId="29852B5B" w:rsidR="00A00AE5" w:rsidRPr="00D41ACF" w:rsidRDefault="00207A0E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Exposición </w:t>
            </w:r>
            <w:r w:rsidR="00D41ACF" w:rsidRPr="00D41ACF">
              <w:rPr>
                <w:rFonts w:ascii="Montserrat" w:hAnsi="Montserrat"/>
              </w:rPr>
              <w:t>docente mediante</w:t>
            </w:r>
            <w:r w:rsidR="00A00AE5" w:rsidRPr="00D41ACF">
              <w:rPr>
                <w:rFonts w:ascii="Montserrat" w:hAnsi="Montserrat"/>
              </w:rPr>
              <w:t xml:space="preserve"> Videos y presentaciones </w:t>
            </w:r>
            <w:r w:rsidR="006E0BBA" w:rsidRPr="00D41ACF">
              <w:rPr>
                <w:rFonts w:ascii="Montserrat" w:hAnsi="Montserrat"/>
              </w:rPr>
              <w:t>PowerPoint</w:t>
            </w:r>
            <w:r w:rsidR="00A00AE5" w:rsidRPr="00D41ACF">
              <w:rPr>
                <w:rFonts w:ascii="Montserrat" w:hAnsi="Montserrat"/>
              </w:rPr>
              <w:t xml:space="preserve"> comentados sobre equipos de carga y descarga en el buque.</w:t>
            </w:r>
          </w:p>
          <w:p w14:paraId="1CF843A1" w14:textId="74DD18BF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El/la estudiante realiza una investigación en equipo para elaborar un diagrama sobre líneas de carga y marcas de calados y participa presentando su trabajo en plenaria.</w:t>
            </w:r>
          </w:p>
          <w:p w14:paraId="7B4743B0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participa en dialogo discusión</w:t>
            </w:r>
          </w:p>
          <w:p w14:paraId="77FCC3BA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</w:p>
          <w:p w14:paraId="36ED9C19" w14:textId="77777777" w:rsidR="00207A0E" w:rsidRPr="004633EC" w:rsidRDefault="00207A0E" w:rsidP="00144FF3">
            <w:pPr>
              <w:jc w:val="both"/>
              <w:rPr>
                <w:rFonts w:ascii="Montserrat" w:hAnsi="Montserrat"/>
                <w:b/>
                <w:bCs/>
              </w:rPr>
            </w:pPr>
            <w:r w:rsidRPr="004633EC">
              <w:rPr>
                <w:rFonts w:ascii="Montserrat" w:hAnsi="Montserrat"/>
                <w:b/>
                <w:bCs/>
              </w:rPr>
              <w:t>Cierre:</w:t>
            </w:r>
          </w:p>
          <w:p w14:paraId="548A49B7" w14:textId="77777777" w:rsidR="00A00AE5" w:rsidRPr="00D41ACF" w:rsidRDefault="00A00AE5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Síntesis y conclusiones del tema</w:t>
            </w:r>
          </w:p>
          <w:p w14:paraId="583ADB21" w14:textId="77777777" w:rsidR="006D2F48" w:rsidRPr="00D41ACF" w:rsidRDefault="00207A0E" w:rsidP="00144FF3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 xml:space="preserve">Retroalimentación docente de los temas abordados para identificar </w:t>
            </w:r>
            <w:r w:rsidR="006D2F48">
              <w:rPr>
                <w:rFonts w:ascii="Montserrat" w:hAnsi="Montserrat"/>
              </w:rPr>
              <w:t>los aprendizajes del estudiante.</w:t>
            </w:r>
          </w:p>
        </w:tc>
        <w:tc>
          <w:tcPr>
            <w:tcW w:w="1824" w:type="dxa"/>
            <w:shd w:val="clear" w:color="auto" w:fill="auto"/>
          </w:tcPr>
          <w:p w14:paraId="64F55F2C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34510130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22A75EFD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09F3CD81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Laptop</w:t>
            </w:r>
          </w:p>
          <w:p w14:paraId="691F8D2D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</w:p>
          <w:p w14:paraId="7A77E3D7" w14:textId="77777777" w:rsidR="00207A0E" w:rsidRPr="00CF6071" w:rsidRDefault="00207A0E" w:rsidP="00CF23EB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Presentación en Video</w:t>
            </w:r>
          </w:p>
          <w:p w14:paraId="646CAFE8" w14:textId="77777777" w:rsidR="00207A0E" w:rsidRPr="00CF6071" w:rsidRDefault="00D402CC" w:rsidP="008E2B4C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Imágenes</w:t>
            </w:r>
          </w:p>
        </w:tc>
        <w:tc>
          <w:tcPr>
            <w:tcW w:w="2005" w:type="dxa"/>
            <w:shd w:val="clear" w:color="auto" w:fill="auto"/>
          </w:tcPr>
          <w:p w14:paraId="38A53A6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  <w:r w:rsidRPr="00CF6071">
              <w:rPr>
                <w:rFonts w:ascii="Montserrat" w:hAnsi="Montserrat" w:cs="Arial"/>
                <w:sz w:val="18"/>
                <w:szCs w:val="18"/>
              </w:rPr>
              <w:t>Participación del estudiante</w:t>
            </w:r>
          </w:p>
          <w:p w14:paraId="35BEB3E6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sz w:val="18"/>
                <w:szCs w:val="18"/>
              </w:rPr>
            </w:pPr>
          </w:p>
          <w:p w14:paraId="70084BA7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094B425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273D33C4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71F79B1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4306176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Cs/>
                <w:sz w:val="18"/>
                <w:szCs w:val="18"/>
              </w:rPr>
            </w:pPr>
          </w:p>
          <w:p w14:paraId="5BBD887D" w14:textId="77777777" w:rsidR="00A00AE5" w:rsidRPr="00790E2E" w:rsidRDefault="00A00AE5" w:rsidP="00A00AE5">
            <w:pPr>
              <w:jc w:val="center"/>
              <w:rPr>
                <w:rFonts w:ascii="Montserrat" w:hAnsi="Montserrat" w:cs="Arial"/>
                <w:bCs/>
              </w:rPr>
            </w:pPr>
            <w:r w:rsidRPr="00790E2E">
              <w:rPr>
                <w:rFonts w:ascii="Montserrat" w:hAnsi="Montserrat" w:cs="Arial"/>
                <w:bCs/>
              </w:rPr>
              <w:t>Diagrama</w:t>
            </w:r>
          </w:p>
          <w:p w14:paraId="1129FFBA" w14:textId="77777777" w:rsidR="00207A0E" w:rsidRPr="00CF6071" w:rsidRDefault="00207A0E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</w:tc>
        <w:tc>
          <w:tcPr>
            <w:tcW w:w="2457" w:type="dxa"/>
            <w:gridSpan w:val="2"/>
            <w:shd w:val="clear" w:color="auto" w:fill="auto"/>
          </w:tcPr>
          <w:p w14:paraId="13442DA8" w14:textId="799C91BB" w:rsidR="00207A0E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4A1AD5">
              <w:rPr>
                <w:rFonts w:ascii="Montserrat" w:hAnsi="Montserrat" w:cs="Arial"/>
                <w:b/>
              </w:rPr>
              <w:t>N/A</w:t>
            </w:r>
          </w:p>
          <w:p w14:paraId="510C0091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9DD4E4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085FF20E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728B6BD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1A70DF04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603BD2E2" w14:textId="77777777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</w:p>
          <w:p w14:paraId="51F0853D" w14:textId="53A14960" w:rsidR="004A1AD5" w:rsidRPr="004A1AD5" w:rsidRDefault="004A1AD5" w:rsidP="00A00AE5">
            <w:pPr>
              <w:jc w:val="center"/>
              <w:rPr>
                <w:rFonts w:ascii="Montserrat" w:hAnsi="Montserrat" w:cs="Arial"/>
                <w:b/>
              </w:rPr>
            </w:pPr>
            <w:r w:rsidRPr="004A1AD5">
              <w:rPr>
                <w:rFonts w:ascii="Montserrat" w:hAnsi="Montserrat" w:cs="Arial"/>
                <w:b/>
              </w:rPr>
              <w:t>N/A</w:t>
            </w:r>
          </w:p>
          <w:p w14:paraId="39984A84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226F848B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2B3C932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4DE5092B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669D8897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448DFE1E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165AA901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0793E913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506133A0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  <w:p w14:paraId="3C066408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18"/>
                <w:szCs w:val="18"/>
              </w:rPr>
            </w:pPr>
          </w:p>
        </w:tc>
      </w:tr>
      <w:tr w:rsidR="00C102B2" w:rsidRPr="00CF6071" w14:paraId="1604E2F6" w14:textId="77777777" w:rsidTr="00A00AE5">
        <w:tc>
          <w:tcPr>
            <w:tcW w:w="14616" w:type="dxa"/>
            <w:gridSpan w:val="8"/>
            <w:shd w:val="clear" w:color="auto" w:fill="D9D9D9"/>
          </w:tcPr>
          <w:p w14:paraId="788B6093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C102B2" w:rsidRPr="00CF6071" w14:paraId="1F624FB7" w14:textId="77777777" w:rsidTr="00A00AE5">
        <w:tc>
          <w:tcPr>
            <w:tcW w:w="14616" w:type="dxa"/>
            <w:gridSpan w:val="8"/>
            <w:shd w:val="clear" w:color="auto" w:fill="auto"/>
          </w:tcPr>
          <w:p w14:paraId="5483BF13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5D460F3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63C2D6F2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44BCE891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6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1E32D6AC" w14:textId="77777777" w:rsidR="00C102B2" w:rsidRPr="00CF6071" w:rsidRDefault="00155665" w:rsidP="00D402CC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7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18FE3A5D" w14:textId="77777777" w:rsidTr="00A00AE5">
        <w:tc>
          <w:tcPr>
            <w:tcW w:w="14616" w:type="dxa"/>
            <w:gridSpan w:val="8"/>
            <w:shd w:val="clear" w:color="auto" w:fill="D9D9D9"/>
          </w:tcPr>
          <w:p w14:paraId="1998E10C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C102B2" w:rsidRPr="00CF6071" w14:paraId="32374517" w14:textId="77777777" w:rsidTr="00A00AE5">
        <w:tc>
          <w:tcPr>
            <w:tcW w:w="14616" w:type="dxa"/>
            <w:gridSpan w:val="8"/>
            <w:shd w:val="clear" w:color="auto" w:fill="auto"/>
          </w:tcPr>
          <w:p w14:paraId="02F2A882" w14:textId="77777777" w:rsidR="00E71932" w:rsidRPr="00CF6071" w:rsidRDefault="00E71932" w:rsidP="00D41A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0FACE637" w14:textId="77777777" w:rsidTr="00A00AE5">
        <w:tc>
          <w:tcPr>
            <w:tcW w:w="14616" w:type="dxa"/>
            <w:gridSpan w:val="8"/>
            <w:shd w:val="clear" w:color="auto" w:fill="D9D9D9"/>
          </w:tcPr>
          <w:p w14:paraId="0D62503D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0A342616" w14:textId="77777777" w:rsidTr="00A00AE5">
        <w:tc>
          <w:tcPr>
            <w:tcW w:w="14616" w:type="dxa"/>
            <w:gridSpan w:val="8"/>
            <w:shd w:val="clear" w:color="auto" w:fill="auto"/>
          </w:tcPr>
          <w:p w14:paraId="1DFCE6EF" w14:textId="77777777" w:rsidR="00E71932" w:rsidRPr="00CF6071" w:rsidRDefault="00E71932" w:rsidP="008E2B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FA774A2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0DA5C382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XI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2B49F77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02B2" w:rsidRPr="00CF6071" w14:paraId="2585C46C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663253F9" w14:textId="77777777" w:rsidR="00427E0D" w:rsidRPr="00CF6071" w:rsidRDefault="00427E0D" w:rsidP="00427E0D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11. Esfuerzos en el buque</w:t>
            </w:r>
          </w:p>
          <w:p w14:paraId="33CC7197" w14:textId="77777777" w:rsidR="00C102B2" w:rsidRPr="00CF6071" w:rsidRDefault="00C102B2" w:rsidP="00427E0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452E8A8B" w14:textId="77777777" w:rsidR="00A00AE5" w:rsidRPr="00CF6071" w:rsidRDefault="00A00AE5" w:rsidP="00D41ACF">
            <w:pPr>
              <w:jc w:val="both"/>
              <w:rPr>
                <w:rFonts w:ascii="Montserrat" w:hAnsi="Montserrat" w:cs="Arial"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 xml:space="preserve">Reconoce los tipos de esfuerzos </w:t>
            </w:r>
            <w:r w:rsidR="004830CF">
              <w:rPr>
                <w:rFonts w:ascii="Montserrat" w:hAnsi="Montserrat" w:cs="Arial"/>
              </w:rPr>
              <w:t>flexionante</w:t>
            </w:r>
            <w:r w:rsidR="006E0BBA" w:rsidRPr="00CF6071">
              <w:rPr>
                <w:rFonts w:ascii="Montserrat" w:hAnsi="Montserrat" w:cs="Arial"/>
              </w:rPr>
              <w:t>s</w:t>
            </w:r>
            <w:r w:rsidRPr="00CF6071">
              <w:rPr>
                <w:rFonts w:ascii="Montserrat" w:hAnsi="Montserrat" w:cs="Arial"/>
              </w:rPr>
              <w:t>, identificando las causas que los producen, para su correcta comprensión</w:t>
            </w:r>
            <w:r w:rsidR="00D41ACF">
              <w:rPr>
                <w:rFonts w:ascii="Montserrat" w:hAnsi="Montserrat" w:cs="Arial"/>
              </w:rPr>
              <w:t>.</w:t>
            </w:r>
          </w:p>
        </w:tc>
      </w:tr>
      <w:tr w:rsidR="00C102B2" w:rsidRPr="00CF6071" w14:paraId="4F09AD0A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D9D9D9"/>
          </w:tcPr>
          <w:p w14:paraId="17CD397B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84" w:type="dxa"/>
            <w:gridSpan w:val="4"/>
            <w:shd w:val="clear" w:color="auto" w:fill="D9D9D9"/>
          </w:tcPr>
          <w:p w14:paraId="3722D9C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00AE5" w:rsidRPr="00CF6071" w14:paraId="6F71B055" w14:textId="77777777" w:rsidTr="00D41ACF">
        <w:trPr>
          <w:gridAfter w:val="1"/>
          <w:wAfter w:w="49" w:type="dxa"/>
        </w:trPr>
        <w:tc>
          <w:tcPr>
            <w:tcW w:w="7183" w:type="dxa"/>
            <w:gridSpan w:val="3"/>
            <w:shd w:val="clear" w:color="auto" w:fill="auto"/>
          </w:tcPr>
          <w:p w14:paraId="41403B3D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Reconoce los tipos de esfuerzos flexionantes, identificando las causas que los producen, para su correcta comprensión.</w:t>
            </w:r>
          </w:p>
          <w:p w14:paraId="582D6E7F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84" w:type="dxa"/>
            <w:gridSpan w:val="4"/>
            <w:shd w:val="clear" w:color="auto" w:fill="auto"/>
          </w:tcPr>
          <w:p w14:paraId="61F4E815" w14:textId="77777777" w:rsidR="00A00AE5" w:rsidRPr="00CF6071" w:rsidRDefault="006E0BBA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0B7867B1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252EA0A8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08D61F15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19731823" w14:textId="77777777" w:rsidR="00A00AE5" w:rsidRPr="00CF6071" w:rsidRDefault="00A00AE5" w:rsidP="00A00AE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A00AE5" w:rsidRPr="00CF6071" w14:paraId="02D64563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7786A0DD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A00AE5" w:rsidRPr="00CF6071" w14:paraId="41A8C3AF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71308742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6DC1D3D4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3FE86FAA" w14:textId="77777777" w:rsidR="00A00AE5" w:rsidRPr="00D41ACF" w:rsidRDefault="00A00AE5" w:rsidP="00A00AE5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5310AC24" w14:textId="77777777" w:rsidR="00A00AE5" w:rsidRPr="00D41ACF" w:rsidRDefault="00A00AE5" w:rsidP="00D53D3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A00AE5" w:rsidRPr="00CF6071" w14:paraId="67D23397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D9D9D9"/>
          </w:tcPr>
          <w:p w14:paraId="0267EBEA" w14:textId="77777777" w:rsidR="00A00AE5" w:rsidRPr="00CF6071" w:rsidRDefault="00A00AE5" w:rsidP="00A00AE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00AE5" w:rsidRPr="00CF6071" w14:paraId="69C31262" w14:textId="77777777" w:rsidTr="00A00AE5">
        <w:trPr>
          <w:gridAfter w:val="1"/>
          <w:wAfter w:w="49" w:type="dxa"/>
        </w:trPr>
        <w:tc>
          <w:tcPr>
            <w:tcW w:w="14567" w:type="dxa"/>
            <w:gridSpan w:val="7"/>
            <w:shd w:val="clear" w:color="auto" w:fill="auto"/>
          </w:tcPr>
          <w:p w14:paraId="061221EB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0ABFABC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60BEA0E9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C3007B4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29A44967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Cuadro comparativo</w:t>
            </w:r>
          </w:p>
          <w:p w14:paraId="1EA0B30F" w14:textId="77777777" w:rsidR="00A00AE5" w:rsidRPr="00D41ACF" w:rsidRDefault="00A00AE5" w:rsidP="00A00AE5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Lectura comentada</w:t>
            </w:r>
          </w:p>
          <w:p w14:paraId="16021A99" w14:textId="77777777" w:rsidR="00A00AE5" w:rsidRPr="00D41ACF" w:rsidRDefault="00A00AE5" w:rsidP="00D53D3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Ejercicios </w:t>
            </w:r>
          </w:p>
        </w:tc>
      </w:tr>
    </w:tbl>
    <w:p w14:paraId="7BA51948" w14:textId="77777777" w:rsidR="006D2F48" w:rsidRDefault="006D2F48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7C7DDA4" w14:textId="77777777" w:rsidR="00E71932" w:rsidRDefault="00E71932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98E8112" w14:textId="77777777" w:rsidR="00144FF3" w:rsidRPr="00CF6071" w:rsidRDefault="00144FF3" w:rsidP="00C102B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3"/>
        <w:gridCol w:w="2001"/>
        <w:gridCol w:w="3946"/>
        <w:gridCol w:w="2261"/>
        <w:gridCol w:w="2376"/>
        <w:gridCol w:w="2559"/>
      </w:tblGrid>
      <w:tr w:rsidR="00C102B2" w:rsidRPr="00CF6071" w14:paraId="23A53C6F" w14:textId="77777777" w:rsidTr="004A1AD5">
        <w:tc>
          <w:tcPr>
            <w:tcW w:w="0" w:type="auto"/>
            <w:shd w:val="clear" w:color="auto" w:fill="D9D9D9"/>
            <w:vAlign w:val="center"/>
          </w:tcPr>
          <w:p w14:paraId="0AFA54A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13" w:type="dxa"/>
            <w:shd w:val="clear" w:color="auto" w:fill="D9D9D9"/>
            <w:vAlign w:val="center"/>
          </w:tcPr>
          <w:p w14:paraId="408D43BC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66C5353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04C54A55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FC154AE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DA5AB8" w14:textId="6D88DA10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11D737F0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601" w:type="dxa"/>
            <w:shd w:val="clear" w:color="auto" w:fill="D9D9D9"/>
            <w:vAlign w:val="center"/>
          </w:tcPr>
          <w:p w14:paraId="0889A5AB" w14:textId="77777777" w:rsidR="00C102B2" w:rsidRPr="00CF6071" w:rsidRDefault="00C102B2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9A2E77" w:rsidRPr="00CF6071" w14:paraId="2D89AF61" w14:textId="77777777" w:rsidTr="00144FF3">
        <w:tc>
          <w:tcPr>
            <w:tcW w:w="0" w:type="auto"/>
            <w:shd w:val="clear" w:color="auto" w:fill="auto"/>
          </w:tcPr>
          <w:p w14:paraId="150C215A" w14:textId="7EF183A4" w:rsidR="009A2E77" w:rsidRPr="00D41ACF" w:rsidRDefault="00FF1A46" w:rsidP="00D41AC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</w:t>
            </w:r>
            <w:r w:rsidR="00291F34" w:rsidRPr="00D41ACF">
              <w:rPr>
                <w:rFonts w:ascii="Montserrat" w:hAnsi="Montserrat" w:cs="Arial"/>
              </w:rPr>
              <w:t xml:space="preserve"> </w:t>
            </w:r>
            <w:r w:rsidR="006E0BBA" w:rsidRPr="00D41ACF">
              <w:rPr>
                <w:rFonts w:ascii="Montserrat" w:hAnsi="Montserrat" w:cs="Arial"/>
              </w:rPr>
              <w:t>Sesiones</w:t>
            </w:r>
          </w:p>
          <w:p w14:paraId="0D6847ED" w14:textId="77777777" w:rsidR="00D67781" w:rsidRDefault="00D67781" w:rsidP="00D41ACF">
            <w:pPr>
              <w:jc w:val="center"/>
              <w:rPr>
                <w:rFonts w:ascii="Montserrat" w:hAnsi="Montserrat" w:cs="Arial"/>
              </w:rPr>
            </w:pPr>
          </w:p>
          <w:p w14:paraId="7B0A381E" w14:textId="0CAFECB8" w:rsidR="00144FF3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12/11/25</w:t>
            </w:r>
          </w:p>
          <w:p w14:paraId="60A59C80" w14:textId="3CBC9EAC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13/11/25</w:t>
            </w:r>
          </w:p>
          <w:p w14:paraId="0693F058" w14:textId="2FE4814E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14/11/25</w:t>
            </w:r>
          </w:p>
          <w:p w14:paraId="1F7430D2" w14:textId="05F281BA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17/11/25</w:t>
            </w:r>
          </w:p>
          <w:p w14:paraId="7419B8D2" w14:textId="35D97841" w:rsidR="00FF1A46" w:rsidRPr="00FF1A46" w:rsidRDefault="00FF1A46" w:rsidP="00144FF3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1A46">
              <w:rPr>
                <w:rFonts w:ascii="Montserrat" w:hAnsi="Montserrat" w:cs="Arial"/>
                <w:b/>
                <w:bCs/>
                <w:lang w:val="es-MX"/>
              </w:rPr>
              <w:t>Festivo</w:t>
            </w:r>
          </w:p>
          <w:p w14:paraId="22C6BF95" w14:textId="274E3AA3" w:rsidR="00FF1A46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18/11/25</w:t>
            </w:r>
          </w:p>
          <w:p w14:paraId="5F33EFDE" w14:textId="77777777" w:rsidR="00FF1A46" w:rsidRPr="00AF59EA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61ECEAA" w14:textId="77777777" w:rsidR="00144FF3" w:rsidRPr="00AF59EA" w:rsidRDefault="00144FF3" w:rsidP="00144FF3">
            <w:pPr>
              <w:rPr>
                <w:rFonts w:ascii="Montserrat" w:hAnsi="Montserrat" w:cs="Arial"/>
                <w:lang w:val="es-MX"/>
              </w:rPr>
            </w:pPr>
          </w:p>
          <w:p w14:paraId="5F81A565" w14:textId="77777777" w:rsidR="001514DB" w:rsidRPr="00D41ACF" w:rsidRDefault="001514DB" w:rsidP="00FF1A46">
            <w:pPr>
              <w:jc w:val="center"/>
              <w:rPr>
                <w:rFonts w:ascii="Montserrat" w:hAnsi="Montserrat" w:cs="Arial"/>
                <w:lang w:val="en-US"/>
              </w:rPr>
            </w:pPr>
          </w:p>
        </w:tc>
        <w:tc>
          <w:tcPr>
            <w:tcW w:w="2013" w:type="dxa"/>
            <w:shd w:val="clear" w:color="auto" w:fill="auto"/>
          </w:tcPr>
          <w:p w14:paraId="0BB2EFC8" w14:textId="77777777" w:rsidR="009A2E77" w:rsidRPr="00AF59EA" w:rsidRDefault="009A2E77" w:rsidP="004633EC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A58832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 Esfuerzos en el buque</w:t>
            </w:r>
          </w:p>
          <w:p w14:paraId="6B66DD5F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4478556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11.1 Definición de quebranto y arrufo.</w:t>
            </w:r>
          </w:p>
          <w:p w14:paraId="26D32FF3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0EE352D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  <w:r w:rsidRPr="00D41ACF">
              <w:rPr>
                <w:rFonts w:ascii="Montserrat" w:hAnsi="Montserrat" w:cs="Arial"/>
              </w:rPr>
              <w:t>11.2 Causas que provocan el quebranto y el arrufo.</w:t>
            </w:r>
          </w:p>
          <w:p w14:paraId="41EE12F1" w14:textId="77777777" w:rsidR="00E21648" w:rsidRPr="00D41ACF" w:rsidRDefault="00E21648" w:rsidP="004633EC">
            <w:pPr>
              <w:jc w:val="both"/>
              <w:rPr>
                <w:rFonts w:ascii="Montserrat" w:hAnsi="Montserrat" w:cs="Arial"/>
              </w:rPr>
            </w:pPr>
          </w:p>
          <w:p w14:paraId="655985A9" w14:textId="77777777" w:rsidR="009A2E77" w:rsidRPr="00D41ACF" w:rsidRDefault="008B6A5D" w:rsidP="004633EC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11.3 </w:t>
            </w:r>
            <w:r w:rsidR="009A2E77" w:rsidRPr="00D41ACF">
              <w:rPr>
                <w:rFonts w:ascii="Montserrat" w:hAnsi="Montserrat" w:cs="Arial"/>
              </w:rPr>
              <w:t>Identificación de equipos que determinan esfuerzos.</w:t>
            </w:r>
          </w:p>
          <w:p w14:paraId="366983A1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08EB8C29" w14:textId="77777777" w:rsidR="009A2E77" w:rsidRPr="00D41ACF" w:rsidRDefault="009A2E77" w:rsidP="004633EC">
            <w:pPr>
              <w:jc w:val="both"/>
              <w:rPr>
                <w:rFonts w:ascii="Montserrat" w:hAnsi="Montserrat" w:cs="Arial"/>
              </w:rPr>
            </w:pPr>
          </w:p>
          <w:p w14:paraId="4F6CBE1C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9C6216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60FB1440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1B44B3D1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5B3273A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34F4AECB" w14:textId="77777777" w:rsidR="002C77B0" w:rsidRPr="00D41ACF" w:rsidRDefault="002C77B0" w:rsidP="004633EC">
            <w:pPr>
              <w:jc w:val="both"/>
              <w:rPr>
                <w:rFonts w:ascii="Montserrat" w:hAnsi="Montserrat" w:cs="Arial"/>
              </w:rPr>
            </w:pPr>
          </w:p>
          <w:p w14:paraId="29E2699B" w14:textId="77777777" w:rsidR="00D41ACF" w:rsidRPr="00D41ACF" w:rsidRDefault="00D41ACF" w:rsidP="004633E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  <w:vAlign w:val="center"/>
          </w:tcPr>
          <w:p w14:paraId="6DFA1A33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Inicio:</w:t>
            </w:r>
          </w:p>
          <w:p w14:paraId="2ECC0DE4" w14:textId="77777777" w:rsidR="009A2E77" w:rsidRPr="00D41ACF" w:rsidRDefault="00D53D38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Lluvia de ideas Exposición con cuestionamiento directo sobre los esfuerzos del buque que investigaron previamente los estudiantes</w:t>
            </w:r>
          </w:p>
          <w:p w14:paraId="653DA4F0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08ED8579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Desarrollo:</w:t>
            </w:r>
          </w:p>
          <w:p w14:paraId="24212507" w14:textId="3A890901" w:rsidR="00D53D38" w:rsidRPr="00D41ACF" w:rsidRDefault="00D67781" w:rsidP="006E0BBA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Exposición</w:t>
            </w:r>
            <w:r w:rsidR="00D53D38" w:rsidRPr="00D41ACF">
              <w:rPr>
                <w:rFonts w:ascii="Montserrat" w:hAnsi="Montserrat"/>
              </w:rPr>
              <w:t xml:space="preserve"> sobre</w:t>
            </w:r>
            <w:r w:rsidR="009A2E77" w:rsidRPr="00D41ACF">
              <w:rPr>
                <w:rFonts w:ascii="Montserrat" w:hAnsi="Montserrat"/>
              </w:rPr>
              <w:t xml:space="preserve"> los</w:t>
            </w:r>
            <w:r w:rsidR="008E2B4C">
              <w:rPr>
                <w:rFonts w:ascii="Montserrat" w:hAnsi="Montserrat"/>
              </w:rPr>
              <w:t xml:space="preserve"> antecedentes esfuerzo de buque.</w:t>
            </w:r>
            <w:r w:rsidR="00144FF3">
              <w:rPr>
                <w:rFonts w:ascii="Montserrat" w:hAnsi="Montserrat"/>
              </w:rPr>
              <w:t xml:space="preserve"> </w:t>
            </w:r>
            <w:r w:rsidR="00D53D38" w:rsidRPr="00D41ACF">
              <w:rPr>
                <w:rFonts w:ascii="Montserrat" w:hAnsi="Montserrat"/>
              </w:rPr>
              <w:t>El docente explica los tipos de desplazamiento</w:t>
            </w:r>
            <w:r w:rsidR="008E2B4C">
              <w:rPr>
                <w:rFonts w:ascii="Montserrat" w:hAnsi="Montserrat"/>
              </w:rPr>
              <w:t>.</w:t>
            </w:r>
          </w:p>
          <w:p w14:paraId="7035E12F" w14:textId="362B4A00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Lectura comentada sobre el tema quebranto y arrufo</w:t>
            </w:r>
            <w:r w:rsidR="008E2B4C">
              <w:rPr>
                <w:rFonts w:ascii="Montserrat" w:hAnsi="Montserrat"/>
              </w:rPr>
              <w:t>.</w:t>
            </w:r>
            <w:r w:rsidR="00144FF3">
              <w:rPr>
                <w:rFonts w:ascii="Montserrat" w:hAnsi="Montserrat"/>
              </w:rPr>
              <w:t xml:space="preserve"> </w:t>
            </w:r>
            <w:r w:rsidRPr="00D41ACF">
              <w:rPr>
                <w:rFonts w:ascii="Montserrat" w:hAnsi="Montserrat"/>
              </w:rPr>
              <w:t>Realiza un comparativo entre arrufo y quebranto</w:t>
            </w:r>
            <w:r w:rsidR="008E2B4C">
              <w:rPr>
                <w:rFonts w:ascii="Montserrat" w:hAnsi="Montserrat"/>
              </w:rPr>
              <w:t>.</w:t>
            </w:r>
          </w:p>
          <w:p w14:paraId="2BD398E3" w14:textId="35C2A549" w:rsidR="008E2B4C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investiga los diferentes tipos de equipos utilizados para calcular esfuerzos</w:t>
            </w:r>
            <w:r w:rsidR="008E2B4C">
              <w:rPr>
                <w:rFonts w:ascii="Montserrat" w:hAnsi="Montserrat"/>
              </w:rPr>
              <w:t>.</w:t>
            </w:r>
          </w:p>
          <w:p w14:paraId="746B4E2D" w14:textId="074BBFB5" w:rsidR="00D41ACF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Demostración sobre reducción de esfuerzo</w:t>
            </w:r>
            <w:r w:rsidR="00D41ACF">
              <w:rPr>
                <w:rFonts w:ascii="Montserrat" w:hAnsi="Montserrat"/>
              </w:rPr>
              <w:t>.</w:t>
            </w:r>
          </w:p>
          <w:p w14:paraId="53A2FB39" w14:textId="77777777" w:rsidR="00D53D38" w:rsidRPr="00D41ACF" w:rsidRDefault="00D53D38" w:rsidP="00D53D38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El estudiante realiza reducción de esfuerzos</w:t>
            </w:r>
          </w:p>
          <w:p w14:paraId="2E8CA2AF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</w:p>
          <w:p w14:paraId="6449D968" w14:textId="77777777" w:rsidR="009A2E77" w:rsidRPr="00D41ACF" w:rsidRDefault="009A2E77" w:rsidP="00CF23EB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Cierre:</w:t>
            </w:r>
          </w:p>
          <w:p w14:paraId="00264FB7" w14:textId="77777777" w:rsidR="008E2B4C" w:rsidRPr="00D41ACF" w:rsidRDefault="009A2E77" w:rsidP="00E93B87">
            <w:pPr>
              <w:jc w:val="both"/>
              <w:rPr>
                <w:rFonts w:ascii="Montserrat" w:hAnsi="Montserrat"/>
              </w:rPr>
            </w:pPr>
            <w:r w:rsidRPr="00D41ACF">
              <w:rPr>
                <w:rFonts w:ascii="Montserrat" w:hAnsi="Montserrat"/>
              </w:rPr>
              <w:t>Retroalimentación docente de los temas abordados para identificar los</w:t>
            </w:r>
            <w:r w:rsidR="00D41ACF">
              <w:rPr>
                <w:rFonts w:ascii="Montserrat" w:hAnsi="Montserrat"/>
              </w:rPr>
              <w:t xml:space="preserve"> aprendizajes del estudiante.</w:t>
            </w:r>
          </w:p>
        </w:tc>
        <w:tc>
          <w:tcPr>
            <w:tcW w:w="1985" w:type="dxa"/>
            <w:shd w:val="clear" w:color="auto" w:fill="auto"/>
          </w:tcPr>
          <w:p w14:paraId="58CCC64B" w14:textId="77777777" w:rsidR="009A2E77" w:rsidRPr="00CF6071" w:rsidRDefault="009A2E77" w:rsidP="00CF23EB">
            <w:pPr>
              <w:jc w:val="center"/>
              <w:rPr>
                <w:rFonts w:ascii="Montserrat" w:hAnsi="Montserrat" w:cs="Arial"/>
              </w:rPr>
            </w:pPr>
          </w:p>
          <w:p w14:paraId="27B4371A" w14:textId="3AEAF05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>Laptop</w:t>
            </w:r>
          </w:p>
          <w:p w14:paraId="47B2B749" w14:textId="77777777" w:rsidR="009A2E77" w:rsidRPr="004A1AD5" w:rsidRDefault="009A2E77" w:rsidP="004A1AD5">
            <w:pPr>
              <w:pStyle w:val="Prrafodelista"/>
              <w:numPr>
                <w:ilvl w:val="0"/>
                <w:numId w:val="33"/>
              </w:numPr>
              <w:jc w:val="both"/>
              <w:rPr>
                <w:rFonts w:ascii="Montserrat" w:hAnsi="Montserrat" w:cs="Arial"/>
              </w:rPr>
            </w:pPr>
            <w:r w:rsidRPr="004A1AD5">
              <w:rPr>
                <w:rFonts w:ascii="Montserrat" w:hAnsi="Montserrat" w:cs="Arial"/>
              </w:rPr>
              <w:t xml:space="preserve">Presentación en </w:t>
            </w:r>
            <w:r w:rsidR="006E0BBA" w:rsidRPr="004A1AD5">
              <w:rPr>
                <w:rFonts w:ascii="Montserrat" w:hAnsi="Montserrat" w:cs="Arial"/>
              </w:rPr>
              <w:t>Video imágenes</w:t>
            </w:r>
          </w:p>
          <w:p w14:paraId="2E2E595E" w14:textId="77777777" w:rsidR="009A2E77" w:rsidRPr="00CF6071" w:rsidRDefault="009A2E77" w:rsidP="004830CF">
            <w:pPr>
              <w:rPr>
                <w:rFonts w:ascii="Montserrat" w:hAnsi="Montserrat"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43272990" w14:textId="77777777" w:rsidR="009A2E77" w:rsidRPr="00CF6071" w:rsidRDefault="009A2E77" w:rsidP="00D53D38">
            <w:pPr>
              <w:rPr>
                <w:rFonts w:ascii="Montserrat" w:hAnsi="Montserrat" w:cs="Arial"/>
              </w:rPr>
            </w:pPr>
          </w:p>
          <w:p w14:paraId="50725EEA" w14:textId="77777777" w:rsidR="00D53D38" w:rsidRPr="00CF6071" w:rsidRDefault="00D53D38" w:rsidP="00D53D38">
            <w:pPr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Resumen</w:t>
            </w:r>
          </w:p>
          <w:p w14:paraId="4EB01C89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55439254" w14:textId="77777777" w:rsidR="003924F5" w:rsidRPr="00CF6071" w:rsidRDefault="003924F5" w:rsidP="00D53D38">
            <w:pPr>
              <w:jc w:val="center"/>
              <w:rPr>
                <w:rFonts w:ascii="Montserrat" w:hAnsi="Montserrat" w:cs="Arial"/>
              </w:rPr>
            </w:pPr>
          </w:p>
          <w:p w14:paraId="1C518333" w14:textId="77777777" w:rsidR="003924F5" w:rsidRPr="00CF6071" w:rsidRDefault="003924F5" w:rsidP="004830CF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601" w:type="dxa"/>
            <w:shd w:val="clear" w:color="auto" w:fill="auto"/>
          </w:tcPr>
          <w:p w14:paraId="4C9DF7BF" w14:textId="77777777" w:rsid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7C9C6C" w14:textId="12E74064" w:rsidR="00D53D38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</w:tc>
      </w:tr>
      <w:tr w:rsidR="00C102B2" w:rsidRPr="00CF6071" w14:paraId="7CE85019" w14:textId="77777777" w:rsidTr="00144FF3">
        <w:tc>
          <w:tcPr>
            <w:tcW w:w="0" w:type="auto"/>
            <w:gridSpan w:val="6"/>
            <w:shd w:val="clear" w:color="auto" w:fill="D9D9D9"/>
          </w:tcPr>
          <w:p w14:paraId="1619F568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C102B2" w:rsidRPr="00CF6071" w14:paraId="4AC0C4F1" w14:textId="77777777" w:rsidTr="00144FF3">
        <w:tc>
          <w:tcPr>
            <w:tcW w:w="0" w:type="auto"/>
            <w:gridSpan w:val="6"/>
            <w:shd w:val="clear" w:color="auto" w:fill="auto"/>
          </w:tcPr>
          <w:p w14:paraId="7755CD8F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Manual equipos de </w:t>
            </w:r>
            <w:r w:rsidR="006E0BBA" w:rsidRPr="00CF6071">
              <w:rPr>
                <w:rFonts w:ascii="Montserrat" w:hAnsi="Montserrat"/>
              </w:rPr>
              <w:t>BT petroquímicos</w:t>
            </w:r>
            <w:r w:rsidRPr="00CF6071">
              <w:rPr>
                <w:rFonts w:ascii="Montserrat" w:hAnsi="Montserrat"/>
              </w:rPr>
              <w:t xml:space="preserve"> archivos personales </w:t>
            </w:r>
          </w:p>
          <w:p w14:paraId="31BBD82B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0E60AEC9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Libro Historia del Comercio </w:t>
            </w:r>
            <w:r w:rsidR="006E0BBA" w:rsidRPr="00CF6071">
              <w:rPr>
                <w:rFonts w:ascii="Montserrat" w:hAnsi="Montserrat"/>
              </w:rPr>
              <w:t>Marítimo Mundial</w:t>
            </w:r>
          </w:p>
          <w:p w14:paraId="2E1DFB3C" w14:textId="77777777" w:rsidR="00155665" w:rsidRPr="00CF6071" w:rsidRDefault="00155665" w:rsidP="00155665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28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4F3BF8B3" w14:textId="77777777" w:rsidR="00C102B2" w:rsidRPr="00D41ACF" w:rsidRDefault="00155665" w:rsidP="00D41ACF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29" w:history="1">
              <w:r w:rsidR="00DB4631"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C102B2" w:rsidRPr="00CF6071" w14:paraId="7E6F6F11" w14:textId="77777777" w:rsidTr="00144FF3">
        <w:tc>
          <w:tcPr>
            <w:tcW w:w="0" w:type="auto"/>
            <w:gridSpan w:val="6"/>
            <w:shd w:val="clear" w:color="auto" w:fill="D9D9D9"/>
          </w:tcPr>
          <w:p w14:paraId="60502A30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C102B2" w:rsidRPr="00CF6071" w14:paraId="17B2614F" w14:textId="77777777" w:rsidTr="00144FF3">
        <w:tc>
          <w:tcPr>
            <w:tcW w:w="0" w:type="auto"/>
            <w:gridSpan w:val="6"/>
            <w:shd w:val="clear" w:color="auto" w:fill="auto"/>
          </w:tcPr>
          <w:p w14:paraId="184B3163" w14:textId="77777777" w:rsidR="00E71932" w:rsidRPr="00CF6071" w:rsidRDefault="00E71932" w:rsidP="004830CF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C102B2" w:rsidRPr="00CF6071" w14:paraId="43DCD2BE" w14:textId="77777777" w:rsidTr="00144FF3">
        <w:tc>
          <w:tcPr>
            <w:tcW w:w="0" w:type="auto"/>
            <w:gridSpan w:val="6"/>
            <w:shd w:val="clear" w:color="auto" w:fill="D9D9D9"/>
          </w:tcPr>
          <w:p w14:paraId="314BCBF9" w14:textId="77777777" w:rsidR="00C102B2" w:rsidRPr="00CF6071" w:rsidRDefault="00C102B2" w:rsidP="00262B9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C102B2" w:rsidRPr="00CF6071" w14:paraId="38AADD0D" w14:textId="77777777" w:rsidTr="00144FF3">
        <w:tc>
          <w:tcPr>
            <w:tcW w:w="0" w:type="auto"/>
            <w:gridSpan w:val="6"/>
            <w:shd w:val="clear" w:color="auto" w:fill="auto"/>
          </w:tcPr>
          <w:p w14:paraId="196E5475" w14:textId="77777777" w:rsidR="00C102B2" w:rsidRPr="00CF6071" w:rsidRDefault="00C102B2" w:rsidP="00551B4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DEF1FAE" w14:textId="77777777" w:rsidR="000C195C" w:rsidRDefault="000C195C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4830CF" w:rsidRPr="00CF6071" w14:paraId="279F72CA" w14:textId="77777777" w:rsidTr="00D17D88">
        <w:tc>
          <w:tcPr>
            <w:tcW w:w="7196" w:type="dxa"/>
            <w:shd w:val="clear" w:color="auto" w:fill="D9D9D9"/>
          </w:tcPr>
          <w:p w14:paraId="299F158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UNIDAD X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II</w:t>
            </w:r>
          </w:p>
        </w:tc>
        <w:tc>
          <w:tcPr>
            <w:tcW w:w="7371" w:type="dxa"/>
            <w:shd w:val="clear" w:color="auto" w:fill="D9D9D9"/>
          </w:tcPr>
          <w:p w14:paraId="5709A22D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4830CF" w:rsidRPr="00CF6071" w14:paraId="25727829" w14:textId="77777777" w:rsidTr="00D17D88">
        <w:tc>
          <w:tcPr>
            <w:tcW w:w="7196" w:type="dxa"/>
            <w:shd w:val="clear" w:color="auto" w:fill="auto"/>
          </w:tcPr>
          <w:p w14:paraId="2B036C14" w14:textId="77777777" w:rsidR="004830CF" w:rsidRPr="00D41ACF" w:rsidRDefault="004830CF" w:rsidP="004830CF">
            <w:pPr>
              <w:rPr>
                <w:rFonts w:ascii="Montserrat" w:hAnsi="Montserrat" w:cs="Arial"/>
                <w:b/>
              </w:rPr>
            </w:pPr>
            <w:r w:rsidRPr="00CF6071">
              <w:rPr>
                <w:rFonts w:ascii="Montserrat" w:hAnsi="Montserrat" w:cs="Arial"/>
                <w:b/>
              </w:rPr>
              <w:t>1</w:t>
            </w:r>
            <w:r>
              <w:rPr>
                <w:rFonts w:ascii="Montserrat" w:hAnsi="Montserrat" w:cs="Arial"/>
                <w:b/>
              </w:rPr>
              <w:t xml:space="preserve">2. </w:t>
            </w:r>
            <w:r w:rsidRPr="00AF6C81">
              <w:rPr>
                <w:rFonts w:ascii="Montserrat" w:hAnsi="Montserrat" w:cs="Montserrat"/>
                <w:b/>
                <w:szCs w:val="24"/>
              </w:rPr>
              <w:t>Contenidos de actualidad en el sector marítimo portuario.</w:t>
            </w:r>
          </w:p>
        </w:tc>
        <w:tc>
          <w:tcPr>
            <w:tcW w:w="7371" w:type="dxa"/>
            <w:shd w:val="clear" w:color="auto" w:fill="auto"/>
          </w:tcPr>
          <w:p w14:paraId="3D55F3B0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Montserrat"/>
                <w:szCs w:val="22"/>
              </w:rPr>
              <w:t>La presente unidad se incluye con el propósito de que el profesor incorpore contenidos o temas de actualidad del sector marítimo portuario, a fin de vincularlos con el contenido de esta asignatura.</w:t>
            </w:r>
          </w:p>
        </w:tc>
      </w:tr>
      <w:tr w:rsidR="004830CF" w:rsidRPr="00CF6071" w14:paraId="02C2302C" w14:textId="77777777" w:rsidTr="00D17D88">
        <w:tc>
          <w:tcPr>
            <w:tcW w:w="7196" w:type="dxa"/>
            <w:shd w:val="clear" w:color="auto" w:fill="D9D9D9"/>
          </w:tcPr>
          <w:p w14:paraId="337892D7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33A602B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830CF" w:rsidRPr="00CF6071" w14:paraId="0734C6CE" w14:textId="77777777" w:rsidTr="00D17D88">
        <w:tc>
          <w:tcPr>
            <w:tcW w:w="7196" w:type="dxa"/>
            <w:shd w:val="clear" w:color="auto" w:fill="auto"/>
          </w:tcPr>
          <w:p w14:paraId="6EBEC2BA" w14:textId="77777777" w:rsidR="004830CF" w:rsidRPr="00CF6071" w:rsidRDefault="004830CF" w:rsidP="00D17D88">
            <w:pPr>
              <w:ind w:right="-113"/>
              <w:jc w:val="center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Interpreta adecuadamente escalas de calados y líneas de máxima</w:t>
            </w:r>
            <w:r>
              <w:rPr>
                <w:rFonts w:ascii="Montserrat" w:hAnsi="Montserrat" w:cs="Arial"/>
              </w:rPr>
              <w:t xml:space="preserve"> </w:t>
            </w:r>
            <w:r w:rsidRPr="00CF6071">
              <w:rPr>
                <w:rFonts w:ascii="Montserrat" w:hAnsi="Montserrat" w:cs="Arial"/>
              </w:rPr>
              <w:t>carga.</w:t>
            </w:r>
          </w:p>
          <w:p w14:paraId="27414300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B410E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FF9F0D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371" w:type="dxa"/>
            <w:shd w:val="clear" w:color="auto" w:fill="auto"/>
          </w:tcPr>
          <w:p w14:paraId="429A6B43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Conoce en lo general y específico los alcances de los programas de estudio y sus contenidos</w:t>
            </w:r>
          </w:p>
          <w:p w14:paraId="3911B16C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disciplinares.</w:t>
            </w:r>
          </w:p>
          <w:p w14:paraId="76D04C0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Utiliza las tecnologías de la información y comunicación con eficacia y eficiencia.</w:t>
            </w:r>
          </w:p>
          <w:p w14:paraId="3001B9E8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</w:rPr>
            </w:pPr>
            <w:r w:rsidRPr="00CF6071">
              <w:rPr>
                <w:rFonts w:ascii="Montserrat" w:hAnsi="Montserrat" w:cs="Arial"/>
              </w:rPr>
              <w:t>•  Aplica con habilidad y destreza conocimientos en computación.</w:t>
            </w:r>
          </w:p>
          <w:p w14:paraId="4D45BB71" w14:textId="77777777" w:rsidR="004830CF" w:rsidRPr="00CF6071" w:rsidRDefault="004830CF" w:rsidP="00D17D8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</w:rPr>
              <w:t>•  Analiza y sintetiza información proveniente de distintas fuentes.</w:t>
            </w:r>
          </w:p>
        </w:tc>
      </w:tr>
      <w:tr w:rsidR="004830CF" w:rsidRPr="00CF6071" w14:paraId="49D49322" w14:textId="77777777" w:rsidTr="00D17D88">
        <w:tc>
          <w:tcPr>
            <w:tcW w:w="14567" w:type="dxa"/>
            <w:gridSpan w:val="2"/>
            <w:shd w:val="clear" w:color="auto" w:fill="D9D9D9"/>
          </w:tcPr>
          <w:p w14:paraId="0EBB7DC4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4830CF" w:rsidRPr="00CF6071" w14:paraId="61BEDE96" w14:textId="77777777" w:rsidTr="00D17D88">
        <w:tc>
          <w:tcPr>
            <w:tcW w:w="14567" w:type="dxa"/>
            <w:gridSpan w:val="2"/>
            <w:shd w:val="clear" w:color="auto" w:fill="auto"/>
          </w:tcPr>
          <w:p w14:paraId="7B1D4B67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2DE29645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68ABA59D" w14:textId="77777777" w:rsidR="004830CF" w:rsidRPr="00D41ACF" w:rsidRDefault="004830CF" w:rsidP="00D17D88">
            <w:pPr>
              <w:rPr>
                <w:rFonts w:ascii="Montserrat" w:hAnsi="Montserrat" w:cs="Arial"/>
                <w:szCs w:val="22"/>
              </w:rPr>
            </w:pPr>
            <w:r w:rsidRPr="00D41ACF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  <w:p w14:paraId="1BFD5BFE" w14:textId="77777777" w:rsidR="004830CF" w:rsidRPr="00D41ACF" w:rsidRDefault="004830CF" w:rsidP="00D17D88">
            <w:pPr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</w:tc>
      </w:tr>
      <w:tr w:rsidR="004830CF" w:rsidRPr="00CF6071" w14:paraId="02F5205A" w14:textId="77777777" w:rsidTr="00D17D88">
        <w:tc>
          <w:tcPr>
            <w:tcW w:w="14567" w:type="dxa"/>
            <w:gridSpan w:val="2"/>
            <w:shd w:val="clear" w:color="auto" w:fill="D9D9D9"/>
          </w:tcPr>
          <w:p w14:paraId="726E0CFC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830CF" w:rsidRPr="00CF6071" w14:paraId="37520CAF" w14:textId="77777777" w:rsidTr="00D17D88">
        <w:tc>
          <w:tcPr>
            <w:tcW w:w="14567" w:type="dxa"/>
            <w:gridSpan w:val="2"/>
            <w:shd w:val="clear" w:color="auto" w:fill="auto"/>
          </w:tcPr>
          <w:p w14:paraId="10E6D97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Lluvia de ideas</w:t>
            </w:r>
          </w:p>
          <w:p w14:paraId="033169A0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Técnica expositiva</w:t>
            </w:r>
          </w:p>
          <w:p w14:paraId="19ADDCDE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DFEFDE7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 xml:space="preserve">Técnicas grupales y de Trabajo en equipo </w:t>
            </w:r>
          </w:p>
          <w:p w14:paraId="7A5F5BCF" w14:textId="77777777" w:rsidR="004830CF" w:rsidRPr="00D41ACF" w:rsidRDefault="004830CF" w:rsidP="00D17D8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D41ACF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7592C7CB" w14:textId="77777777" w:rsidR="00551B40" w:rsidRDefault="00551B40" w:rsidP="00FA37FA">
      <w:pPr>
        <w:rPr>
          <w:rFonts w:ascii="Montserrat" w:hAnsi="Montserrat"/>
          <w:sz w:val="18"/>
        </w:rPr>
      </w:pPr>
    </w:p>
    <w:p w14:paraId="1A01DFBC" w14:textId="77777777" w:rsidR="004A1AD5" w:rsidRDefault="004A1AD5" w:rsidP="00FA37FA">
      <w:pPr>
        <w:rPr>
          <w:rFonts w:ascii="Montserrat" w:hAnsi="Montserrat"/>
          <w:sz w:val="18"/>
        </w:rPr>
      </w:pPr>
    </w:p>
    <w:p w14:paraId="37780044" w14:textId="77777777" w:rsidR="004A1AD5" w:rsidRDefault="004A1AD5" w:rsidP="00FA37FA">
      <w:pPr>
        <w:rPr>
          <w:rFonts w:ascii="Montserrat" w:hAnsi="Montserrat"/>
          <w:sz w:val="18"/>
        </w:rPr>
      </w:pPr>
    </w:p>
    <w:p w14:paraId="04455BE3" w14:textId="77777777" w:rsidR="004A1AD5" w:rsidRDefault="004A1AD5" w:rsidP="00FA37FA">
      <w:pPr>
        <w:rPr>
          <w:rFonts w:ascii="Montserrat" w:hAnsi="Montserrat"/>
          <w:sz w:val="18"/>
        </w:rPr>
      </w:pPr>
    </w:p>
    <w:p w14:paraId="5CB7CB94" w14:textId="77777777" w:rsidR="004A1AD5" w:rsidRDefault="004A1AD5" w:rsidP="00FA37FA">
      <w:pPr>
        <w:rPr>
          <w:rFonts w:ascii="Montserrat" w:hAnsi="Montserrat"/>
          <w:sz w:val="18"/>
        </w:rPr>
      </w:pPr>
    </w:p>
    <w:p w14:paraId="1B967FAC" w14:textId="77777777" w:rsidR="004A1AD5" w:rsidRDefault="004A1AD5" w:rsidP="00FA37FA">
      <w:pPr>
        <w:rPr>
          <w:rFonts w:ascii="Montserrat" w:hAnsi="Montserrat"/>
          <w:sz w:val="18"/>
        </w:rPr>
      </w:pPr>
    </w:p>
    <w:p w14:paraId="382A6BB5" w14:textId="77777777" w:rsidR="004A1AD5" w:rsidRDefault="004A1AD5" w:rsidP="00FA37FA">
      <w:pPr>
        <w:rPr>
          <w:rFonts w:ascii="Montserrat" w:hAnsi="Montserrat"/>
          <w:sz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2679"/>
        <w:gridCol w:w="4111"/>
        <w:gridCol w:w="1826"/>
        <w:gridCol w:w="2005"/>
        <w:gridCol w:w="2455"/>
      </w:tblGrid>
      <w:tr w:rsidR="004830CF" w:rsidRPr="00CF6071" w14:paraId="557BA6BA" w14:textId="77777777" w:rsidTr="004A1AD5">
        <w:tc>
          <w:tcPr>
            <w:tcW w:w="1540" w:type="dxa"/>
            <w:shd w:val="clear" w:color="auto" w:fill="D9D9D9"/>
            <w:vAlign w:val="center"/>
          </w:tcPr>
          <w:p w14:paraId="37290FC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679" w:type="dxa"/>
            <w:shd w:val="clear" w:color="auto" w:fill="D9D9D9"/>
            <w:vAlign w:val="center"/>
          </w:tcPr>
          <w:p w14:paraId="3D4F0C1A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1C900DE0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D710857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459D3C3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CF6071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826" w:type="dxa"/>
            <w:shd w:val="clear" w:color="auto" w:fill="D9D9D9"/>
            <w:vAlign w:val="center"/>
          </w:tcPr>
          <w:p w14:paraId="151DB7BC" w14:textId="4E72CC01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301E5D3F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5" w:type="dxa"/>
            <w:shd w:val="clear" w:color="auto" w:fill="D9D9D9"/>
            <w:vAlign w:val="center"/>
          </w:tcPr>
          <w:p w14:paraId="17EC0B56" w14:textId="77777777" w:rsidR="004830CF" w:rsidRPr="00CF6071" w:rsidRDefault="004830CF" w:rsidP="004A1AD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CF6071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830CF" w:rsidRPr="00CF6071" w14:paraId="30DB7AC0" w14:textId="77777777" w:rsidTr="00D17D88">
        <w:tc>
          <w:tcPr>
            <w:tcW w:w="1540" w:type="dxa"/>
            <w:shd w:val="clear" w:color="auto" w:fill="auto"/>
          </w:tcPr>
          <w:p w14:paraId="03B8082A" w14:textId="71EF5669" w:rsidR="004830CF" w:rsidRDefault="00FF1A46" w:rsidP="00D17D8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</w:t>
            </w:r>
            <w:r w:rsidR="004830CF" w:rsidRPr="004830CF">
              <w:rPr>
                <w:rFonts w:ascii="Montserrat" w:hAnsi="Montserrat" w:cs="Arial"/>
              </w:rPr>
              <w:t xml:space="preserve"> Sesiones</w:t>
            </w:r>
          </w:p>
          <w:p w14:paraId="461DD786" w14:textId="77777777" w:rsidR="00360DC8" w:rsidRPr="004830CF" w:rsidRDefault="00360DC8" w:rsidP="00D17D88">
            <w:pPr>
              <w:jc w:val="center"/>
              <w:rPr>
                <w:rFonts w:ascii="Montserrat" w:hAnsi="Montserrat" w:cs="Arial"/>
              </w:rPr>
            </w:pPr>
          </w:p>
          <w:p w14:paraId="1383C604" w14:textId="77777777" w:rsidR="00144FF3" w:rsidRPr="00D41ACF" w:rsidRDefault="00144FF3" w:rsidP="00F34788">
            <w:pPr>
              <w:rPr>
                <w:rFonts w:ascii="Montserrat" w:hAnsi="Montserrat" w:cs="Arial"/>
                <w:lang w:val="en-US"/>
              </w:rPr>
            </w:pPr>
          </w:p>
          <w:p w14:paraId="32E91724" w14:textId="1E34A5F6" w:rsidR="00F34788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19/11/25</w:t>
            </w:r>
          </w:p>
          <w:p w14:paraId="0A195199" w14:textId="00B21C69" w:rsidR="00FF1A46" w:rsidRDefault="00FF1A46" w:rsidP="00144FF3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20/11/25</w:t>
            </w:r>
          </w:p>
          <w:p w14:paraId="1C8AE806" w14:textId="0A52961B" w:rsidR="00FF1A46" w:rsidRPr="00D17D88" w:rsidRDefault="00FF1A46" w:rsidP="00144FF3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n-US"/>
              </w:rPr>
              <w:t>21/11/25</w:t>
            </w:r>
          </w:p>
          <w:p w14:paraId="33299FEA" w14:textId="77777777" w:rsidR="004830CF" w:rsidRPr="00D17D88" w:rsidRDefault="004830CF" w:rsidP="00D17D8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679" w:type="dxa"/>
            <w:shd w:val="clear" w:color="auto" w:fill="auto"/>
          </w:tcPr>
          <w:p w14:paraId="5EE893B2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12.1 </w:t>
            </w:r>
            <w:r w:rsidRPr="00D17D88">
              <w:rPr>
                <w:rFonts w:ascii="Montserrat" w:hAnsi="Montserrat" w:cs="Arial"/>
                <w:lang w:val="es-MX"/>
              </w:rPr>
              <w:t>Introducción a La Seguridad y Protección Ambiental</w:t>
            </w:r>
          </w:p>
          <w:p w14:paraId="1B76FCA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EC6E569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12.2</w:t>
            </w:r>
            <w:r w:rsidRPr="00D17D88">
              <w:rPr>
                <w:rFonts w:ascii="Montserrat" w:hAnsi="Montserrat" w:cs="Arial"/>
                <w:lang w:val="es-MX"/>
              </w:rPr>
              <w:t>Aspectos que Involucran la Seguridad y Protección Ambiental</w:t>
            </w:r>
          </w:p>
          <w:p w14:paraId="6F5BD212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3096F014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2.3 Elaboración de Análisis de la Seguridad en el Trabajo (Ast)</w:t>
            </w:r>
          </w:p>
          <w:p w14:paraId="29850CB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0451C45" w14:textId="77777777" w:rsid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2.4 Elaboración Análisis de la Seguridad y Protección Ambiental en el Trabajo (SSPAT)</w:t>
            </w:r>
          </w:p>
          <w:p w14:paraId="265A7CD4" w14:textId="77777777" w:rsidR="00D17D88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</w:p>
          <w:p w14:paraId="78738AEF" w14:textId="77777777" w:rsidR="004830CF" w:rsidRPr="00D17D88" w:rsidRDefault="00D17D88" w:rsidP="00D17D88">
            <w:pPr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D17D88">
              <w:rPr>
                <w:rFonts w:ascii="Montserrat" w:hAnsi="Montserrat" w:cs="Arial"/>
                <w:lang w:val="es-MX"/>
              </w:rPr>
              <w:t>2.5 Implementación de la Disciplina Operativa en el Trabajo Que es y cómo Aplicarla.</w:t>
            </w:r>
          </w:p>
          <w:p w14:paraId="03A5DC5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D022C67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6E3380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49BA854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13989F9C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612FE5D5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59105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77E9A48" w14:textId="77777777" w:rsidR="004830CF" w:rsidRPr="004830CF" w:rsidRDefault="004830CF" w:rsidP="00D17D88">
            <w:pPr>
              <w:rPr>
                <w:rFonts w:ascii="Montserrat" w:hAnsi="Montserrat" w:cs="Arial"/>
              </w:rPr>
            </w:pPr>
          </w:p>
        </w:tc>
        <w:tc>
          <w:tcPr>
            <w:tcW w:w="4111" w:type="dxa"/>
            <w:shd w:val="clear" w:color="auto" w:fill="auto"/>
          </w:tcPr>
          <w:p w14:paraId="3EF18716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Inicio:</w:t>
            </w:r>
          </w:p>
          <w:p w14:paraId="52D8230B" w14:textId="77777777" w:rsidR="004830CF" w:rsidRPr="00D17D88" w:rsidRDefault="00D17D88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El docente realiza sesión de preguntas y respuestas para determinar conocimientos previos de los estudiantes.</w:t>
            </w:r>
          </w:p>
          <w:p w14:paraId="48C544D9" w14:textId="77777777" w:rsidR="00D17D88" w:rsidRPr="004830CF" w:rsidRDefault="00D17D88" w:rsidP="00D17D88">
            <w:pPr>
              <w:jc w:val="both"/>
              <w:rPr>
                <w:rFonts w:ascii="Montserrat" w:hAnsi="Montserrat"/>
                <w:highlight w:val="yellow"/>
              </w:rPr>
            </w:pPr>
          </w:p>
          <w:p w14:paraId="52EF093B" w14:textId="77777777" w:rsidR="004830CF" w:rsidRPr="00D17D88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Desarrollo:</w:t>
            </w:r>
          </w:p>
          <w:p w14:paraId="3741F274" w14:textId="77777777" w:rsid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D17D88">
              <w:rPr>
                <w:rFonts w:ascii="Montserrat" w:hAnsi="Montserrat"/>
              </w:rPr>
              <w:t>Exposición</w:t>
            </w:r>
            <w:r w:rsidR="00D17D88">
              <w:rPr>
                <w:rFonts w:ascii="Montserrat" w:hAnsi="Montserrat"/>
              </w:rPr>
              <w:t xml:space="preserve"> docente mediante videos demostrativos</w:t>
            </w:r>
            <w:r w:rsidRPr="00D17D88">
              <w:rPr>
                <w:rFonts w:ascii="Montserrat" w:hAnsi="Montserrat"/>
              </w:rPr>
              <w:t xml:space="preserve"> sobre </w:t>
            </w:r>
            <w:r w:rsidR="00D17D88">
              <w:rPr>
                <w:rFonts w:ascii="Montserrat" w:hAnsi="Montserrat"/>
              </w:rPr>
              <w:t>la importancia de la seguridad y protección ambiental.</w:t>
            </w:r>
          </w:p>
          <w:p w14:paraId="77FF13B2" w14:textId="77777777" w:rsidR="00D17D88" w:rsidRDefault="00D17D88" w:rsidP="00D17D88">
            <w:pPr>
              <w:jc w:val="both"/>
              <w:rPr>
                <w:rFonts w:ascii="Montserrat" w:hAnsi="Montserrat"/>
              </w:rPr>
            </w:pPr>
          </w:p>
          <w:p w14:paraId="0E5BC0C8" w14:textId="05D2EEE3" w:rsid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explica con apoyo de material PPT sobre la elaboración de análisis de seguridad en el trabajo y elaboración de análisis de la seguridad y protección ambiental en el trabajo.</w:t>
            </w:r>
          </w:p>
          <w:p w14:paraId="70FF5FC4" w14:textId="77777777" w:rsidR="00D17D88" w:rsidRPr="00D17D88" w:rsidRDefault="00D17D88" w:rsidP="00D17D88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El docente ejemplifica con estudio de casos sobre la implementación de la disciplina operativa en el trabajo y explica los datos más importantes.</w:t>
            </w:r>
          </w:p>
          <w:p w14:paraId="1009DB5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65314DAF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Cierre:</w:t>
            </w:r>
          </w:p>
          <w:p w14:paraId="2F7E16AE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4830CF">
              <w:rPr>
                <w:rFonts w:ascii="Montserrat" w:hAnsi="Montserrat"/>
              </w:rPr>
              <w:t>Retroalimentación docente de los temas abordados para identificar los aprendizajes del estudiante.</w:t>
            </w:r>
          </w:p>
          <w:p w14:paraId="1338DE77" w14:textId="77777777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</w:p>
          <w:p w14:paraId="07BB3920" w14:textId="181C9B86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  <w:r w:rsidRPr="00FF1A46">
              <w:rPr>
                <w:rFonts w:ascii="Montserrat" w:hAnsi="Montserrat"/>
                <w:b/>
                <w:bCs/>
              </w:rPr>
              <w:t xml:space="preserve">Examen segundo parcial del </w:t>
            </w:r>
            <w:r w:rsidR="004A1AD5" w:rsidRPr="00FF1A46">
              <w:rPr>
                <w:rFonts w:ascii="Montserrat" w:hAnsi="Montserrat"/>
                <w:b/>
                <w:bCs/>
              </w:rPr>
              <w:t>2</w:t>
            </w:r>
            <w:r w:rsidR="004A1AD5">
              <w:rPr>
                <w:rFonts w:ascii="Montserrat" w:hAnsi="Montserrat"/>
                <w:b/>
                <w:bCs/>
              </w:rPr>
              <w:t>4</w:t>
            </w:r>
            <w:r w:rsidR="004A1AD5" w:rsidRPr="00FF1A46">
              <w:rPr>
                <w:rFonts w:ascii="Montserrat" w:hAnsi="Montserrat"/>
                <w:b/>
                <w:bCs/>
              </w:rPr>
              <w:t xml:space="preserve"> </w:t>
            </w:r>
            <w:r w:rsidR="004A1AD5">
              <w:rPr>
                <w:rFonts w:ascii="Montserrat" w:hAnsi="Montserrat"/>
                <w:b/>
                <w:bCs/>
              </w:rPr>
              <w:t xml:space="preserve">al 29 </w:t>
            </w:r>
            <w:r w:rsidRPr="00FF1A46">
              <w:rPr>
                <w:rFonts w:ascii="Montserrat" w:hAnsi="Montserrat"/>
                <w:b/>
                <w:bCs/>
              </w:rPr>
              <w:t xml:space="preserve">de </w:t>
            </w:r>
            <w:r w:rsidR="004A1AD5">
              <w:rPr>
                <w:rFonts w:ascii="Montserrat" w:hAnsi="Montserrat"/>
                <w:b/>
                <w:bCs/>
              </w:rPr>
              <w:t>noviembre</w:t>
            </w:r>
            <w:r w:rsidRPr="00FF1A46">
              <w:rPr>
                <w:rFonts w:ascii="Montserrat" w:hAnsi="Montserrat"/>
                <w:b/>
                <w:bCs/>
              </w:rPr>
              <w:t xml:space="preserve">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  <w:p w14:paraId="348B3573" w14:textId="77777777" w:rsidR="004830CF" w:rsidRPr="00FF1A46" w:rsidRDefault="004830CF" w:rsidP="00D17D88">
            <w:pPr>
              <w:jc w:val="both"/>
              <w:rPr>
                <w:rFonts w:ascii="Montserrat" w:hAnsi="Montserrat"/>
                <w:b/>
                <w:bCs/>
              </w:rPr>
            </w:pPr>
          </w:p>
          <w:p w14:paraId="5B8E58CA" w14:textId="4432A5F4" w:rsidR="004830CF" w:rsidRPr="004830CF" w:rsidRDefault="004830CF" w:rsidP="00D17D88">
            <w:pPr>
              <w:jc w:val="both"/>
              <w:rPr>
                <w:rFonts w:ascii="Montserrat" w:hAnsi="Montserrat"/>
              </w:rPr>
            </w:pPr>
            <w:r w:rsidRPr="00FF1A46">
              <w:rPr>
                <w:rFonts w:ascii="Montserrat" w:hAnsi="Montserrat"/>
                <w:b/>
                <w:bCs/>
              </w:rPr>
              <w:t>Evaluación ordinaria del 0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  <w:r w:rsidRPr="00FF1A46">
              <w:rPr>
                <w:rFonts w:ascii="Montserrat" w:hAnsi="Montserrat"/>
                <w:b/>
                <w:bCs/>
              </w:rPr>
              <w:t xml:space="preserve"> al 1</w:t>
            </w:r>
            <w:r w:rsidR="004A1AD5">
              <w:rPr>
                <w:rFonts w:ascii="Montserrat" w:hAnsi="Montserrat"/>
                <w:b/>
                <w:bCs/>
              </w:rPr>
              <w:t>1</w:t>
            </w:r>
            <w:r w:rsidRPr="00FF1A46">
              <w:rPr>
                <w:rFonts w:ascii="Montserrat" w:hAnsi="Montserrat"/>
                <w:b/>
                <w:bCs/>
              </w:rPr>
              <w:t xml:space="preserve"> de diciembre de 202</w:t>
            </w:r>
            <w:r w:rsidR="004A1AD5">
              <w:rPr>
                <w:rFonts w:ascii="Montserrat" w:hAnsi="Montserrat"/>
                <w:b/>
                <w:bCs/>
              </w:rPr>
              <w:t>5</w:t>
            </w:r>
          </w:p>
        </w:tc>
        <w:tc>
          <w:tcPr>
            <w:tcW w:w="1826" w:type="dxa"/>
            <w:shd w:val="clear" w:color="auto" w:fill="auto"/>
          </w:tcPr>
          <w:p w14:paraId="7EF11951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026533C3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7F7F72B6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5760BD2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Laptop</w:t>
            </w:r>
          </w:p>
          <w:p w14:paraId="3544AC6D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6979ABB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Presentación en Video imágenes</w:t>
            </w:r>
          </w:p>
          <w:p w14:paraId="2117B634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</w:p>
          <w:p w14:paraId="25B59A32" w14:textId="77777777" w:rsidR="004830CF" w:rsidRPr="004830CF" w:rsidRDefault="004830CF" w:rsidP="00D17D88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Presencial</w:t>
            </w:r>
          </w:p>
        </w:tc>
        <w:tc>
          <w:tcPr>
            <w:tcW w:w="2005" w:type="dxa"/>
            <w:shd w:val="clear" w:color="auto" w:fill="auto"/>
          </w:tcPr>
          <w:p w14:paraId="42E93792" w14:textId="3B887AD8" w:rsidR="004830CF" w:rsidRPr="004830CF" w:rsidRDefault="004A1AD5" w:rsidP="004A1AD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 estudiante.</w:t>
            </w:r>
          </w:p>
          <w:p w14:paraId="0805B9DA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5EB7A38E" w14:textId="77777777" w:rsid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0203AAF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81D06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2AB57AA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FA1AA95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30CDEBAE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A291BF0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80424A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F473DF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1896CC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966C7D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7C3709C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CAB60E7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F1BE3AC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58AA8B4B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0DD85E2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1B6C9A0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39A69C4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64BCEA49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221893DD" w14:textId="77777777" w:rsid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460A63BD" w14:textId="77777777" w:rsidR="004830CF" w:rsidRPr="004830CF" w:rsidRDefault="004830CF" w:rsidP="004A1AD5">
            <w:pPr>
              <w:rPr>
                <w:rFonts w:ascii="Montserrat" w:hAnsi="Montserrat" w:cs="Arial"/>
              </w:rPr>
            </w:pPr>
          </w:p>
          <w:p w14:paraId="17A12BBE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  <w:p w14:paraId="1D17E8F3" w14:textId="77777777" w:rsidR="004830CF" w:rsidRP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Examen/trabajo</w:t>
            </w:r>
          </w:p>
          <w:p w14:paraId="39506C59" w14:textId="4B0D968D" w:rsidR="004830CF" w:rsidRDefault="00790E2E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7</w:t>
            </w:r>
            <w:r w:rsidR="004A1AD5">
              <w:rPr>
                <w:rFonts w:ascii="Montserrat" w:hAnsi="Montserrat" w:cs="Arial"/>
              </w:rPr>
              <w:t>0%</w:t>
            </w:r>
          </w:p>
          <w:p w14:paraId="2532163E" w14:textId="77777777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0FC0D5B0" w14:textId="77777777" w:rsidR="00144FF3" w:rsidRPr="004830CF" w:rsidRDefault="00144FF3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</w:p>
          <w:p w14:paraId="73D28678" w14:textId="77777777" w:rsidR="004830CF" w:rsidRDefault="004830CF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 ordinario</w:t>
            </w:r>
          </w:p>
          <w:p w14:paraId="2D741448" w14:textId="0AA2C7C0" w:rsidR="004A1AD5" w:rsidRPr="004830CF" w:rsidRDefault="004A1AD5" w:rsidP="004A1AD5">
            <w:pPr>
              <w:tabs>
                <w:tab w:val="left" w:pos="1110"/>
              </w:tabs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  <w:p w14:paraId="6E7D9902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5" w:type="dxa"/>
            <w:shd w:val="clear" w:color="auto" w:fill="auto"/>
          </w:tcPr>
          <w:p w14:paraId="0A74B27D" w14:textId="731AD0BF" w:rsidR="004830CF" w:rsidRPr="004A1AD5" w:rsidRDefault="004A1AD5" w:rsidP="004A1AD5">
            <w:pPr>
              <w:jc w:val="center"/>
              <w:rPr>
                <w:rFonts w:ascii="Montserrat" w:hAnsi="Montserrat" w:cs="Arial"/>
                <w:bCs/>
              </w:rPr>
            </w:pPr>
            <w:r w:rsidRPr="004A1AD5">
              <w:rPr>
                <w:rFonts w:ascii="Montserrat" w:hAnsi="Montserrat" w:cs="Arial"/>
                <w:bCs/>
              </w:rPr>
              <w:t>N/A</w:t>
            </w:r>
          </w:p>
          <w:p w14:paraId="39F008ED" w14:textId="77777777" w:rsidR="004830CF" w:rsidRP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89349AF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C77483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E4FC26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B44B1D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1B1073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4E1878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33B260D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191093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F8777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0F12D3D7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FEA9885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0D4E502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426720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7BC8488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D3AC569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2C174CF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35042F3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FB9910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646B469C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E90C6F6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741D24FE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1B6A2F1B" w14:textId="77777777" w:rsidR="004A1AD5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342F1212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57E9364" w14:textId="77777777" w:rsidR="00144FF3" w:rsidRDefault="00144FF3" w:rsidP="004A1AD5">
            <w:pPr>
              <w:jc w:val="center"/>
              <w:rPr>
                <w:rFonts w:ascii="Montserrat" w:hAnsi="Montserrat" w:cs="Arial"/>
              </w:rPr>
            </w:pPr>
          </w:p>
          <w:p w14:paraId="431D3808" w14:textId="52FB5B3B" w:rsidR="004A1AD5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4830CF">
              <w:rPr>
                <w:rFonts w:ascii="Montserrat" w:hAnsi="Montserrat" w:cs="Arial"/>
              </w:rPr>
              <w:t>Examen</w:t>
            </w:r>
          </w:p>
          <w:p w14:paraId="61812A2E" w14:textId="77777777" w:rsidR="004A1AD5" w:rsidRPr="004A1AD5" w:rsidRDefault="004A1AD5" w:rsidP="004A1AD5">
            <w:pPr>
              <w:jc w:val="center"/>
              <w:rPr>
                <w:rFonts w:ascii="Montserrat" w:hAnsi="Montserrat" w:cs="Arial"/>
              </w:rPr>
            </w:pPr>
          </w:p>
          <w:p w14:paraId="06987073" w14:textId="77777777" w:rsidR="004830CF" w:rsidRDefault="004830CF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51CD5573" w14:textId="77777777" w:rsidR="004A1AD5" w:rsidRPr="004830CF" w:rsidRDefault="004A1AD5" w:rsidP="004A1AD5">
            <w:pPr>
              <w:jc w:val="center"/>
              <w:rPr>
                <w:rFonts w:ascii="Montserrat" w:hAnsi="Montserrat" w:cs="Arial"/>
                <w:b/>
              </w:rPr>
            </w:pPr>
          </w:p>
          <w:p w14:paraId="211EACE4" w14:textId="77777777" w:rsidR="004830CF" w:rsidRPr="00D17D88" w:rsidRDefault="004830CF" w:rsidP="004A1AD5">
            <w:pPr>
              <w:jc w:val="center"/>
              <w:rPr>
                <w:rFonts w:ascii="Montserrat" w:hAnsi="Montserrat" w:cs="Arial"/>
              </w:rPr>
            </w:pPr>
            <w:r w:rsidRPr="00D17D88">
              <w:rPr>
                <w:rFonts w:ascii="Montserrat" w:hAnsi="Montserrat" w:cs="Arial"/>
              </w:rPr>
              <w:t>Examen</w:t>
            </w:r>
          </w:p>
        </w:tc>
      </w:tr>
      <w:tr w:rsidR="004830CF" w:rsidRPr="00CF6071" w14:paraId="0F0524C7" w14:textId="77777777" w:rsidTr="00D17D88">
        <w:tc>
          <w:tcPr>
            <w:tcW w:w="14616" w:type="dxa"/>
            <w:gridSpan w:val="6"/>
            <w:shd w:val="clear" w:color="auto" w:fill="D9D9D9"/>
          </w:tcPr>
          <w:p w14:paraId="6F00DC02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4830CF" w:rsidRPr="00CF6071" w14:paraId="593B93D3" w14:textId="77777777" w:rsidTr="00D17D88">
        <w:tc>
          <w:tcPr>
            <w:tcW w:w="14616" w:type="dxa"/>
            <w:gridSpan w:val="6"/>
            <w:shd w:val="clear" w:color="auto" w:fill="auto"/>
          </w:tcPr>
          <w:p w14:paraId="53609712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lastRenderedPageBreak/>
              <w:t xml:space="preserve">Manual equipos de BT petroquímicos archivos personales </w:t>
            </w:r>
          </w:p>
          <w:p w14:paraId="3B9070E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SCT términos Náuticos</w:t>
            </w:r>
          </w:p>
          <w:p w14:paraId="2F47D57D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>Libro Historia del Comercio Marítimo Mundial</w:t>
            </w:r>
          </w:p>
          <w:p w14:paraId="71D5DD25" w14:textId="77777777" w:rsidR="004830CF" w:rsidRPr="00CF6071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poa conceptos básicos </w:t>
            </w:r>
            <w:hyperlink r:id="rId30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  <w:p w14:paraId="3491D23F" w14:textId="77777777" w:rsidR="004830CF" w:rsidRPr="00D41ACF" w:rsidRDefault="004830CF" w:rsidP="00D17D88">
            <w:pPr>
              <w:rPr>
                <w:rFonts w:ascii="Montserrat" w:hAnsi="Montserrat"/>
              </w:rPr>
            </w:pPr>
            <w:r w:rsidRPr="00CF6071">
              <w:rPr>
                <w:rFonts w:ascii="Montserrat" w:hAnsi="Montserrat"/>
              </w:rPr>
              <w:t xml:space="preserve">De proa popa equipos en el barco </w:t>
            </w:r>
            <w:hyperlink r:id="rId31" w:history="1">
              <w:r w:rsidRPr="00CF6071">
                <w:rPr>
                  <w:rStyle w:val="Hipervnculo"/>
                  <w:rFonts w:ascii="Montserrat" w:hAnsi="Montserrat"/>
                </w:rPr>
                <w:t>clientes@thomsonlearning.com.mx</w:t>
              </w:r>
            </w:hyperlink>
            <w:r w:rsidRPr="00CF6071">
              <w:rPr>
                <w:rFonts w:ascii="Montserrat" w:hAnsi="Montserrat"/>
              </w:rPr>
              <w:t xml:space="preserve"> México, D.F.</w:t>
            </w:r>
          </w:p>
        </w:tc>
      </w:tr>
      <w:tr w:rsidR="004830CF" w:rsidRPr="00CF6071" w14:paraId="4FE2AE39" w14:textId="77777777" w:rsidTr="00D17D88">
        <w:tc>
          <w:tcPr>
            <w:tcW w:w="14616" w:type="dxa"/>
            <w:gridSpan w:val="6"/>
            <w:shd w:val="clear" w:color="auto" w:fill="D9D9D9"/>
          </w:tcPr>
          <w:p w14:paraId="5DA2F6CB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4830CF" w:rsidRPr="00CF6071" w14:paraId="265E1A53" w14:textId="77777777" w:rsidTr="00D17D88">
        <w:tc>
          <w:tcPr>
            <w:tcW w:w="14616" w:type="dxa"/>
            <w:gridSpan w:val="6"/>
            <w:shd w:val="clear" w:color="auto" w:fill="auto"/>
          </w:tcPr>
          <w:p w14:paraId="07857820" w14:textId="77777777" w:rsidR="00E71932" w:rsidRPr="00CF6071" w:rsidRDefault="00E71932" w:rsidP="00144F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4830CF" w:rsidRPr="00CF6071" w14:paraId="30FCAB96" w14:textId="77777777" w:rsidTr="00D17D88">
        <w:tc>
          <w:tcPr>
            <w:tcW w:w="14616" w:type="dxa"/>
            <w:gridSpan w:val="6"/>
            <w:shd w:val="clear" w:color="auto" w:fill="D9D9D9"/>
          </w:tcPr>
          <w:p w14:paraId="0324AC8F" w14:textId="77777777" w:rsidR="004830CF" w:rsidRPr="00CF6071" w:rsidRDefault="004830CF" w:rsidP="00D17D8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4830CF" w:rsidRPr="00CF6071" w14:paraId="75BA2559" w14:textId="77777777" w:rsidTr="00D17D88">
        <w:tc>
          <w:tcPr>
            <w:tcW w:w="14616" w:type="dxa"/>
            <w:gridSpan w:val="6"/>
            <w:shd w:val="clear" w:color="auto" w:fill="auto"/>
          </w:tcPr>
          <w:p w14:paraId="4BB4E4CB" w14:textId="77777777" w:rsidR="004830CF" w:rsidRPr="00CF6071" w:rsidRDefault="004830CF" w:rsidP="00FF1A4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FEF528E" w14:textId="77777777" w:rsidR="004830CF" w:rsidRPr="00CF6071" w:rsidRDefault="004830CF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CF6071" w14:paraId="2A391673" w14:textId="77777777" w:rsidTr="000F7082">
        <w:trPr>
          <w:trHeight w:val="198"/>
        </w:trPr>
        <w:tc>
          <w:tcPr>
            <w:tcW w:w="14567" w:type="dxa"/>
            <w:shd w:val="clear" w:color="auto" w:fill="D9D9D9"/>
          </w:tcPr>
          <w:p w14:paraId="2B3EFB3D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CF6071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BE7D75" w:rsidRPr="00CF6071" w14:paraId="7C4A479F" w14:textId="77777777" w:rsidTr="000F7082">
        <w:trPr>
          <w:trHeight w:val="198"/>
        </w:trPr>
        <w:tc>
          <w:tcPr>
            <w:tcW w:w="14567" w:type="dxa"/>
            <w:shd w:val="clear" w:color="auto" w:fill="auto"/>
          </w:tcPr>
          <w:p w14:paraId="6B1EF199" w14:textId="77777777" w:rsidR="00BE7D75" w:rsidRPr="00CF6071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CF6071" w14:paraId="6EFFD1A1" w14:textId="77777777" w:rsidTr="001103F6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D2760C9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B8CF92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CF6071" w14:paraId="34186C6C" w14:textId="77777777" w:rsidTr="001103F6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719F32A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9927ED4" w14:textId="62BE793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790E2E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7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2727BAC3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8044A2C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Actividades de aprendizaje</w:t>
                  </w:r>
                </w:p>
                <w:p w14:paraId="479E32C8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B0EF05C" w14:textId="0107C721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790E2E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2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661AF6" w:rsidRPr="00CF6071" w14:paraId="44BF419B" w14:textId="77777777" w:rsidTr="001103F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A348D4D" w14:textId="77777777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D1DA13C" w14:textId="1DD30503" w:rsidR="00661AF6" w:rsidRPr="00CF6071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4A1AD5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10</w:t>
                  </w:r>
                  <w:r w:rsidRPr="00CF607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%</w:t>
                  </w:r>
                </w:p>
              </w:tc>
            </w:tr>
          </w:tbl>
          <w:p w14:paraId="7844A3BB" w14:textId="77777777" w:rsidR="00BE7D75" w:rsidRPr="00CF6071" w:rsidRDefault="00BE7D75" w:rsidP="00661AF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8AAA75B" w14:textId="77777777" w:rsidR="006D2F48" w:rsidRDefault="006D2F48" w:rsidP="00FA37FA">
      <w:pPr>
        <w:rPr>
          <w:rFonts w:ascii="Montserrat" w:hAnsi="Montserrat"/>
          <w:sz w:val="18"/>
        </w:rPr>
      </w:pPr>
    </w:p>
    <w:p w14:paraId="55E32CFE" w14:textId="77777777" w:rsidR="006D2F48" w:rsidRDefault="006D2F48" w:rsidP="00FA37FA">
      <w:pPr>
        <w:rPr>
          <w:rFonts w:ascii="Montserrat" w:hAnsi="Montserrat"/>
          <w:sz w:val="18"/>
        </w:rPr>
      </w:pPr>
    </w:p>
    <w:p w14:paraId="0741EB70" w14:textId="77777777" w:rsidR="006D2F48" w:rsidRPr="00CF6071" w:rsidRDefault="006D2F48" w:rsidP="00FA37FA">
      <w:pPr>
        <w:rPr>
          <w:rFonts w:ascii="Montserrat" w:hAnsi="Montserrat"/>
          <w:sz w:val="18"/>
        </w:rPr>
      </w:pPr>
    </w:p>
    <w:p w14:paraId="06F1CF07" w14:textId="77777777" w:rsidR="000573CA" w:rsidRPr="00CF6071" w:rsidRDefault="000573CA" w:rsidP="00FA37FA">
      <w:pPr>
        <w:rPr>
          <w:rFonts w:ascii="Montserrat" w:hAnsi="Montserrat"/>
          <w:vanish/>
          <w:sz w:val="18"/>
        </w:rPr>
      </w:pPr>
    </w:p>
    <w:p w14:paraId="05A000E2" w14:textId="77777777" w:rsidR="00215732" w:rsidRPr="00CF6071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977"/>
        <w:gridCol w:w="567"/>
        <w:gridCol w:w="4695"/>
      </w:tblGrid>
      <w:tr w:rsidR="00BB2086" w:rsidRPr="00D41ACF" w14:paraId="380C5C1F" w14:textId="77777777" w:rsidTr="006D2F48">
        <w:trPr>
          <w:jc w:val="center"/>
        </w:trPr>
        <w:tc>
          <w:tcPr>
            <w:tcW w:w="4977" w:type="dxa"/>
            <w:tcBorders>
              <w:bottom w:val="single" w:sz="4" w:space="0" w:color="auto"/>
            </w:tcBorders>
            <w:shd w:val="clear" w:color="auto" w:fill="auto"/>
          </w:tcPr>
          <w:p w14:paraId="664EA090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567" w:type="dxa"/>
            <w:shd w:val="clear" w:color="auto" w:fill="auto"/>
          </w:tcPr>
          <w:p w14:paraId="71729292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536DD835" w14:textId="77777777" w:rsidR="00BB2086" w:rsidRPr="00D41ACF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BB2086" w:rsidRPr="00D41ACF" w14:paraId="0E19B2B2" w14:textId="77777777" w:rsidTr="006D2F48">
        <w:trPr>
          <w:trHeight w:val="282"/>
          <w:jc w:val="center"/>
        </w:trPr>
        <w:tc>
          <w:tcPr>
            <w:tcW w:w="5544" w:type="dxa"/>
            <w:gridSpan w:val="2"/>
            <w:shd w:val="clear" w:color="auto" w:fill="auto"/>
          </w:tcPr>
          <w:p w14:paraId="4D36D632" w14:textId="77777777" w:rsidR="00AF3846" w:rsidRPr="00D41ACF" w:rsidRDefault="006D2F48" w:rsidP="006D2F48">
            <w:pPr>
              <w:rPr>
                <w:rFonts w:ascii="Montserrat" w:hAnsi="Montserrat" w:cs="Arial"/>
                <w:sz w:val="22"/>
                <w:szCs w:val="28"/>
              </w:rPr>
            </w:pPr>
            <w:r>
              <w:rPr>
                <w:rFonts w:ascii="Montserrat" w:hAnsi="Montserrat" w:cs="Arial"/>
                <w:sz w:val="22"/>
                <w:szCs w:val="28"/>
              </w:rPr>
              <w:t xml:space="preserve">IMN </w:t>
            </w:r>
            <w:r w:rsidR="00AF3846" w:rsidRPr="00D41ACF">
              <w:rPr>
                <w:rFonts w:ascii="Montserrat" w:hAnsi="Montserrat" w:cs="Arial"/>
                <w:sz w:val="22"/>
                <w:szCs w:val="28"/>
              </w:rPr>
              <w:t>MIGUEL ANGEL MARTINEZ MENDOZA</w:t>
            </w:r>
          </w:p>
          <w:p w14:paraId="4BC41A33" w14:textId="77777777" w:rsidR="00BB2086" w:rsidRPr="00D41ACF" w:rsidRDefault="000573CA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3D2DEECB" w14:textId="359DDB4A" w:rsidR="00AF3846" w:rsidRPr="00551B40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  <w:lang w:val="es-MX"/>
              </w:rPr>
            </w:pPr>
            <w:r w:rsidRPr="00551B40">
              <w:rPr>
                <w:rFonts w:ascii="Montserrat" w:hAnsi="Montserrat" w:cs="Arial"/>
                <w:sz w:val="22"/>
                <w:szCs w:val="28"/>
                <w:lang w:val="es-MX"/>
              </w:rPr>
              <w:t>Cap.Alt Agustín Álvarez Me</w:t>
            </w:r>
            <w:r>
              <w:rPr>
                <w:rFonts w:ascii="Montserrat" w:hAnsi="Montserrat" w:cs="Arial"/>
                <w:sz w:val="22"/>
                <w:szCs w:val="28"/>
                <w:lang w:val="es-MX"/>
              </w:rPr>
              <w:t>dina.</w:t>
            </w:r>
          </w:p>
          <w:p w14:paraId="262EBA8A" w14:textId="7A514983" w:rsidR="00BB2086" w:rsidRPr="00D41ACF" w:rsidRDefault="00551B40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D41ACF">
              <w:rPr>
                <w:rFonts w:ascii="Montserrat" w:hAnsi="Montserrat" w:cs="Arial"/>
                <w:sz w:val="22"/>
                <w:szCs w:val="28"/>
              </w:rPr>
              <w:t>Jefe De Carrera</w:t>
            </w:r>
            <w:r>
              <w:rPr>
                <w:rFonts w:ascii="Montserrat" w:hAnsi="Montserrat" w:cs="Arial"/>
                <w:sz w:val="22"/>
                <w:szCs w:val="28"/>
              </w:rPr>
              <w:t xml:space="preserve"> Cubierta.</w:t>
            </w:r>
          </w:p>
          <w:p w14:paraId="69B6FCF9" w14:textId="77777777" w:rsidR="00AF3846" w:rsidRPr="00D41ACF" w:rsidRDefault="00AF3846" w:rsidP="008A4252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</w:p>
          <w:p w14:paraId="2C13C92E" w14:textId="77777777" w:rsidR="00BB2086" w:rsidRPr="00D41ACF" w:rsidRDefault="00BB2086" w:rsidP="008A4252">
            <w:pPr>
              <w:rPr>
                <w:rFonts w:ascii="Montserrat" w:hAnsi="Montserrat" w:cs="Arial"/>
                <w:sz w:val="22"/>
                <w:szCs w:val="28"/>
              </w:rPr>
            </w:pPr>
          </w:p>
        </w:tc>
      </w:tr>
    </w:tbl>
    <w:p w14:paraId="0AE906FF" w14:textId="77777777" w:rsidR="000A495F" w:rsidRPr="00CF6071" w:rsidRDefault="000A495F" w:rsidP="00BC3825">
      <w:pPr>
        <w:rPr>
          <w:rFonts w:ascii="Montserrat" w:hAnsi="Montserrat"/>
          <w:vanish/>
          <w:sz w:val="22"/>
        </w:rPr>
      </w:pPr>
    </w:p>
    <w:p w14:paraId="28BE1E2F" w14:textId="77777777" w:rsidR="000A495F" w:rsidRPr="00CF6071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CF6071" w:rsidSect="004D3241">
      <w:headerReference w:type="default" r:id="rId32"/>
      <w:footerReference w:type="default" r:id="rId33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CBF97" w14:textId="77777777" w:rsidR="00F34788" w:rsidRDefault="00F34788">
      <w:r>
        <w:separator/>
      </w:r>
    </w:p>
  </w:endnote>
  <w:endnote w:type="continuationSeparator" w:id="0">
    <w:p w14:paraId="0C6A1C4A" w14:textId="77777777" w:rsidR="00F34788" w:rsidRDefault="00F3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00000003" w:usb1="4000204B" w:usb2="00000000" w:usb3="00000000" w:csb0="00000001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75B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06374654" w14:textId="77777777" w:rsidR="00F34788" w:rsidRDefault="00F34788">
    <w:pPr>
      <w:pStyle w:val="Piedepgina"/>
      <w:jc w:val="right"/>
      <w:rPr>
        <w:rFonts w:ascii="Arial" w:hAnsi="Arial"/>
        <w:sz w:val="2"/>
        <w:lang w:val="es-MX"/>
      </w:rPr>
    </w:pPr>
  </w:p>
  <w:p w14:paraId="1191B6F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1E241EC2" w14:textId="77777777" w:rsidR="00F34788" w:rsidRDefault="00F34788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ABCBED5" w14:textId="77777777" w:rsidR="00F34788" w:rsidRPr="000A495F" w:rsidRDefault="00F34788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D65CA" w14:textId="77777777" w:rsidR="00F34788" w:rsidRDefault="00F34788">
      <w:r>
        <w:separator/>
      </w:r>
    </w:p>
  </w:footnote>
  <w:footnote w:type="continuationSeparator" w:id="0">
    <w:p w14:paraId="423DCE43" w14:textId="77777777" w:rsidR="00F34788" w:rsidRDefault="00F347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5DF3A" w14:textId="3B28C774" w:rsidR="00F34788" w:rsidRPr="000F4B89" w:rsidRDefault="00FF1A46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rFonts w:ascii="Arial" w:hAnsi="Arial" w:cs="Arial"/>
        <w:b/>
        <w:bCs/>
        <w:noProof/>
        <w:sz w:val="8"/>
        <w:lang w:val="es-MX" w:eastAsia="es-MX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3B6E2A77" wp14:editId="2464694F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739FF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E8CD0B" w14:textId="77777777" w:rsidR="00F34788" w:rsidRPr="00190245" w:rsidRDefault="00F34788" w:rsidP="00D2476F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6E2A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45.85pt;margin-top:.75pt;width:348.65pt;height:3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522739FF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E8CD0B" w14:textId="77777777" w:rsidR="00F34788" w:rsidRPr="00190245" w:rsidRDefault="00F34788" w:rsidP="00D2476F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</w:p>
                </w:txbxContent>
              </v:textbox>
            </v:shape>
          </w:pict>
        </mc:Fallback>
      </mc:AlternateContent>
    </w:r>
  </w:p>
  <w:p w14:paraId="5181A13D" w14:textId="77777777" w:rsidR="00F34788" w:rsidRDefault="00F34788">
    <w:pPr>
      <w:pStyle w:val="Encabezado"/>
    </w:pPr>
    <w:r w:rsidRPr="002D58B1">
      <w:rPr>
        <w:noProof/>
        <w:lang w:val="es-MX" w:eastAsia="es-MX"/>
      </w:rPr>
      <w:drawing>
        <wp:inline distT="0" distB="0" distL="0" distR="0" wp14:anchorId="0C5FDDE4" wp14:editId="54D0325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5139406" w14:textId="77777777" w:rsidR="00F34788" w:rsidRDefault="00F347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090"/>
    <w:multiLevelType w:val="hybridMultilevel"/>
    <w:tmpl w:val="C116EC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FCE0DCA"/>
    <w:multiLevelType w:val="multilevel"/>
    <w:tmpl w:val="A8D445BE"/>
    <w:lvl w:ilvl="0">
      <w:start w:val="3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3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05076C4"/>
    <w:multiLevelType w:val="hybridMultilevel"/>
    <w:tmpl w:val="40C8B4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26263B2"/>
    <w:multiLevelType w:val="hybridMultilevel"/>
    <w:tmpl w:val="DA00F3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0690C"/>
    <w:multiLevelType w:val="hybridMultilevel"/>
    <w:tmpl w:val="1A5C9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69370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F6B18"/>
    <w:multiLevelType w:val="hybridMultilevel"/>
    <w:tmpl w:val="7D48A2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E213E"/>
    <w:multiLevelType w:val="hybridMultilevel"/>
    <w:tmpl w:val="F50A4B72"/>
    <w:lvl w:ilvl="0" w:tplc="6B44873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F2818"/>
    <w:multiLevelType w:val="multilevel"/>
    <w:tmpl w:val="030C22A2"/>
    <w:lvl w:ilvl="0">
      <w:start w:val="1"/>
      <w:numFmt w:val="decimal"/>
      <w:lvlText w:val="%1."/>
      <w:lvlJc w:val="left"/>
      <w:pPr>
        <w:ind w:left="360" w:hanging="360"/>
      </w:pPr>
      <w:rPr>
        <w:rFonts w:ascii="Soberana Sans" w:eastAsia="Times New Roman" w:hAnsi="Soberana Sans" w:cs="Wingdings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Soberana Sans" w:hAnsi="Soberana Sans" w:hint="default"/>
        <w:b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6905D1"/>
    <w:multiLevelType w:val="hybridMultilevel"/>
    <w:tmpl w:val="C42A19DE"/>
    <w:lvl w:ilvl="0" w:tplc="B93015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4210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59A1C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033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D2C90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240C9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F08E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4A56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AEC23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B923AF"/>
    <w:multiLevelType w:val="hybridMultilevel"/>
    <w:tmpl w:val="4E545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 w15:restartNumberingAfterBreak="0">
    <w:nsid w:val="28C123CB"/>
    <w:multiLevelType w:val="hybridMultilevel"/>
    <w:tmpl w:val="45B8F7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113A5"/>
    <w:multiLevelType w:val="hybridMultilevel"/>
    <w:tmpl w:val="AE14E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F647D"/>
    <w:multiLevelType w:val="hybridMultilevel"/>
    <w:tmpl w:val="9DF0943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E7519E"/>
    <w:multiLevelType w:val="hybridMultilevel"/>
    <w:tmpl w:val="06846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56010"/>
    <w:multiLevelType w:val="hybridMultilevel"/>
    <w:tmpl w:val="3CE6D7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93314"/>
    <w:multiLevelType w:val="multilevel"/>
    <w:tmpl w:val="98FC7C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1" w15:restartNumberingAfterBreak="0">
    <w:nsid w:val="4B3C7D2D"/>
    <w:multiLevelType w:val="hybridMultilevel"/>
    <w:tmpl w:val="F6303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92763"/>
    <w:multiLevelType w:val="hybridMultilevel"/>
    <w:tmpl w:val="523C301C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296141E"/>
    <w:multiLevelType w:val="multilevel"/>
    <w:tmpl w:val="F4E6B976"/>
    <w:lvl w:ilvl="0">
      <w:start w:val="2"/>
      <w:numFmt w:val="decimal"/>
      <w:lvlText w:val="%1."/>
      <w:lvlJc w:val="left"/>
      <w:pPr>
        <w:ind w:left="385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284" w:firstLine="0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1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8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5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2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98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635333AD"/>
    <w:multiLevelType w:val="hybridMultilevel"/>
    <w:tmpl w:val="73F27FA6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B152BE"/>
    <w:multiLevelType w:val="hybridMultilevel"/>
    <w:tmpl w:val="F17E2B82"/>
    <w:lvl w:ilvl="0" w:tplc="F17CD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82AD0"/>
    <w:multiLevelType w:val="hybridMultilevel"/>
    <w:tmpl w:val="73307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418744">
    <w:abstractNumId w:val="10"/>
  </w:num>
  <w:num w:numId="2" w16cid:durableId="2010063006">
    <w:abstractNumId w:val="28"/>
  </w:num>
  <w:num w:numId="3" w16cid:durableId="1468859328">
    <w:abstractNumId w:val="26"/>
  </w:num>
  <w:num w:numId="4" w16cid:durableId="82460055">
    <w:abstractNumId w:val="29"/>
  </w:num>
  <w:num w:numId="5" w16cid:durableId="1047141557">
    <w:abstractNumId w:val="12"/>
  </w:num>
  <w:num w:numId="6" w16cid:durableId="726101611">
    <w:abstractNumId w:val="27"/>
  </w:num>
  <w:num w:numId="7" w16cid:durableId="1714380499">
    <w:abstractNumId w:val="1"/>
  </w:num>
  <w:num w:numId="8" w16cid:durableId="2057511243">
    <w:abstractNumId w:val="16"/>
  </w:num>
  <w:num w:numId="9" w16cid:durableId="571545324">
    <w:abstractNumId w:val="4"/>
  </w:num>
  <w:num w:numId="10" w16cid:durableId="426342459">
    <w:abstractNumId w:val="17"/>
  </w:num>
  <w:num w:numId="11" w16cid:durableId="623658003">
    <w:abstractNumId w:val="23"/>
  </w:num>
  <w:num w:numId="12" w16cid:durableId="908997476">
    <w:abstractNumId w:val="31"/>
  </w:num>
  <w:num w:numId="13" w16cid:durableId="1878155163">
    <w:abstractNumId w:val="22"/>
  </w:num>
  <w:num w:numId="14" w16cid:durableId="755514849">
    <w:abstractNumId w:val="14"/>
  </w:num>
  <w:num w:numId="15" w16cid:durableId="141696698">
    <w:abstractNumId w:val="6"/>
  </w:num>
  <w:num w:numId="16" w16cid:durableId="2125493807">
    <w:abstractNumId w:val="9"/>
  </w:num>
  <w:num w:numId="17" w16cid:durableId="971398003">
    <w:abstractNumId w:val="8"/>
  </w:num>
  <w:num w:numId="18" w16cid:durableId="507451027">
    <w:abstractNumId w:val="21"/>
  </w:num>
  <w:num w:numId="19" w16cid:durableId="898250999">
    <w:abstractNumId w:val="3"/>
  </w:num>
  <w:num w:numId="20" w16cid:durableId="390159980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05928125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93800733">
    <w:abstractNumId w:val="13"/>
  </w:num>
  <w:num w:numId="23" w16cid:durableId="577400453">
    <w:abstractNumId w:val="18"/>
  </w:num>
  <w:num w:numId="24" w16cid:durableId="915748751">
    <w:abstractNumId w:val="25"/>
  </w:num>
  <w:num w:numId="25" w16cid:durableId="148719822">
    <w:abstractNumId w:val="30"/>
  </w:num>
  <w:num w:numId="26" w16cid:durableId="553388955">
    <w:abstractNumId w:val="15"/>
  </w:num>
  <w:num w:numId="27" w16cid:durableId="1451899317">
    <w:abstractNumId w:val="0"/>
  </w:num>
  <w:num w:numId="28" w16cid:durableId="2035840397">
    <w:abstractNumId w:val="20"/>
  </w:num>
  <w:num w:numId="29" w16cid:durableId="908347281">
    <w:abstractNumId w:val="19"/>
  </w:num>
  <w:num w:numId="30" w16cid:durableId="1436831522">
    <w:abstractNumId w:val="7"/>
  </w:num>
  <w:num w:numId="31" w16cid:durableId="1389576723">
    <w:abstractNumId w:val="11"/>
  </w:num>
  <w:num w:numId="32" w16cid:durableId="1643345757">
    <w:abstractNumId w:val="32"/>
  </w:num>
  <w:num w:numId="33" w16cid:durableId="1305281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FE"/>
    <w:rsid w:val="00000A72"/>
    <w:rsid w:val="00000DF5"/>
    <w:rsid w:val="00003ACA"/>
    <w:rsid w:val="00004B2D"/>
    <w:rsid w:val="000051DF"/>
    <w:rsid w:val="00005BCF"/>
    <w:rsid w:val="00006F4F"/>
    <w:rsid w:val="000110AC"/>
    <w:rsid w:val="00017EA3"/>
    <w:rsid w:val="00021882"/>
    <w:rsid w:val="00022C9D"/>
    <w:rsid w:val="0002586A"/>
    <w:rsid w:val="00025A7B"/>
    <w:rsid w:val="00027DBC"/>
    <w:rsid w:val="000324DB"/>
    <w:rsid w:val="00036FE3"/>
    <w:rsid w:val="00037AB3"/>
    <w:rsid w:val="00042DCA"/>
    <w:rsid w:val="000466D4"/>
    <w:rsid w:val="000476AB"/>
    <w:rsid w:val="00055D50"/>
    <w:rsid w:val="0005696E"/>
    <w:rsid w:val="00056F0B"/>
    <w:rsid w:val="000573CA"/>
    <w:rsid w:val="00061DAF"/>
    <w:rsid w:val="00062F8D"/>
    <w:rsid w:val="000644F3"/>
    <w:rsid w:val="00065D83"/>
    <w:rsid w:val="00070668"/>
    <w:rsid w:val="00071779"/>
    <w:rsid w:val="00072769"/>
    <w:rsid w:val="00080ABE"/>
    <w:rsid w:val="000813BF"/>
    <w:rsid w:val="000814E8"/>
    <w:rsid w:val="00081CDF"/>
    <w:rsid w:val="000831C3"/>
    <w:rsid w:val="000847E8"/>
    <w:rsid w:val="00086751"/>
    <w:rsid w:val="0008685F"/>
    <w:rsid w:val="00086CDD"/>
    <w:rsid w:val="00093061"/>
    <w:rsid w:val="00094607"/>
    <w:rsid w:val="000A1311"/>
    <w:rsid w:val="000A1BB7"/>
    <w:rsid w:val="000A3A83"/>
    <w:rsid w:val="000A495F"/>
    <w:rsid w:val="000B3D69"/>
    <w:rsid w:val="000B4EBC"/>
    <w:rsid w:val="000B62DA"/>
    <w:rsid w:val="000B71CA"/>
    <w:rsid w:val="000C195C"/>
    <w:rsid w:val="000C6A22"/>
    <w:rsid w:val="000D0DB9"/>
    <w:rsid w:val="000D1CB2"/>
    <w:rsid w:val="000D22F8"/>
    <w:rsid w:val="000D3A1A"/>
    <w:rsid w:val="000D4985"/>
    <w:rsid w:val="000D62C8"/>
    <w:rsid w:val="000D76A8"/>
    <w:rsid w:val="000E5C57"/>
    <w:rsid w:val="000E769F"/>
    <w:rsid w:val="000E782C"/>
    <w:rsid w:val="000F7082"/>
    <w:rsid w:val="000F7385"/>
    <w:rsid w:val="000F791E"/>
    <w:rsid w:val="00100212"/>
    <w:rsid w:val="001002DE"/>
    <w:rsid w:val="001016B5"/>
    <w:rsid w:val="00102D6A"/>
    <w:rsid w:val="001033B7"/>
    <w:rsid w:val="0010351A"/>
    <w:rsid w:val="00106249"/>
    <w:rsid w:val="0010775B"/>
    <w:rsid w:val="001103C6"/>
    <w:rsid w:val="001103F6"/>
    <w:rsid w:val="00111276"/>
    <w:rsid w:val="00113231"/>
    <w:rsid w:val="0011331B"/>
    <w:rsid w:val="00113A43"/>
    <w:rsid w:val="00114238"/>
    <w:rsid w:val="00115F64"/>
    <w:rsid w:val="001226AE"/>
    <w:rsid w:val="00122DA7"/>
    <w:rsid w:val="00127C00"/>
    <w:rsid w:val="00134EAF"/>
    <w:rsid w:val="00135085"/>
    <w:rsid w:val="00141488"/>
    <w:rsid w:val="00143565"/>
    <w:rsid w:val="001437AC"/>
    <w:rsid w:val="00144FF3"/>
    <w:rsid w:val="00145E61"/>
    <w:rsid w:val="00146B9B"/>
    <w:rsid w:val="001514DB"/>
    <w:rsid w:val="00151F01"/>
    <w:rsid w:val="0015254A"/>
    <w:rsid w:val="00152EB5"/>
    <w:rsid w:val="00155665"/>
    <w:rsid w:val="00155F2A"/>
    <w:rsid w:val="001568C4"/>
    <w:rsid w:val="00157631"/>
    <w:rsid w:val="0016126C"/>
    <w:rsid w:val="001655C5"/>
    <w:rsid w:val="00166E84"/>
    <w:rsid w:val="00170EA9"/>
    <w:rsid w:val="00173753"/>
    <w:rsid w:val="001775F4"/>
    <w:rsid w:val="0018139C"/>
    <w:rsid w:val="0018174E"/>
    <w:rsid w:val="00182415"/>
    <w:rsid w:val="0018302B"/>
    <w:rsid w:val="0018377C"/>
    <w:rsid w:val="00184B64"/>
    <w:rsid w:val="001904CC"/>
    <w:rsid w:val="00190590"/>
    <w:rsid w:val="00192395"/>
    <w:rsid w:val="0019312C"/>
    <w:rsid w:val="0019498B"/>
    <w:rsid w:val="00194AF1"/>
    <w:rsid w:val="001A22D2"/>
    <w:rsid w:val="001A5383"/>
    <w:rsid w:val="001A6E41"/>
    <w:rsid w:val="001A7370"/>
    <w:rsid w:val="001B0B34"/>
    <w:rsid w:val="001B12FC"/>
    <w:rsid w:val="001B17B8"/>
    <w:rsid w:val="001B3EA3"/>
    <w:rsid w:val="001B3FB1"/>
    <w:rsid w:val="001C0184"/>
    <w:rsid w:val="001C0C01"/>
    <w:rsid w:val="001C2A68"/>
    <w:rsid w:val="001C2A96"/>
    <w:rsid w:val="001C2DD7"/>
    <w:rsid w:val="001C46C7"/>
    <w:rsid w:val="001C5920"/>
    <w:rsid w:val="001C635C"/>
    <w:rsid w:val="001D4095"/>
    <w:rsid w:val="001E5137"/>
    <w:rsid w:val="001E722B"/>
    <w:rsid w:val="001E7884"/>
    <w:rsid w:val="001F0957"/>
    <w:rsid w:val="001F1DCC"/>
    <w:rsid w:val="001F209E"/>
    <w:rsid w:val="001F601C"/>
    <w:rsid w:val="001F75D7"/>
    <w:rsid w:val="002008D5"/>
    <w:rsid w:val="0020246F"/>
    <w:rsid w:val="00205E83"/>
    <w:rsid w:val="00206733"/>
    <w:rsid w:val="00206E39"/>
    <w:rsid w:val="00207A0E"/>
    <w:rsid w:val="00215540"/>
    <w:rsid w:val="00215732"/>
    <w:rsid w:val="00215A3E"/>
    <w:rsid w:val="00217CC7"/>
    <w:rsid w:val="0022048E"/>
    <w:rsid w:val="00226439"/>
    <w:rsid w:val="00232206"/>
    <w:rsid w:val="002327D3"/>
    <w:rsid w:val="0024027E"/>
    <w:rsid w:val="00243ECE"/>
    <w:rsid w:val="00251CF3"/>
    <w:rsid w:val="00254E41"/>
    <w:rsid w:val="00255A1A"/>
    <w:rsid w:val="00257FCA"/>
    <w:rsid w:val="00260A64"/>
    <w:rsid w:val="002611C2"/>
    <w:rsid w:val="002616B4"/>
    <w:rsid w:val="00262B26"/>
    <w:rsid w:val="00262B98"/>
    <w:rsid w:val="00270FED"/>
    <w:rsid w:val="002744C6"/>
    <w:rsid w:val="002757DA"/>
    <w:rsid w:val="00282A05"/>
    <w:rsid w:val="00283271"/>
    <w:rsid w:val="00286362"/>
    <w:rsid w:val="00287C7A"/>
    <w:rsid w:val="00291F34"/>
    <w:rsid w:val="0029625E"/>
    <w:rsid w:val="002A5D69"/>
    <w:rsid w:val="002A5E8A"/>
    <w:rsid w:val="002A6236"/>
    <w:rsid w:val="002B0C36"/>
    <w:rsid w:val="002C42A9"/>
    <w:rsid w:val="002C5B01"/>
    <w:rsid w:val="002C63A6"/>
    <w:rsid w:val="002C77B0"/>
    <w:rsid w:val="002D0986"/>
    <w:rsid w:val="002D29A5"/>
    <w:rsid w:val="002D3CDC"/>
    <w:rsid w:val="002D403F"/>
    <w:rsid w:val="002D42C2"/>
    <w:rsid w:val="002D58B1"/>
    <w:rsid w:val="002D5B8C"/>
    <w:rsid w:val="002D7005"/>
    <w:rsid w:val="002E385E"/>
    <w:rsid w:val="002E62D4"/>
    <w:rsid w:val="002E7009"/>
    <w:rsid w:val="002E7B41"/>
    <w:rsid w:val="002F4C9F"/>
    <w:rsid w:val="003005E4"/>
    <w:rsid w:val="0030120C"/>
    <w:rsid w:val="0030139A"/>
    <w:rsid w:val="003028E8"/>
    <w:rsid w:val="003063C9"/>
    <w:rsid w:val="0030708A"/>
    <w:rsid w:val="00307FCD"/>
    <w:rsid w:val="00311F4C"/>
    <w:rsid w:val="00312D18"/>
    <w:rsid w:val="00313415"/>
    <w:rsid w:val="00324C2D"/>
    <w:rsid w:val="003273E8"/>
    <w:rsid w:val="00327861"/>
    <w:rsid w:val="00330AC6"/>
    <w:rsid w:val="00332706"/>
    <w:rsid w:val="00333B91"/>
    <w:rsid w:val="00336A11"/>
    <w:rsid w:val="00337EC5"/>
    <w:rsid w:val="00340178"/>
    <w:rsid w:val="003421B0"/>
    <w:rsid w:val="00342AF5"/>
    <w:rsid w:val="00343570"/>
    <w:rsid w:val="00343B60"/>
    <w:rsid w:val="00345705"/>
    <w:rsid w:val="00351CCB"/>
    <w:rsid w:val="00351F80"/>
    <w:rsid w:val="003535A9"/>
    <w:rsid w:val="003552B3"/>
    <w:rsid w:val="0035747F"/>
    <w:rsid w:val="00360DC8"/>
    <w:rsid w:val="003610F8"/>
    <w:rsid w:val="00361520"/>
    <w:rsid w:val="00364950"/>
    <w:rsid w:val="00365BA5"/>
    <w:rsid w:val="00367A0C"/>
    <w:rsid w:val="00370959"/>
    <w:rsid w:val="00372B7C"/>
    <w:rsid w:val="0037351F"/>
    <w:rsid w:val="00373821"/>
    <w:rsid w:val="00374143"/>
    <w:rsid w:val="003765E3"/>
    <w:rsid w:val="00380138"/>
    <w:rsid w:val="00384081"/>
    <w:rsid w:val="00385F91"/>
    <w:rsid w:val="00386B40"/>
    <w:rsid w:val="00391829"/>
    <w:rsid w:val="003924F5"/>
    <w:rsid w:val="00393153"/>
    <w:rsid w:val="00393424"/>
    <w:rsid w:val="0039616E"/>
    <w:rsid w:val="00396359"/>
    <w:rsid w:val="003A5DBF"/>
    <w:rsid w:val="003A7847"/>
    <w:rsid w:val="003B4F49"/>
    <w:rsid w:val="003B77E6"/>
    <w:rsid w:val="003B7F06"/>
    <w:rsid w:val="003C18CC"/>
    <w:rsid w:val="003C195D"/>
    <w:rsid w:val="003C4E08"/>
    <w:rsid w:val="003C658B"/>
    <w:rsid w:val="003C66E0"/>
    <w:rsid w:val="003D4368"/>
    <w:rsid w:val="003D5FA5"/>
    <w:rsid w:val="003E04E3"/>
    <w:rsid w:val="003E7537"/>
    <w:rsid w:val="003F17E6"/>
    <w:rsid w:val="003F2183"/>
    <w:rsid w:val="003F2210"/>
    <w:rsid w:val="003F4D93"/>
    <w:rsid w:val="003F5037"/>
    <w:rsid w:val="00403E27"/>
    <w:rsid w:val="00403FE5"/>
    <w:rsid w:val="004044E0"/>
    <w:rsid w:val="00404574"/>
    <w:rsid w:val="00404B19"/>
    <w:rsid w:val="00405489"/>
    <w:rsid w:val="00411B03"/>
    <w:rsid w:val="00412404"/>
    <w:rsid w:val="0041650D"/>
    <w:rsid w:val="0042046E"/>
    <w:rsid w:val="00422BF7"/>
    <w:rsid w:val="00425011"/>
    <w:rsid w:val="0042668F"/>
    <w:rsid w:val="00427BCB"/>
    <w:rsid w:val="00427D99"/>
    <w:rsid w:val="00427E0D"/>
    <w:rsid w:val="00427E41"/>
    <w:rsid w:val="004321F9"/>
    <w:rsid w:val="00436D04"/>
    <w:rsid w:val="00440ACF"/>
    <w:rsid w:val="00442B81"/>
    <w:rsid w:val="0044321F"/>
    <w:rsid w:val="004442CE"/>
    <w:rsid w:val="00444CAA"/>
    <w:rsid w:val="004450A0"/>
    <w:rsid w:val="00445AA8"/>
    <w:rsid w:val="004469C8"/>
    <w:rsid w:val="00446EBB"/>
    <w:rsid w:val="004502B7"/>
    <w:rsid w:val="00450F3F"/>
    <w:rsid w:val="0045210E"/>
    <w:rsid w:val="004551DD"/>
    <w:rsid w:val="004601E3"/>
    <w:rsid w:val="00463047"/>
    <w:rsid w:val="004633EC"/>
    <w:rsid w:val="00470175"/>
    <w:rsid w:val="00470995"/>
    <w:rsid w:val="004713C4"/>
    <w:rsid w:val="004715FF"/>
    <w:rsid w:val="0047488A"/>
    <w:rsid w:val="00475698"/>
    <w:rsid w:val="00476C00"/>
    <w:rsid w:val="00480424"/>
    <w:rsid w:val="004814B3"/>
    <w:rsid w:val="00482AB4"/>
    <w:rsid w:val="00483047"/>
    <w:rsid w:val="004830CF"/>
    <w:rsid w:val="00484BDC"/>
    <w:rsid w:val="00490176"/>
    <w:rsid w:val="00492516"/>
    <w:rsid w:val="00493906"/>
    <w:rsid w:val="0049693F"/>
    <w:rsid w:val="00496C74"/>
    <w:rsid w:val="00497479"/>
    <w:rsid w:val="004A1AD5"/>
    <w:rsid w:val="004A2746"/>
    <w:rsid w:val="004A56BB"/>
    <w:rsid w:val="004A6ED1"/>
    <w:rsid w:val="004B201F"/>
    <w:rsid w:val="004B2F07"/>
    <w:rsid w:val="004B3B6B"/>
    <w:rsid w:val="004B3DE6"/>
    <w:rsid w:val="004B498F"/>
    <w:rsid w:val="004B7B2A"/>
    <w:rsid w:val="004C032B"/>
    <w:rsid w:val="004C0403"/>
    <w:rsid w:val="004C158D"/>
    <w:rsid w:val="004C1FD6"/>
    <w:rsid w:val="004C24EE"/>
    <w:rsid w:val="004C3712"/>
    <w:rsid w:val="004C70F6"/>
    <w:rsid w:val="004D00BC"/>
    <w:rsid w:val="004D3241"/>
    <w:rsid w:val="004D7E6E"/>
    <w:rsid w:val="004E1463"/>
    <w:rsid w:val="004E25D5"/>
    <w:rsid w:val="004E4F05"/>
    <w:rsid w:val="004E5576"/>
    <w:rsid w:val="004E797F"/>
    <w:rsid w:val="004F34CB"/>
    <w:rsid w:val="004F4F36"/>
    <w:rsid w:val="004F5A86"/>
    <w:rsid w:val="004F75E8"/>
    <w:rsid w:val="00501744"/>
    <w:rsid w:val="00505FFC"/>
    <w:rsid w:val="00511F4A"/>
    <w:rsid w:val="005252E7"/>
    <w:rsid w:val="00525A55"/>
    <w:rsid w:val="00530706"/>
    <w:rsid w:val="00531DAE"/>
    <w:rsid w:val="00534B7E"/>
    <w:rsid w:val="00536EDD"/>
    <w:rsid w:val="00542E8B"/>
    <w:rsid w:val="00550F68"/>
    <w:rsid w:val="005513E1"/>
    <w:rsid w:val="00551B40"/>
    <w:rsid w:val="005528B5"/>
    <w:rsid w:val="0055343F"/>
    <w:rsid w:val="005536CA"/>
    <w:rsid w:val="0055631D"/>
    <w:rsid w:val="00565271"/>
    <w:rsid w:val="00566E5B"/>
    <w:rsid w:val="005712AA"/>
    <w:rsid w:val="005750D7"/>
    <w:rsid w:val="00577354"/>
    <w:rsid w:val="00580E1C"/>
    <w:rsid w:val="00581FF3"/>
    <w:rsid w:val="005848E3"/>
    <w:rsid w:val="005871AA"/>
    <w:rsid w:val="0059077E"/>
    <w:rsid w:val="00591577"/>
    <w:rsid w:val="00591C6E"/>
    <w:rsid w:val="00593705"/>
    <w:rsid w:val="0059520B"/>
    <w:rsid w:val="00596430"/>
    <w:rsid w:val="005B446A"/>
    <w:rsid w:val="005B4573"/>
    <w:rsid w:val="005B5A41"/>
    <w:rsid w:val="005B6FCC"/>
    <w:rsid w:val="005C2B9F"/>
    <w:rsid w:val="005C758C"/>
    <w:rsid w:val="005D0B75"/>
    <w:rsid w:val="005D1148"/>
    <w:rsid w:val="005D2360"/>
    <w:rsid w:val="005D358F"/>
    <w:rsid w:val="005D6A4B"/>
    <w:rsid w:val="005E1ECD"/>
    <w:rsid w:val="005E3696"/>
    <w:rsid w:val="005E58B6"/>
    <w:rsid w:val="005F0166"/>
    <w:rsid w:val="005F1EB0"/>
    <w:rsid w:val="005F699C"/>
    <w:rsid w:val="005F6BC6"/>
    <w:rsid w:val="00600D74"/>
    <w:rsid w:val="00604CA2"/>
    <w:rsid w:val="00605F4D"/>
    <w:rsid w:val="006076BC"/>
    <w:rsid w:val="00611424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25A3E"/>
    <w:rsid w:val="006323E1"/>
    <w:rsid w:val="00633968"/>
    <w:rsid w:val="006401D1"/>
    <w:rsid w:val="006420FB"/>
    <w:rsid w:val="00647CFE"/>
    <w:rsid w:val="0065008C"/>
    <w:rsid w:val="006504CA"/>
    <w:rsid w:val="0065297D"/>
    <w:rsid w:val="00655A2E"/>
    <w:rsid w:val="00661AF6"/>
    <w:rsid w:val="0066527D"/>
    <w:rsid w:val="0066534E"/>
    <w:rsid w:val="006653BD"/>
    <w:rsid w:val="006657FE"/>
    <w:rsid w:val="0067201E"/>
    <w:rsid w:val="00675FF0"/>
    <w:rsid w:val="006761DE"/>
    <w:rsid w:val="006770AB"/>
    <w:rsid w:val="006813A4"/>
    <w:rsid w:val="006829EE"/>
    <w:rsid w:val="00683F9D"/>
    <w:rsid w:val="0069050C"/>
    <w:rsid w:val="00696526"/>
    <w:rsid w:val="006A161E"/>
    <w:rsid w:val="006A1A5A"/>
    <w:rsid w:val="006A22F4"/>
    <w:rsid w:val="006A25F4"/>
    <w:rsid w:val="006A56B8"/>
    <w:rsid w:val="006A76D1"/>
    <w:rsid w:val="006B6447"/>
    <w:rsid w:val="006B7C0B"/>
    <w:rsid w:val="006C0504"/>
    <w:rsid w:val="006C08AB"/>
    <w:rsid w:val="006C11D7"/>
    <w:rsid w:val="006C17F6"/>
    <w:rsid w:val="006C42CE"/>
    <w:rsid w:val="006D2F48"/>
    <w:rsid w:val="006D39DC"/>
    <w:rsid w:val="006D3D95"/>
    <w:rsid w:val="006D6FE5"/>
    <w:rsid w:val="006E0BBA"/>
    <w:rsid w:val="006E1EF8"/>
    <w:rsid w:val="006E25A1"/>
    <w:rsid w:val="006E2BAF"/>
    <w:rsid w:val="006E56BB"/>
    <w:rsid w:val="006F1425"/>
    <w:rsid w:val="006F767A"/>
    <w:rsid w:val="00701A45"/>
    <w:rsid w:val="007045D7"/>
    <w:rsid w:val="00704665"/>
    <w:rsid w:val="007066A8"/>
    <w:rsid w:val="00711399"/>
    <w:rsid w:val="00712BF4"/>
    <w:rsid w:val="0071333D"/>
    <w:rsid w:val="007155EE"/>
    <w:rsid w:val="0071718F"/>
    <w:rsid w:val="007176E5"/>
    <w:rsid w:val="00723993"/>
    <w:rsid w:val="00725975"/>
    <w:rsid w:val="00727917"/>
    <w:rsid w:val="007310DC"/>
    <w:rsid w:val="00732A0A"/>
    <w:rsid w:val="00733CAD"/>
    <w:rsid w:val="007341EA"/>
    <w:rsid w:val="00734A8A"/>
    <w:rsid w:val="00741AA4"/>
    <w:rsid w:val="007526F5"/>
    <w:rsid w:val="007528C9"/>
    <w:rsid w:val="00752BB5"/>
    <w:rsid w:val="00753EE6"/>
    <w:rsid w:val="00755071"/>
    <w:rsid w:val="0076144A"/>
    <w:rsid w:val="00761CC6"/>
    <w:rsid w:val="00763062"/>
    <w:rsid w:val="00764559"/>
    <w:rsid w:val="007653B7"/>
    <w:rsid w:val="007709AA"/>
    <w:rsid w:val="007738D4"/>
    <w:rsid w:val="00774DC8"/>
    <w:rsid w:val="00776C0B"/>
    <w:rsid w:val="007841F4"/>
    <w:rsid w:val="00784676"/>
    <w:rsid w:val="00785798"/>
    <w:rsid w:val="007859EB"/>
    <w:rsid w:val="00787CD6"/>
    <w:rsid w:val="00790DF1"/>
    <w:rsid w:val="00790E2E"/>
    <w:rsid w:val="00794235"/>
    <w:rsid w:val="0079448F"/>
    <w:rsid w:val="00794F68"/>
    <w:rsid w:val="007A0A3E"/>
    <w:rsid w:val="007A1BAA"/>
    <w:rsid w:val="007A4E03"/>
    <w:rsid w:val="007A7347"/>
    <w:rsid w:val="007B02C9"/>
    <w:rsid w:val="007B2E4B"/>
    <w:rsid w:val="007B2EA2"/>
    <w:rsid w:val="007B36C1"/>
    <w:rsid w:val="007B460F"/>
    <w:rsid w:val="007B56ED"/>
    <w:rsid w:val="007C64C7"/>
    <w:rsid w:val="007C6580"/>
    <w:rsid w:val="007D194E"/>
    <w:rsid w:val="007D4012"/>
    <w:rsid w:val="007D4BED"/>
    <w:rsid w:val="007D56E8"/>
    <w:rsid w:val="007D5BB0"/>
    <w:rsid w:val="007D6440"/>
    <w:rsid w:val="007D65F8"/>
    <w:rsid w:val="007E0C95"/>
    <w:rsid w:val="007E2F9C"/>
    <w:rsid w:val="007F02BE"/>
    <w:rsid w:val="007F15EA"/>
    <w:rsid w:val="007F3BB7"/>
    <w:rsid w:val="007F608A"/>
    <w:rsid w:val="007F6E54"/>
    <w:rsid w:val="008029A6"/>
    <w:rsid w:val="008054B2"/>
    <w:rsid w:val="00807B7C"/>
    <w:rsid w:val="008107F6"/>
    <w:rsid w:val="008149CC"/>
    <w:rsid w:val="00815EBA"/>
    <w:rsid w:val="00822427"/>
    <w:rsid w:val="00822BFF"/>
    <w:rsid w:val="0082518A"/>
    <w:rsid w:val="00825D71"/>
    <w:rsid w:val="008267B3"/>
    <w:rsid w:val="008278EA"/>
    <w:rsid w:val="00831A28"/>
    <w:rsid w:val="00836E71"/>
    <w:rsid w:val="0084229B"/>
    <w:rsid w:val="00862EEE"/>
    <w:rsid w:val="00870257"/>
    <w:rsid w:val="00871639"/>
    <w:rsid w:val="008731C0"/>
    <w:rsid w:val="008748CA"/>
    <w:rsid w:val="00876737"/>
    <w:rsid w:val="008769A8"/>
    <w:rsid w:val="008811C0"/>
    <w:rsid w:val="00883EDA"/>
    <w:rsid w:val="00886297"/>
    <w:rsid w:val="00886F40"/>
    <w:rsid w:val="008914E7"/>
    <w:rsid w:val="00891CEA"/>
    <w:rsid w:val="00892A92"/>
    <w:rsid w:val="008A3933"/>
    <w:rsid w:val="008A3C18"/>
    <w:rsid w:val="008A4252"/>
    <w:rsid w:val="008B691C"/>
    <w:rsid w:val="008B6A5D"/>
    <w:rsid w:val="008C2AA7"/>
    <w:rsid w:val="008C2CAC"/>
    <w:rsid w:val="008C2D24"/>
    <w:rsid w:val="008C6F95"/>
    <w:rsid w:val="008C71C6"/>
    <w:rsid w:val="008D036F"/>
    <w:rsid w:val="008D2846"/>
    <w:rsid w:val="008D37CC"/>
    <w:rsid w:val="008D51A9"/>
    <w:rsid w:val="008D7B1F"/>
    <w:rsid w:val="008E069E"/>
    <w:rsid w:val="008E2B4C"/>
    <w:rsid w:val="008E2F26"/>
    <w:rsid w:val="008E3C09"/>
    <w:rsid w:val="008E525F"/>
    <w:rsid w:val="008F255E"/>
    <w:rsid w:val="008F2877"/>
    <w:rsid w:val="008F3FBD"/>
    <w:rsid w:val="008F423C"/>
    <w:rsid w:val="008F6B15"/>
    <w:rsid w:val="00905168"/>
    <w:rsid w:val="0090764B"/>
    <w:rsid w:val="009103AA"/>
    <w:rsid w:val="00911203"/>
    <w:rsid w:val="00915102"/>
    <w:rsid w:val="009170AA"/>
    <w:rsid w:val="00925727"/>
    <w:rsid w:val="00927DA9"/>
    <w:rsid w:val="00930737"/>
    <w:rsid w:val="00930B3B"/>
    <w:rsid w:val="0093742F"/>
    <w:rsid w:val="00941CCD"/>
    <w:rsid w:val="009447DB"/>
    <w:rsid w:val="00944873"/>
    <w:rsid w:val="009507B7"/>
    <w:rsid w:val="00951CE7"/>
    <w:rsid w:val="0095424A"/>
    <w:rsid w:val="009543D7"/>
    <w:rsid w:val="00955547"/>
    <w:rsid w:val="009616DE"/>
    <w:rsid w:val="00962728"/>
    <w:rsid w:val="00967494"/>
    <w:rsid w:val="00971FD9"/>
    <w:rsid w:val="0097290E"/>
    <w:rsid w:val="00982D8E"/>
    <w:rsid w:val="009832F6"/>
    <w:rsid w:val="00983D34"/>
    <w:rsid w:val="00983D59"/>
    <w:rsid w:val="00986F95"/>
    <w:rsid w:val="00987478"/>
    <w:rsid w:val="00987FEA"/>
    <w:rsid w:val="0099358D"/>
    <w:rsid w:val="00995917"/>
    <w:rsid w:val="00997641"/>
    <w:rsid w:val="009A13FB"/>
    <w:rsid w:val="009A2055"/>
    <w:rsid w:val="009A2E77"/>
    <w:rsid w:val="009B0F00"/>
    <w:rsid w:val="009B261E"/>
    <w:rsid w:val="009B2919"/>
    <w:rsid w:val="009B2DBD"/>
    <w:rsid w:val="009B481A"/>
    <w:rsid w:val="009C0008"/>
    <w:rsid w:val="009C2FAC"/>
    <w:rsid w:val="009C3272"/>
    <w:rsid w:val="009C3962"/>
    <w:rsid w:val="009C3D98"/>
    <w:rsid w:val="009C5878"/>
    <w:rsid w:val="009C607A"/>
    <w:rsid w:val="009C6743"/>
    <w:rsid w:val="009C7110"/>
    <w:rsid w:val="009D5FA6"/>
    <w:rsid w:val="009D669B"/>
    <w:rsid w:val="009D6A4E"/>
    <w:rsid w:val="009D793A"/>
    <w:rsid w:val="009E1B0F"/>
    <w:rsid w:val="009E3ADC"/>
    <w:rsid w:val="009E6A32"/>
    <w:rsid w:val="009F25B9"/>
    <w:rsid w:val="009F40F5"/>
    <w:rsid w:val="009F7EF4"/>
    <w:rsid w:val="00A00224"/>
    <w:rsid w:val="00A00AE5"/>
    <w:rsid w:val="00A02172"/>
    <w:rsid w:val="00A046C3"/>
    <w:rsid w:val="00A04757"/>
    <w:rsid w:val="00A101AC"/>
    <w:rsid w:val="00A119BE"/>
    <w:rsid w:val="00A17375"/>
    <w:rsid w:val="00A25DF8"/>
    <w:rsid w:val="00A43970"/>
    <w:rsid w:val="00A43F67"/>
    <w:rsid w:val="00A46ED1"/>
    <w:rsid w:val="00A55EC9"/>
    <w:rsid w:val="00A575A8"/>
    <w:rsid w:val="00A61157"/>
    <w:rsid w:val="00A66C15"/>
    <w:rsid w:val="00A67689"/>
    <w:rsid w:val="00A70B19"/>
    <w:rsid w:val="00A711D3"/>
    <w:rsid w:val="00A713CA"/>
    <w:rsid w:val="00A7176C"/>
    <w:rsid w:val="00A72C64"/>
    <w:rsid w:val="00A75C22"/>
    <w:rsid w:val="00A77746"/>
    <w:rsid w:val="00A77E38"/>
    <w:rsid w:val="00A83147"/>
    <w:rsid w:val="00A8404A"/>
    <w:rsid w:val="00A847E3"/>
    <w:rsid w:val="00A922EF"/>
    <w:rsid w:val="00A946BD"/>
    <w:rsid w:val="00A960EF"/>
    <w:rsid w:val="00AA02E1"/>
    <w:rsid w:val="00AA3731"/>
    <w:rsid w:val="00AB126D"/>
    <w:rsid w:val="00AB18A0"/>
    <w:rsid w:val="00AB4930"/>
    <w:rsid w:val="00AB62F4"/>
    <w:rsid w:val="00AC3329"/>
    <w:rsid w:val="00AC3970"/>
    <w:rsid w:val="00AC4320"/>
    <w:rsid w:val="00AC6273"/>
    <w:rsid w:val="00AC7C14"/>
    <w:rsid w:val="00AD0544"/>
    <w:rsid w:val="00AD1ACE"/>
    <w:rsid w:val="00AD4413"/>
    <w:rsid w:val="00AE35F2"/>
    <w:rsid w:val="00AE5323"/>
    <w:rsid w:val="00AE5E28"/>
    <w:rsid w:val="00AE6AA5"/>
    <w:rsid w:val="00AF2026"/>
    <w:rsid w:val="00AF37B1"/>
    <w:rsid w:val="00AF3846"/>
    <w:rsid w:val="00AF4549"/>
    <w:rsid w:val="00AF5216"/>
    <w:rsid w:val="00AF59EA"/>
    <w:rsid w:val="00AF6D2A"/>
    <w:rsid w:val="00B0422E"/>
    <w:rsid w:val="00B13D44"/>
    <w:rsid w:val="00B17EBE"/>
    <w:rsid w:val="00B20F6D"/>
    <w:rsid w:val="00B243FF"/>
    <w:rsid w:val="00B26367"/>
    <w:rsid w:val="00B27A57"/>
    <w:rsid w:val="00B31B2F"/>
    <w:rsid w:val="00B33A28"/>
    <w:rsid w:val="00B34091"/>
    <w:rsid w:val="00B352A8"/>
    <w:rsid w:val="00B42074"/>
    <w:rsid w:val="00B42133"/>
    <w:rsid w:val="00B42666"/>
    <w:rsid w:val="00B43E7B"/>
    <w:rsid w:val="00B5123E"/>
    <w:rsid w:val="00B534AE"/>
    <w:rsid w:val="00B54213"/>
    <w:rsid w:val="00B608E2"/>
    <w:rsid w:val="00B6589F"/>
    <w:rsid w:val="00B65AFE"/>
    <w:rsid w:val="00B73D13"/>
    <w:rsid w:val="00B73E0F"/>
    <w:rsid w:val="00B757EE"/>
    <w:rsid w:val="00B80C77"/>
    <w:rsid w:val="00B812ED"/>
    <w:rsid w:val="00B81401"/>
    <w:rsid w:val="00B829CD"/>
    <w:rsid w:val="00B82C71"/>
    <w:rsid w:val="00B87D0B"/>
    <w:rsid w:val="00B87DE5"/>
    <w:rsid w:val="00B91401"/>
    <w:rsid w:val="00B9368C"/>
    <w:rsid w:val="00B94623"/>
    <w:rsid w:val="00BA2836"/>
    <w:rsid w:val="00BA326F"/>
    <w:rsid w:val="00BA62A6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D05E5"/>
    <w:rsid w:val="00BD2E06"/>
    <w:rsid w:val="00BD5766"/>
    <w:rsid w:val="00BD7D17"/>
    <w:rsid w:val="00BE0D13"/>
    <w:rsid w:val="00BE20C8"/>
    <w:rsid w:val="00BE41D8"/>
    <w:rsid w:val="00BE46C2"/>
    <w:rsid w:val="00BE4CB2"/>
    <w:rsid w:val="00BE525B"/>
    <w:rsid w:val="00BE678C"/>
    <w:rsid w:val="00BE7D75"/>
    <w:rsid w:val="00BE7F1A"/>
    <w:rsid w:val="00BF0364"/>
    <w:rsid w:val="00BF0D46"/>
    <w:rsid w:val="00BF25F6"/>
    <w:rsid w:val="00BF25F7"/>
    <w:rsid w:val="00BF492F"/>
    <w:rsid w:val="00C02F07"/>
    <w:rsid w:val="00C037C3"/>
    <w:rsid w:val="00C03EB4"/>
    <w:rsid w:val="00C04B13"/>
    <w:rsid w:val="00C07D23"/>
    <w:rsid w:val="00C102B2"/>
    <w:rsid w:val="00C12B4B"/>
    <w:rsid w:val="00C13A98"/>
    <w:rsid w:val="00C1468A"/>
    <w:rsid w:val="00C16A27"/>
    <w:rsid w:val="00C23C60"/>
    <w:rsid w:val="00C25F42"/>
    <w:rsid w:val="00C2604D"/>
    <w:rsid w:val="00C265FC"/>
    <w:rsid w:val="00C27512"/>
    <w:rsid w:val="00C309E1"/>
    <w:rsid w:val="00C34D27"/>
    <w:rsid w:val="00C350DB"/>
    <w:rsid w:val="00C361CB"/>
    <w:rsid w:val="00C40F55"/>
    <w:rsid w:val="00C41FBD"/>
    <w:rsid w:val="00C4706F"/>
    <w:rsid w:val="00C476A3"/>
    <w:rsid w:val="00C51105"/>
    <w:rsid w:val="00C54DF9"/>
    <w:rsid w:val="00C5528F"/>
    <w:rsid w:val="00C56079"/>
    <w:rsid w:val="00C605CF"/>
    <w:rsid w:val="00C608B5"/>
    <w:rsid w:val="00C61D32"/>
    <w:rsid w:val="00C646DC"/>
    <w:rsid w:val="00C71A0D"/>
    <w:rsid w:val="00C73129"/>
    <w:rsid w:val="00C74A41"/>
    <w:rsid w:val="00C750AC"/>
    <w:rsid w:val="00C82C48"/>
    <w:rsid w:val="00C8369B"/>
    <w:rsid w:val="00C851BB"/>
    <w:rsid w:val="00C86A20"/>
    <w:rsid w:val="00C87B2B"/>
    <w:rsid w:val="00C87EFC"/>
    <w:rsid w:val="00C92F5C"/>
    <w:rsid w:val="00C92F96"/>
    <w:rsid w:val="00C95AB1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C0F1D"/>
    <w:rsid w:val="00CC1928"/>
    <w:rsid w:val="00CC27BF"/>
    <w:rsid w:val="00CC7137"/>
    <w:rsid w:val="00CD02CF"/>
    <w:rsid w:val="00CD3080"/>
    <w:rsid w:val="00CD67F0"/>
    <w:rsid w:val="00CD6A14"/>
    <w:rsid w:val="00CE33AE"/>
    <w:rsid w:val="00CE414B"/>
    <w:rsid w:val="00CE6E0F"/>
    <w:rsid w:val="00CE7710"/>
    <w:rsid w:val="00CF1D59"/>
    <w:rsid w:val="00CF2275"/>
    <w:rsid w:val="00CF23EB"/>
    <w:rsid w:val="00CF5448"/>
    <w:rsid w:val="00CF6071"/>
    <w:rsid w:val="00CF7251"/>
    <w:rsid w:val="00CF745D"/>
    <w:rsid w:val="00D01E1A"/>
    <w:rsid w:val="00D04944"/>
    <w:rsid w:val="00D04A78"/>
    <w:rsid w:val="00D04F66"/>
    <w:rsid w:val="00D0551D"/>
    <w:rsid w:val="00D067E9"/>
    <w:rsid w:val="00D10CCC"/>
    <w:rsid w:val="00D11D03"/>
    <w:rsid w:val="00D1227D"/>
    <w:rsid w:val="00D163F1"/>
    <w:rsid w:val="00D17D88"/>
    <w:rsid w:val="00D21026"/>
    <w:rsid w:val="00D223A7"/>
    <w:rsid w:val="00D2476F"/>
    <w:rsid w:val="00D27044"/>
    <w:rsid w:val="00D3099C"/>
    <w:rsid w:val="00D30A8F"/>
    <w:rsid w:val="00D32AE8"/>
    <w:rsid w:val="00D3388C"/>
    <w:rsid w:val="00D3452B"/>
    <w:rsid w:val="00D3487C"/>
    <w:rsid w:val="00D402CC"/>
    <w:rsid w:val="00D41ACF"/>
    <w:rsid w:val="00D46CCF"/>
    <w:rsid w:val="00D477EF"/>
    <w:rsid w:val="00D52454"/>
    <w:rsid w:val="00D5322A"/>
    <w:rsid w:val="00D53D38"/>
    <w:rsid w:val="00D57AF3"/>
    <w:rsid w:val="00D6049F"/>
    <w:rsid w:val="00D635F3"/>
    <w:rsid w:val="00D64AF7"/>
    <w:rsid w:val="00D65267"/>
    <w:rsid w:val="00D6595C"/>
    <w:rsid w:val="00D675CD"/>
    <w:rsid w:val="00D67781"/>
    <w:rsid w:val="00D7129F"/>
    <w:rsid w:val="00D74EA1"/>
    <w:rsid w:val="00D75EA3"/>
    <w:rsid w:val="00D76DA9"/>
    <w:rsid w:val="00D8241E"/>
    <w:rsid w:val="00D82A1F"/>
    <w:rsid w:val="00D8661A"/>
    <w:rsid w:val="00D87552"/>
    <w:rsid w:val="00D87D1D"/>
    <w:rsid w:val="00D927F2"/>
    <w:rsid w:val="00D92BAB"/>
    <w:rsid w:val="00D93F83"/>
    <w:rsid w:val="00DA00CB"/>
    <w:rsid w:val="00DA0397"/>
    <w:rsid w:val="00DA0D05"/>
    <w:rsid w:val="00DA5B20"/>
    <w:rsid w:val="00DA7B18"/>
    <w:rsid w:val="00DB0114"/>
    <w:rsid w:val="00DB4631"/>
    <w:rsid w:val="00DC0F0F"/>
    <w:rsid w:val="00DC5977"/>
    <w:rsid w:val="00DC5BB0"/>
    <w:rsid w:val="00DC62B8"/>
    <w:rsid w:val="00DD0651"/>
    <w:rsid w:val="00DD3892"/>
    <w:rsid w:val="00DD3C57"/>
    <w:rsid w:val="00DD67C9"/>
    <w:rsid w:val="00DE2C12"/>
    <w:rsid w:val="00DE3F0C"/>
    <w:rsid w:val="00DE6FBE"/>
    <w:rsid w:val="00DE7978"/>
    <w:rsid w:val="00DF15FA"/>
    <w:rsid w:val="00DF28ED"/>
    <w:rsid w:val="00DF3D09"/>
    <w:rsid w:val="00DF3EE7"/>
    <w:rsid w:val="00DF40A7"/>
    <w:rsid w:val="00E02A1B"/>
    <w:rsid w:val="00E04C3C"/>
    <w:rsid w:val="00E06D89"/>
    <w:rsid w:val="00E15DAB"/>
    <w:rsid w:val="00E161E8"/>
    <w:rsid w:val="00E17073"/>
    <w:rsid w:val="00E21648"/>
    <w:rsid w:val="00E222C4"/>
    <w:rsid w:val="00E24D26"/>
    <w:rsid w:val="00E27223"/>
    <w:rsid w:val="00E34F09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F94"/>
    <w:rsid w:val="00E676E0"/>
    <w:rsid w:val="00E70B46"/>
    <w:rsid w:val="00E71932"/>
    <w:rsid w:val="00E71EFB"/>
    <w:rsid w:val="00E745BB"/>
    <w:rsid w:val="00E80EBB"/>
    <w:rsid w:val="00E81042"/>
    <w:rsid w:val="00E837B6"/>
    <w:rsid w:val="00E85D7C"/>
    <w:rsid w:val="00E87491"/>
    <w:rsid w:val="00E93B87"/>
    <w:rsid w:val="00E9478C"/>
    <w:rsid w:val="00E964A5"/>
    <w:rsid w:val="00EA4C30"/>
    <w:rsid w:val="00EA5C71"/>
    <w:rsid w:val="00EB05FC"/>
    <w:rsid w:val="00EB1FE1"/>
    <w:rsid w:val="00EB2C01"/>
    <w:rsid w:val="00EB3351"/>
    <w:rsid w:val="00EB743E"/>
    <w:rsid w:val="00EB7ADC"/>
    <w:rsid w:val="00EC1AFF"/>
    <w:rsid w:val="00EC46CA"/>
    <w:rsid w:val="00EC5C2A"/>
    <w:rsid w:val="00EC6BED"/>
    <w:rsid w:val="00ED19C7"/>
    <w:rsid w:val="00ED45B2"/>
    <w:rsid w:val="00EE1183"/>
    <w:rsid w:val="00EE37A1"/>
    <w:rsid w:val="00EE4964"/>
    <w:rsid w:val="00EE5321"/>
    <w:rsid w:val="00EE567D"/>
    <w:rsid w:val="00EF1BEB"/>
    <w:rsid w:val="00EF5152"/>
    <w:rsid w:val="00EF634F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6C6B"/>
    <w:rsid w:val="00F171D4"/>
    <w:rsid w:val="00F204A2"/>
    <w:rsid w:val="00F22836"/>
    <w:rsid w:val="00F30F79"/>
    <w:rsid w:val="00F343A9"/>
    <w:rsid w:val="00F34788"/>
    <w:rsid w:val="00F37C49"/>
    <w:rsid w:val="00F41C48"/>
    <w:rsid w:val="00F4236F"/>
    <w:rsid w:val="00F45ADD"/>
    <w:rsid w:val="00F525A7"/>
    <w:rsid w:val="00F53BAF"/>
    <w:rsid w:val="00F568FA"/>
    <w:rsid w:val="00F64D2F"/>
    <w:rsid w:val="00F6762A"/>
    <w:rsid w:val="00F72610"/>
    <w:rsid w:val="00F73A10"/>
    <w:rsid w:val="00F77249"/>
    <w:rsid w:val="00F800BA"/>
    <w:rsid w:val="00F819E0"/>
    <w:rsid w:val="00F82E59"/>
    <w:rsid w:val="00F84802"/>
    <w:rsid w:val="00F85643"/>
    <w:rsid w:val="00F87881"/>
    <w:rsid w:val="00F91F30"/>
    <w:rsid w:val="00F95A0B"/>
    <w:rsid w:val="00F96F4E"/>
    <w:rsid w:val="00FA0E34"/>
    <w:rsid w:val="00FA3728"/>
    <w:rsid w:val="00FA37FA"/>
    <w:rsid w:val="00FA6281"/>
    <w:rsid w:val="00FB18FB"/>
    <w:rsid w:val="00FB1D76"/>
    <w:rsid w:val="00FB25C0"/>
    <w:rsid w:val="00FB6590"/>
    <w:rsid w:val="00FB6FD1"/>
    <w:rsid w:val="00FC002D"/>
    <w:rsid w:val="00FC3006"/>
    <w:rsid w:val="00FC4B9A"/>
    <w:rsid w:val="00FC4C55"/>
    <w:rsid w:val="00FC736D"/>
    <w:rsid w:val="00FD102A"/>
    <w:rsid w:val="00FD2854"/>
    <w:rsid w:val="00FD3CEC"/>
    <w:rsid w:val="00FD5AF3"/>
    <w:rsid w:val="00FD6E70"/>
    <w:rsid w:val="00FE0286"/>
    <w:rsid w:val="00FE3835"/>
    <w:rsid w:val="00FE42F6"/>
    <w:rsid w:val="00FE5E88"/>
    <w:rsid w:val="00FE6884"/>
    <w:rsid w:val="00FF111D"/>
    <w:rsid w:val="00FF1A46"/>
    <w:rsid w:val="00FF23A3"/>
    <w:rsid w:val="00FF7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4869591"/>
  <w15:docId w15:val="{86608343-9555-4C31-8088-122FECC4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rsid w:val="0014148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141488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141488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141488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141488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141488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141488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141488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141488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14148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41488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141488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141488"/>
  </w:style>
  <w:style w:type="paragraph" w:styleId="Textoindependiente">
    <w:name w:val="Body Text"/>
    <w:basedOn w:val="Normal"/>
    <w:rsid w:val="00141488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141488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141488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141488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141488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lientes@thomsonlearning.com.mx" TargetMode="External"/><Relationship Id="rId18" Type="http://schemas.openxmlformats.org/officeDocument/2006/relationships/hyperlink" Target="mailto:clientes@thomsonlearning.com.mx" TargetMode="External"/><Relationship Id="rId26" Type="http://schemas.openxmlformats.org/officeDocument/2006/relationships/hyperlink" Target="mailto:clientes@thomsonlearning.com.mx" TargetMode="External"/><Relationship Id="rId3" Type="http://schemas.openxmlformats.org/officeDocument/2006/relationships/styles" Target="styles.xml"/><Relationship Id="rId21" Type="http://schemas.openxmlformats.org/officeDocument/2006/relationships/hyperlink" Target="mailto:clientes@thomsonlearning.com.mx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clientes@thomsonlearning.com.mx" TargetMode="External"/><Relationship Id="rId17" Type="http://schemas.openxmlformats.org/officeDocument/2006/relationships/hyperlink" Target="mailto:clientes@thomsonlearning.com.mx" TargetMode="External"/><Relationship Id="rId25" Type="http://schemas.openxmlformats.org/officeDocument/2006/relationships/hyperlink" Target="mailto:clientes@thomsonlearning.com.mx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clientes@thomsonlearning.com.mx" TargetMode="External"/><Relationship Id="rId20" Type="http://schemas.openxmlformats.org/officeDocument/2006/relationships/hyperlink" Target="mailto:clientes@thomsonlearning.com.mx" TargetMode="External"/><Relationship Id="rId29" Type="http://schemas.openxmlformats.org/officeDocument/2006/relationships/hyperlink" Target="mailto:clientes@thomsonlearning.com.m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lientes@thomsonlearning.com.mx" TargetMode="External"/><Relationship Id="rId24" Type="http://schemas.openxmlformats.org/officeDocument/2006/relationships/hyperlink" Target="mailto:clientes@thomsonlearning.com.mx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clientes@thomsonlearning.com.mx" TargetMode="External"/><Relationship Id="rId23" Type="http://schemas.openxmlformats.org/officeDocument/2006/relationships/hyperlink" Target="mailto:clientes@thomsonlearning.com.mx" TargetMode="External"/><Relationship Id="rId28" Type="http://schemas.openxmlformats.org/officeDocument/2006/relationships/hyperlink" Target="mailto:clientes@thomsonlearning.com.mx" TargetMode="External"/><Relationship Id="rId10" Type="http://schemas.openxmlformats.org/officeDocument/2006/relationships/hyperlink" Target="mailto:clientes@thomsonlearning.com.mx" TargetMode="External"/><Relationship Id="rId19" Type="http://schemas.openxmlformats.org/officeDocument/2006/relationships/hyperlink" Target="mailto:clientes@thomsonlearning.com.mx" TargetMode="External"/><Relationship Id="rId31" Type="http://schemas.openxmlformats.org/officeDocument/2006/relationships/hyperlink" Target="mailto:clientes@thomsonlearning.com.m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lientes@thomsonlearning.com.mx" TargetMode="External"/><Relationship Id="rId14" Type="http://schemas.openxmlformats.org/officeDocument/2006/relationships/hyperlink" Target="mailto:clientes@thomsonlearning.com.mx" TargetMode="External"/><Relationship Id="rId22" Type="http://schemas.openxmlformats.org/officeDocument/2006/relationships/hyperlink" Target="mailto:clientes@thomsonlearning.com.mx" TargetMode="External"/><Relationship Id="rId27" Type="http://schemas.openxmlformats.org/officeDocument/2006/relationships/hyperlink" Target="mailto:clientes@thomsonlearning.com.mx" TargetMode="External"/><Relationship Id="rId30" Type="http://schemas.openxmlformats.org/officeDocument/2006/relationships/hyperlink" Target="mailto:clientes@thomsonlearning.com.mx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clientes@thomsonlearning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Documents\Transporte%20Maritimo%201\PD%20TRANSPMARPN1A%20AG%20-DIC%20(2)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2EAFB-1385-426A-9507-F0AC24909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 TRANSPMARPN1A AG -DIC (2)</Template>
  <TotalTime>3</TotalTime>
  <Pages>27</Pages>
  <Words>5384</Words>
  <Characters>36997</Characters>
  <Application>Microsoft Office Word</Application>
  <DocSecurity>0</DocSecurity>
  <Lines>308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FIDENA</Company>
  <LinksUpToDate>false</LinksUpToDate>
  <CharactersWithSpaces>42297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Angel</dc:creator>
  <cp:lastModifiedBy>Jael Perez</cp:lastModifiedBy>
  <cp:revision>3</cp:revision>
  <cp:lastPrinted>2013-03-14T19:54:00Z</cp:lastPrinted>
  <dcterms:created xsi:type="dcterms:W3CDTF">2025-08-20T16:52:00Z</dcterms:created>
  <dcterms:modified xsi:type="dcterms:W3CDTF">2025-09-09T16:54:00Z</dcterms:modified>
</cp:coreProperties>
</file>